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89266" w14:textId="77777777" w:rsidR="00AE1875" w:rsidRDefault="00AE1875">
      <w:pPr>
        <w:rPr>
          <w:rFonts w:ascii="黑体" w:eastAsia="黑体"/>
          <w:bCs/>
          <w:sz w:val="28"/>
          <w:szCs w:val="28"/>
        </w:rPr>
      </w:pPr>
    </w:p>
    <w:p w14:paraId="46252075" w14:textId="77777777" w:rsidR="00AE1875" w:rsidRDefault="00AE1875">
      <w:pPr>
        <w:jc w:val="center"/>
        <w:rPr>
          <w:rFonts w:ascii="黑体" w:eastAsia="黑体"/>
          <w:sz w:val="44"/>
          <w:szCs w:val="44"/>
        </w:rPr>
      </w:pPr>
    </w:p>
    <w:p w14:paraId="195AF456" w14:textId="77777777" w:rsidR="00AE1875" w:rsidRDefault="00AE1875">
      <w:pPr>
        <w:jc w:val="center"/>
        <w:rPr>
          <w:rFonts w:ascii="黑体" w:eastAsia="黑体"/>
          <w:sz w:val="44"/>
          <w:szCs w:val="44"/>
        </w:rPr>
      </w:pPr>
    </w:p>
    <w:p w14:paraId="515C33D3" w14:textId="77777777" w:rsidR="00AE1875" w:rsidRDefault="00AE1875">
      <w:pPr>
        <w:jc w:val="center"/>
        <w:rPr>
          <w:rFonts w:ascii="黑体" w:eastAsia="黑体"/>
          <w:sz w:val="44"/>
          <w:szCs w:val="44"/>
        </w:rPr>
      </w:pPr>
    </w:p>
    <w:p w14:paraId="593D026A" w14:textId="77777777" w:rsidR="00AE1875" w:rsidRDefault="00AE1875">
      <w:pPr>
        <w:jc w:val="center"/>
        <w:rPr>
          <w:rFonts w:ascii="黑体" w:eastAsia="黑体"/>
          <w:sz w:val="44"/>
          <w:szCs w:val="44"/>
        </w:rPr>
      </w:pPr>
    </w:p>
    <w:p w14:paraId="14927168" w14:textId="77777777" w:rsidR="00AE1875" w:rsidRDefault="00AE1875">
      <w:pPr>
        <w:spacing w:after="120" w:line="400" w:lineRule="atLeast"/>
        <w:jc w:val="center"/>
        <w:rPr>
          <w:rFonts w:ascii="宋体" w:hAnsi="宋体" w:hint="eastAsia"/>
          <w:sz w:val="48"/>
          <w:szCs w:val="48"/>
        </w:rPr>
      </w:pPr>
    </w:p>
    <w:p w14:paraId="51154E8A" w14:textId="77777777" w:rsidR="00AE1875" w:rsidRDefault="00000000">
      <w:pPr>
        <w:jc w:val="center"/>
        <w:rPr>
          <w:rFonts w:ascii="黑体" w:eastAsia="黑体" w:hAnsi="宋体" w:hint="eastAsia"/>
          <w:sz w:val="44"/>
          <w:szCs w:val="44"/>
        </w:rPr>
      </w:pPr>
      <w:r>
        <w:rPr>
          <w:rFonts w:ascii="黑体" w:eastAsia="黑体" w:hAnsi="宋体" w:hint="eastAsia"/>
          <w:sz w:val="44"/>
          <w:szCs w:val="44"/>
        </w:rPr>
        <w:t>海面光电监视设备</w:t>
      </w:r>
    </w:p>
    <w:p w14:paraId="3972E0F8" w14:textId="77777777" w:rsidR="00AE1875" w:rsidRDefault="00000000">
      <w:pPr>
        <w:jc w:val="center"/>
      </w:pPr>
      <w:r>
        <w:rPr>
          <w:rFonts w:ascii="黑体" w:eastAsia="黑体" w:hAnsi="宋体" w:hint="eastAsia"/>
          <w:sz w:val="44"/>
          <w:szCs w:val="44"/>
        </w:rPr>
        <w:t>通信协议</w:t>
      </w:r>
    </w:p>
    <w:p w14:paraId="072D65F6" w14:textId="77777777" w:rsidR="00AE1875" w:rsidRDefault="00AE1875"/>
    <w:p w14:paraId="73AD3600" w14:textId="77777777" w:rsidR="00AE1875" w:rsidRDefault="00AE1875"/>
    <w:p w14:paraId="56FDA193" w14:textId="77777777" w:rsidR="00AE1875" w:rsidRDefault="00AE1875"/>
    <w:p w14:paraId="5B2C5CBE" w14:textId="77777777" w:rsidR="00AE1875" w:rsidRDefault="00AE1875"/>
    <w:p w14:paraId="4FEEC4C8" w14:textId="77777777" w:rsidR="00AE1875" w:rsidRDefault="00AE1875"/>
    <w:p w14:paraId="16000BBE" w14:textId="77777777" w:rsidR="00AE1875" w:rsidRDefault="00AE1875"/>
    <w:p w14:paraId="1ACF3EC2" w14:textId="77777777" w:rsidR="00AE1875" w:rsidRDefault="00AE1875"/>
    <w:p w14:paraId="1BA75DF0" w14:textId="77777777" w:rsidR="00AE1875" w:rsidRDefault="00AE1875"/>
    <w:p w14:paraId="7ECB8245" w14:textId="77777777" w:rsidR="00AE1875" w:rsidRDefault="00AE1875"/>
    <w:p w14:paraId="60519936" w14:textId="77777777" w:rsidR="00AE1875" w:rsidRDefault="00AE1875"/>
    <w:p w14:paraId="356F881B" w14:textId="77777777" w:rsidR="00AE1875" w:rsidRDefault="00AE1875"/>
    <w:p w14:paraId="12C54555" w14:textId="77777777" w:rsidR="00AE1875" w:rsidRDefault="00AE1875">
      <w:pPr>
        <w:widowControl/>
        <w:spacing w:before="0"/>
        <w:jc w:val="center"/>
      </w:pPr>
    </w:p>
    <w:p w14:paraId="35019955" w14:textId="77777777" w:rsidR="00AE1875" w:rsidRDefault="00AE1875">
      <w:pPr>
        <w:widowControl/>
        <w:spacing w:before="0"/>
        <w:jc w:val="center"/>
      </w:pPr>
    </w:p>
    <w:p w14:paraId="19642859" w14:textId="77777777" w:rsidR="00AE1875" w:rsidRDefault="00000000">
      <w:pPr>
        <w:widowControl/>
        <w:spacing w:before="0"/>
        <w:jc w:val="center"/>
      </w:pPr>
      <w:r>
        <w:br w:type="page"/>
      </w:r>
    </w:p>
    <w:p w14:paraId="326CA956" w14:textId="77777777" w:rsidR="00AE1875" w:rsidRPr="00673E3B" w:rsidRDefault="00000000">
      <w:pPr>
        <w:jc w:val="center"/>
        <w:rPr>
          <w:rFonts w:ascii="汉仪大黑简" w:eastAsia="汉仪大黑简"/>
          <w:sz w:val="28"/>
          <w:szCs w:val="28"/>
        </w:rPr>
      </w:pPr>
      <w:r w:rsidRPr="00673E3B">
        <w:rPr>
          <w:rFonts w:ascii="汉仪大黑简" w:eastAsia="汉仪大黑简" w:hint="eastAsia"/>
          <w:sz w:val="28"/>
          <w:szCs w:val="28"/>
        </w:rPr>
        <w:lastRenderedPageBreak/>
        <w:t>文件修改记录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6521"/>
        <w:gridCol w:w="1009"/>
      </w:tblGrid>
      <w:tr w:rsidR="00AE1875" w14:paraId="2449CB90" w14:textId="77777777" w:rsidTr="00A86284">
        <w:tc>
          <w:tcPr>
            <w:tcW w:w="1129" w:type="dxa"/>
          </w:tcPr>
          <w:p w14:paraId="0DA91B44" w14:textId="77777777" w:rsidR="00AE1875" w:rsidRPr="00673E3B" w:rsidRDefault="00000000" w:rsidP="00673E3B">
            <w:pPr>
              <w:pStyle w:val="XF-0"/>
              <w:rPr>
                <w:rFonts w:hint="eastAsia"/>
                <w:b/>
                <w:bCs/>
              </w:rPr>
            </w:pPr>
            <w:r w:rsidRPr="00673E3B">
              <w:rPr>
                <w:rFonts w:hint="eastAsia"/>
                <w:b/>
                <w:bCs/>
              </w:rPr>
              <w:t>章节</w:t>
            </w:r>
          </w:p>
        </w:tc>
        <w:tc>
          <w:tcPr>
            <w:tcW w:w="6521" w:type="dxa"/>
          </w:tcPr>
          <w:p w14:paraId="2B87BD12" w14:textId="77777777" w:rsidR="00AE1875" w:rsidRPr="00673E3B" w:rsidRDefault="00000000" w:rsidP="00673E3B">
            <w:pPr>
              <w:pStyle w:val="XF-0"/>
              <w:rPr>
                <w:rFonts w:hint="eastAsia"/>
                <w:b/>
                <w:bCs/>
              </w:rPr>
            </w:pPr>
            <w:r w:rsidRPr="00673E3B">
              <w:rPr>
                <w:rFonts w:hint="eastAsia"/>
                <w:b/>
                <w:bCs/>
              </w:rPr>
              <w:t>内容</w:t>
            </w:r>
          </w:p>
        </w:tc>
        <w:tc>
          <w:tcPr>
            <w:tcW w:w="1009" w:type="dxa"/>
          </w:tcPr>
          <w:p w14:paraId="116D2C51" w14:textId="77777777" w:rsidR="00AE1875" w:rsidRPr="00673E3B" w:rsidRDefault="00000000" w:rsidP="00673E3B">
            <w:pPr>
              <w:pStyle w:val="XF-0"/>
              <w:rPr>
                <w:rFonts w:hint="eastAsia"/>
                <w:b/>
                <w:bCs/>
              </w:rPr>
            </w:pPr>
            <w:r w:rsidRPr="00673E3B">
              <w:rPr>
                <w:rFonts w:hint="eastAsia"/>
                <w:b/>
                <w:bCs/>
              </w:rPr>
              <w:t>备注</w:t>
            </w:r>
          </w:p>
        </w:tc>
      </w:tr>
      <w:tr w:rsidR="00AE1875" w14:paraId="6341FC46" w14:textId="77777777" w:rsidTr="00A86284">
        <w:tc>
          <w:tcPr>
            <w:tcW w:w="1129" w:type="dxa"/>
          </w:tcPr>
          <w:p w14:paraId="3E130644" w14:textId="4F2BB2A1" w:rsidR="00AE1875" w:rsidRDefault="00615FAB" w:rsidP="00673E3B">
            <w:pPr>
              <w:pStyle w:val="XF-0"/>
              <w:rPr>
                <w:rFonts w:hint="eastAsia"/>
                <w:b/>
              </w:rPr>
            </w:pPr>
            <w:r>
              <w:rPr>
                <w:rFonts w:hint="eastAsia"/>
              </w:rPr>
              <w:fldChar w:fldCharType="begin"/>
            </w:r>
            <w:r>
              <w:rPr>
                <w:rFonts w:hint="eastAsia"/>
              </w:rPr>
              <w:instrText xml:space="preserve"> REF _Ref229130560 \n \h </w:instrText>
            </w:r>
            <w:r w:rsidR="00673E3B">
              <w:rPr>
                <w:rFonts w:hint="eastAsia"/>
              </w:rPr>
              <w:instrText xml:space="preserve"> \* MERGEFORMAT </w:instrText>
            </w:r>
            <w:r>
              <w:rPr>
                <w:rFonts w:hint="eastAsia"/>
              </w:rPr>
            </w:r>
            <w:r>
              <w:rPr>
                <w:rFonts w:hint="eastAsia"/>
              </w:rPr>
              <w:fldChar w:fldCharType="separate"/>
            </w:r>
            <w:r w:rsidR="001D0F89">
              <w:rPr>
                <w:rFonts w:hint="eastAsia"/>
              </w:rPr>
              <w:t>1.1</w:t>
            </w:r>
            <w:r>
              <w:rPr>
                <w:rFonts w:hint="eastAsia"/>
              </w:rPr>
              <w:fldChar w:fldCharType="end"/>
            </w:r>
          </w:p>
        </w:tc>
        <w:tc>
          <w:tcPr>
            <w:tcW w:w="6521" w:type="dxa"/>
          </w:tcPr>
          <w:p w14:paraId="7AE425F5" w14:textId="4312F881" w:rsidR="00AE1875" w:rsidRDefault="00615FAB" w:rsidP="00673E3B">
            <w:pPr>
              <w:pStyle w:val="XF-0"/>
              <w:rPr>
                <w:rFonts w:hint="eastAsia"/>
              </w:rPr>
            </w:pPr>
            <w:r>
              <w:rPr>
                <w:rFonts w:hint="eastAsia"/>
              </w:rPr>
              <w:t>修改了文本标识号和版本号</w:t>
            </w:r>
          </w:p>
        </w:tc>
        <w:tc>
          <w:tcPr>
            <w:tcW w:w="1009" w:type="dxa"/>
          </w:tcPr>
          <w:p w14:paraId="1D911E3E" w14:textId="332810C0" w:rsidR="00AE1875" w:rsidRDefault="00A86284" w:rsidP="00673E3B">
            <w:pPr>
              <w:pStyle w:val="XF-0"/>
              <w:rPr>
                <w:rFonts w:hint="eastAsia"/>
              </w:rPr>
            </w:pPr>
            <w:r>
              <w:rPr>
                <w:rFonts w:hint="eastAsia"/>
              </w:rPr>
              <w:t>v0.02</w:t>
            </w:r>
          </w:p>
        </w:tc>
      </w:tr>
      <w:tr w:rsidR="00AE1875" w14:paraId="0F6EE620" w14:textId="77777777" w:rsidTr="00A86284">
        <w:tc>
          <w:tcPr>
            <w:tcW w:w="1129" w:type="dxa"/>
          </w:tcPr>
          <w:p w14:paraId="7577FBC4" w14:textId="4134E9CD" w:rsidR="00AE1875" w:rsidRPr="00A86284" w:rsidRDefault="00A86284" w:rsidP="00673E3B">
            <w:pPr>
              <w:pStyle w:val="XF-0"/>
              <w:rPr>
                <w:rFonts w:hint="eastAsia"/>
                <w:bCs/>
              </w:rPr>
            </w:pPr>
            <w:r w:rsidRPr="00A86284">
              <w:rPr>
                <w:rFonts w:hint="eastAsia"/>
                <w:bCs/>
              </w:rPr>
              <w:fldChar w:fldCharType="begin"/>
            </w:r>
            <w:r w:rsidRPr="00A86284">
              <w:rPr>
                <w:rFonts w:hint="eastAsia"/>
                <w:bCs/>
              </w:rPr>
              <w:instrText xml:space="preserve"> REF _Ref229133801 \n \h </w:instrText>
            </w:r>
            <w:r>
              <w:rPr>
                <w:rFonts w:hint="eastAsia"/>
                <w:bCs/>
              </w:rPr>
              <w:instrText xml:space="preserve"> \* MERGEFORMAT </w:instrText>
            </w:r>
            <w:r w:rsidRPr="00A86284">
              <w:rPr>
                <w:rFonts w:hint="eastAsia"/>
                <w:bCs/>
              </w:rPr>
            </w:r>
            <w:r w:rsidRPr="00A86284">
              <w:rPr>
                <w:rFonts w:hint="eastAsia"/>
                <w:bCs/>
              </w:rPr>
              <w:fldChar w:fldCharType="separate"/>
            </w:r>
            <w:r w:rsidRPr="00A86284">
              <w:rPr>
                <w:rFonts w:hint="eastAsia"/>
                <w:bCs/>
              </w:rPr>
              <w:t>3.1</w:t>
            </w:r>
            <w:r w:rsidRPr="00A86284">
              <w:rPr>
                <w:rFonts w:hint="eastAsia"/>
                <w:bCs/>
              </w:rPr>
              <w:fldChar w:fldCharType="end"/>
            </w:r>
          </w:p>
        </w:tc>
        <w:tc>
          <w:tcPr>
            <w:tcW w:w="6521" w:type="dxa"/>
          </w:tcPr>
          <w:p w14:paraId="17029574" w14:textId="13D8FF76" w:rsidR="00AE1875" w:rsidRDefault="00A86284" w:rsidP="00673E3B">
            <w:pPr>
              <w:pStyle w:val="XF-0"/>
              <w:rPr>
                <w:rFonts w:hint="eastAsia"/>
              </w:rPr>
            </w:pPr>
            <w:r>
              <w:rPr>
                <w:rFonts w:hint="eastAsia"/>
              </w:rPr>
              <w:t>修改了拉流地址</w:t>
            </w:r>
            <w:r w:rsidR="00FD53C8">
              <w:rPr>
                <w:rFonts w:hint="eastAsia"/>
              </w:rPr>
              <w:t>及校验位的说明</w:t>
            </w:r>
          </w:p>
        </w:tc>
        <w:tc>
          <w:tcPr>
            <w:tcW w:w="1009" w:type="dxa"/>
          </w:tcPr>
          <w:p w14:paraId="592C315F" w14:textId="6534FB49" w:rsidR="00AE1875" w:rsidRDefault="00AB646A" w:rsidP="00673E3B">
            <w:pPr>
              <w:pStyle w:val="XF-0"/>
              <w:rPr>
                <w:rFonts w:hint="eastAsia"/>
              </w:rPr>
            </w:pPr>
            <w:r>
              <w:rPr>
                <w:rFonts w:hint="eastAsia"/>
              </w:rPr>
              <w:t>v0.02</w:t>
            </w:r>
          </w:p>
        </w:tc>
      </w:tr>
      <w:tr w:rsidR="00FD53C8" w14:paraId="54D441D4" w14:textId="77777777" w:rsidTr="00A86284">
        <w:tc>
          <w:tcPr>
            <w:tcW w:w="1129" w:type="dxa"/>
          </w:tcPr>
          <w:p w14:paraId="2C7F2095" w14:textId="665E3870" w:rsidR="00FD53C8" w:rsidRPr="00AB646A" w:rsidRDefault="00E41E36" w:rsidP="00FD53C8">
            <w:pPr>
              <w:pStyle w:val="XF-0"/>
              <w:rPr>
                <w:rFonts w:hint="eastAsia"/>
                <w:bCs/>
              </w:rPr>
            </w:pPr>
            <w:r>
              <w:rPr>
                <w:rFonts w:hint="eastAsia"/>
                <w:bCs/>
              </w:rPr>
              <w:fldChar w:fldCharType="begin"/>
            </w:r>
            <w:r>
              <w:rPr>
                <w:rFonts w:hint="eastAsia"/>
                <w:bCs/>
              </w:rPr>
              <w:instrText xml:space="preserve"> REF _Ref229219827 \n \h </w:instrText>
            </w:r>
            <w:r>
              <w:rPr>
                <w:rFonts w:hint="eastAsia"/>
                <w:bCs/>
              </w:rPr>
            </w:r>
            <w:r>
              <w:rPr>
                <w:rFonts w:hint="eastAsia"/>
                <w:bCs/>
              </w:rPr>
              <w:fldChar w:fldCharType="separate"/>
            </w:r>
            <w:r>
              <w:rPr>
                <w:rFonts w:hint="eastAsia"/>
                <w:bCs/>
              </w:rPr>
              <w:t>3.3.6</w:t>
            </w:r>
            <w:r>
              <w:rPr>
                <w:rFonts w:hint="eastAsia"/>
                <w:bCs/>
              </w:rPr>
              <w:fldChar w:fldCharType="end"/>
            </w:r>
          </w:p>
        </w:tc>
        <w:tc>
          <w:tcPr>
            <w:tcW w:w="6521" w:type="dxa"/>
          </w:tcPr>
          <w:p w14:paraId="2411CE7F" w14:textId="72AECCD7" w:rsidR="00FD53C8" w:rsidRDefault="00E41E36" w:rsidP="00FD53C8">
            <w:pPr>
              <w:pStyle w:val="XF-0"/>
              <w:rPr>
                <w:rFonts w:hint="eastAsia"/>
              </w:rPr>
            </w:pPr>
            <w:r>
              <w:rPr>
                <w:rFonts w:hint="eastAsia"/>
              </w:rPr>
              <w:t>补充了校验的说明</w:t>
            </w:r>
          </w:p>
        </w:tc>
        <w:tc>
          <w:tcPr>
            <w:tcW w:w="1009" w:type="dxa"/>
          </w:tcPr>
          <w:p w14:paraId="5A2B93DC" w14:textId="5686DAD6" w:rsidR="00FD53C8" w:rsidRDefault="008C1FCA" w:rsidP="00FD53C8">
            <w:pPr>
              <w:pStyle w:val="XF-0"/>
              <w:rPr>
                <w:rFonts w:hint="eastAsia"/>
              </w:rPr>
            </w:pPr>
            <w:r>
              <w:rPr>
                <w:rFonts w:hint="eastAsia"/>
              </w:rPr>
              <w:t>v0.02</w:t>
            </w:r>
          </w:p>
        </w:tc>
      </w:tr>
      <w:tr w:rsidR="00FD53C8" w14:paraId="2858A64A" w14:textId="77777777" w:rsidTr="00A86284">
        <w:tc>
          <w:tcPr>
            <w:tcW w:w="1129" w:type="dxa"/>
          </w:tcPr>
          <w:p w14:paraId="6DEE32DC" w14:textId="54233784" w:rsidR="00FD53C8" w:rsidRPr="00373251" w:rsidRDefault="00373251" w:rsidP="00FD53C8">
            <w:pPr>
              <w:pStyle w:val="XF-0"/>
              <w:rPr>
                <w:rFonts w:hint="eastAsia"/>
                <w:bCs/>
              </w:rPr>
            </w:pPr>
            <w:r w:rsidRPr="00373251">
              <w:rPr>
                <w:rFonts w:hint="eastAsia"/>
                <w:bCs/>
              </w:rPr>
              <w:fldChar w:fldCharType="begin"/>
            </w:r>
            <w:r w:rsidRPr="00373251">
              <w:rPr>
                <w:rFonts w:hint="eastAsia"/>
                <w:bCs/>
              </w:rPr>
              <w:instrText xml:space="preserve"> REF _Ref229219573 \n \h </w:instrText>
            </w:r>
            <w:r>
              <w:rPr>
                <w:rFonts w:hint="eastAsia"/>
                <w:bCs/>
              </w:rPr>
              <w:instrText xml:space="preserve"> \* MERGEFORMAT </w:instrText>
            </w:r>
            <w:r w:rsidRPr="00373251">
              <w:rPr>
                <w:rFonts w:hint="eastAsia"/>
                <w:bCs/>
              </w:rPr>
            </w:r>
            <w:r w:rsidRPr="00373251">
              <w:rPr>
                <w:rFonts w:hint="eastAsia"/>
                <w:bCs/>
              </w:rPr>
              <w:fldChar w:fldCharType="separate"/>
            </w:r>
            <w:r w:rsidRPr="00373251">
              <w:rPr>
                <w:rFonts w:hint="eastAsia"/>
                <w:bCs/>
              </w:rPr>
              <w:t>3.3.7</w:t>
            </w:r>
            <w:r w:rsidRPr="00373251">
              <w:rPr>
                <w:rFonts w:hint="eastAsia"/>
                <w:bCs/>
              </w:rPr>
              <w:fldChar w:fldCharType="end"/>
            </w:r>
          </w:p>
        </w:tc>
        <w:tc>
          <w:tcPr>
            <w:tcW w:w="6521" w:type="dxa"/>
          </w:tcPr>
          <w:p w14:paraId="662221BF" w14:textId="7517EC21" w:rsidR="00FD53C8" w:rsidRDefault="00373251" w:rsidP="00FD53C8">
            <w:pPr>
              <w:pStyle w:val="XF-0"/>
              <w:rPr>
                <w:rFonts w:hint="eastAsia"/>
              </w:rPr>
            </w:pPr>
            <w:r>
              <w:rPr>
                <w:rFonts w:hint="eastAsia"/>
              </w:rPr>
              <w:t>调整了扫描方式</w:t>
            </w:r>
          </w:p>
        </w:tc>
        <w:tc>
          <w:tcPr>
            <w:tcW w:w="1009" w:type="dxa"/>
          </w:tcPr>
          <w:p w14:paraId="46759818" w14:textId="0501E960" w:rsidR="00FD53C8" w:rsidRDefault="00FD53C8" w:rsidP="00FD53C8">
            <w:pPr>
              <w:pStyle w:val="XF-0"/>
              <w:rPr>
                <w:rFonts w:hint="eastAsia"/>
              </w:rPr>
            </w:pPr>
            <w:r>
              <w:rPr>
                <w:rFonts w:hint="eastAsia"/>
              </w:rPr>
              <w:t>v0.02</w:t>
            </w:r>
          </w:p>
        </w:tc>
      </w:tr>
      <w:tr w:rsidR="00E41E36" w14:paraId="44E7227C" w14:textId="77777777" w:rsidTr="00A86284">
        <w:trPr>
          <w:trHeight w:val="90"/>
        </w:trPr>
        <w:tc>
          <w:tcPr>
            <w:tcW w:w="1129" w:type="dxa"/>
          </w:tcPr>
          <w:p w14:paraId="6BF028FE" w14:textId="15E7FADC" w:rsidR="00E41E36" w:rsidRPr="00373251" w:rsidRDefault="00E41E36" w:rsidP="00E41E36">
            <w:pPr>
              <w:pStyle w:val="XF-0"/>
              <w:rPr>
                <w:rFonts w:hint="eastAsia"/>
                <w:bCs/>
              </w:rPr>
            </w:pPr>
            <w:r w:rsidRPr="00AB646A">
              <w:rPr>
                <w:rFonts w:hint="eastAsia"/>
                <w:bCs/>
              </w:rPr>
              <w:fldChar w:fldCharType="begin"/>
            </w:r>
            <w:r w:rsidRPr="00AB646A">
              <w:rPr>
                <w:rFonts w:hint="eastAsia"/>
                <w:bCs/>
              </w:rPr>
              <w:instrText xml:space="preserve"> REF _Ref226471948 \n \h </w:instrText>
            </w:r>
            <w:r>
              <w:rPr>
                <w:rFonts w:hint="eastAsia"/>
                <w:bCs/>
              </w:rPr>
              <w:instrText xml:space="preserve"> \* MERGEFORMAT </w:instrText>
            </w:r>
            <w:r w:rsidRPr="00AB646A">
              <w:rPr>
                <w:rFonts w:hint="eastAsia"/>
                <w:bCs/>
              </w:rPr>
            </w:r>
            <w:r w:rsidRPr="00AB646A">
              <w:rPr>
                <w:rFonts w:hint="eastAsia"/>
                <w:bCs/>
              </w:rPr>
              <w:fldChar w:fldCharType="separate"/>
            </w:r>
            <w:r w:rsidRPr="00AB646A">
              <w:rPr>
                <w:rFonts w:hint="eastAsia"/>
                <w:bCs/>
              </w:rPr>
              <w:t>3.4.1</w:t>
            </w:r>
            <w:r w:rsidRPr="00AB646A">
              <w:rPr>
                <w:rFonts w:hint="eastAsia"/>
                <w:bCs/>
              </w:rPr>
              <w:fldChar w:fldCharType="end"/>
            </w:r>
          </w:p>
        </w:tc>
        <w:tc>
          <w:tcPr>
            <w:tcW w:w="6521" w:type="dxa"/>
          </w:tcPr>
          <w:p w14:paraId="77617661" w14:textId="7F8F74C7" w:rsidR="00E41E36" w:rsidRDefault="00E41E36" w:rsidP="00E41E36">
            <w:pPr>
              <w:pStyle w:val="XF-0"/>
              <w:rPr>
                <w:rFonts w:hint="eastAsia"/>
              </w:rPr>
            </w:pPr>
            <w:r>
              <w:rPr>
                <w:rFonts w:hint="eastAsia"/>
              </w:rPr>
              <w:t>修正了数据位字段长度和字节号中的错误</w:t>
            </w:r>
          </w:p>
        </w:tc>
        <w:tc>
          <w:tcPr>
            <w:tcW w:w="1009" w:type="dxa"/>
          </w:tcPr>
          <w:p w14:paraId="71076CD5" w14:textId="3D7FF299" w:rsidR="00E41E36" w:rsidRDefault="00E41E36" w:rsidP="00E41E36">
            <w:pPr>
              <w:pStyle w:val="XF-0"/>
              <w:rPr>
                <w:rFonts w:hint="eastAsia"/>
              </w:rPr>
            </w:pPr>
            <w:r>
              <w:rPr>
                <w:rFonts w:hint="eastAsia"/>
              </w:rPr>
              <w:t>v0.02</w:t>
            </w:r>
          </w:p>
        </w:tc>
      </w:tr>
      <w:tr w:rsidR="00E41E36" w14:paraId="57B16D32" w14:textId="77777777" w:rsidTr="00A86284">
        <w:tc>
          <w:tcPr>
            <w:tcW w:w="1129" w:type="dxa"/>
          </w:tcPr>
          <w:p w14:paraId="7222D9AB" w14:textId="66C58CAF" w:rsidR="00E41E36" w:rsidRDefault="00E41E36" w:rsidP="00E41E36">
            <w:pPr>
              <w:pStyle w:val="XF-0"/>
              <w:rPr>
                <w:rFonts w:hint="eastAsia"/>
                <w:b/>
              </w:rPr>
            </w:pPr>
            <w:r w:rsidRPr="00373251">
              <w:rPr>
                <w:rFonts w:hint="eastAsia"/>
                <w:bCs/>
              </w:rPr>
              <w:fldChar w:fldCharType="begin"/>
            </w:r>
            <w:r w:rsidRPr="00373251">
              <w:rPr>
                <w:rFonts w:hint="eastAsia"/>
                <w:bCs/>
              </w:rPr>
              <w:instrText xml:space="preserve"> REF _Ref229219578 \n \h </w:instrText>
            </w:r>
            <w:r>
              <w:rPr>
                <w:rFonts w:hint="eastAsia"/>
                <w:bCs/>
              </w:rPr>
              <w:instrText xml:space="preserve"> \* MERGEFORMAT </w:instrText>
            </w:r>
            <w:r w:rsidRPr="00373251">
              <w:rPr>
                <w:rFonts w:hint="eastAsia"/>
                <w:bCs/>
              </w:rPr>
            </w:r>
            <w:r w:rsidRPr="00373251">
              <w:rPr>
                <w:rFonts w:hint="eastAsia"/>
                <w:bCs/>
              </w:rPr>
              <w:fldChar w:fldCharType="separate"/>
            </w:r>
            <w:r w:rsidRPr="00373251">
              <w:rPr>
                <w:rFonts w:hint="eastAsia"/>
                <w:bCs/>
              </w:rPr>
              <w:t>3.4.4</w:t>
            </w:r>
            <w:r w:rsidRPr="00373251">
              <w:rPr>
                <w:rFonts w:hint="eastAsia"/>
                <w:bCs/>
              </w:rPr>
              <w:fldChar w:fldCharType="end"/>
            </w:r>
          </w:p>
        </w:tc>
        <w:tc>
          <w:tcPr>
            <w:tcW w:w="6521" w:type="dxa"/>
          </w:tcPr>
          <w:p w14:paraId="3E05612B" w14:textId="43B2FB7A" w:rsidR="00E41E36" w:rsidRDefault="00E41E36" w:rsidP="00E41E36">
            <w:pPr>
              <w:pStyle w:val="XF-0"/>
              <w:rPr>
                <w:rFonts w:hint="eastAsia"/>
              </w:rPr>
            </w:pPr>
            <w:r>
              <w:rPr>
                <w:rFonts w:hint="eastAsia"/>
              </w:rPr>
              <w:t>调整了扫描状态上报</w:t>
            </w:r>
          </w:p>
        </w:tc>
        <w:tc>
          <w:tcPr>
            <w:tcW w:w="1009" w:type="dxa"/>
          </w:tcPr>
          <w:p w14:paraId="6F6D85C3" w14:textId="4466525C" w:rsidR="00E41E36" w:rsidRDefault="00E41E36" w:rsidP="00E41E36">
            <w:pPr>
              <w:pStyle w:val="XF-0"/>
              <w:rPr>
                <w:rFonts w:hint="eastAsia"/>
              </w:rPr>
            </w:pPr>
            <w:r>
              <w:rPr>
                <w:rFonts w:hint="eastAsia"/>
              </w:rPr>
              <w:t>v0.02</w:t>
            </w:r>
          </w:p>
        </w:tc>
      </w:tr>
      <w:tr w:rsidR="00E41E36" w14:paraId="04652A06" w14:textId="77777777" w:rsidTr="00A86284">
        <w:tc>
          <w:tcPr>
            <w:tcW w:w="1129" w:type="dxa"/>
          </w:tcPr>
          <w:p w14:paraId="4CB6EB9C" w14:textId="1D07F250" w:rsidR="00E41E36" w:rsidRDefault="00AB752F" w:rsidP="00E41E36">
            <w:pPr>
              <w:pStyle w:val="XF-0"/>
              <w:rPr>
                <w:rFonts w:hint="eastAsia"/>
                <w:b/>
              </w:rPr>
            </w:pPr>
            <w:r>
              <w:rPr>
                <w:rFonts w:hint="eastAsia"/>
                <w:b/>
              </w:rPr>
              <w:fldChar w:fldCharType="begin"/>
            </w:r>
            <w:r>
              <w:rPr>
                <w:rFonts w:hint="eastAsia"/>
                <w:b/>
              </w:rPr>
              <w:instrText xml:space="preserve"> REF _Ref229402937 \n \h </w:instrText>
            </w:r>
            <w:r>
              <w:rPr>
                <w:rFonts w:hint="eastAsia"/>
                <w:b/>
              </w:rPr>
            </w:r>
            <w:r>
              <w:rPr>
                <w:rFonts w:hint="eastAsia"/>
                <w:b/>
              </w:rPr>
              <w:fldChar w:fldCharType="separate"/>
            </w:r>
            <w:r>
              <w:rPr>
                <w:rFonts w:hint="eastAsia"/>
                <w:b/>
              </w:rPr>
              <w:t>3.3.8</w:t>
            </w:r>
            <w:r>
              <w:rPr>
                <w:rFonts w:hint="eastAsia"/>
                <w:b/>
              </w:rPr>
              <w:fldChar w:fldCharType="end"/>
            </w:r>
          </w:p>
        </w:tc>
        <w:tc>
          <w:tcPr>
            <w:tcW w:w="6521" w:type="dxa"/>
          </w:tcPr>
          <w:p w14:paraId="20798E59" w14:textId="5AFC093A" w:rsidR="00E41E36" w:rsidRDefault="00AB752F" w:rsidP="00E41E36">
            <w:pPr>
              <w:pStyle w:val="XF-0"/>
              <w:rPr>
                <w:rFonts w:hint="eastAsia"/>
              </w:rPr>
            </w:pPr>
            <w:r>
              <w:rPr>
                <w:rFonts w:hint="eastAsia"/>
              </w:rPr>
              <w:t>增加了用于对实时输入信息在OSD上进行显示的协议</w:t>
            </w:r>
          </w:p>
        </w:tc>
        <w:tc>
          <w:tcPr>
            <w:tcW w:w="1009" w:type="dxa"/>
          </w:tcPr>
          <w:p w14:paraId="7256BB87" w14:textId="574F234C" w:rsidR="00E41E36" w:rsidRDefault="00AD636A" w:rsidP="00E41E36">
            <w:pPr>
              <w:pStyle w:val="XF-0"/>
              <w:rPr>
                <w:rFonts w:hint="eastAsia"/>
              </w:rPr>
            </w:pPr>
            <w:r>
              <w:rPr>
                <w:rFonts w:hint="eastAsia"/>
              </w:rPr>
              <w:t>v0.03</w:t>
            </w:r>
          </w:p>
        </w:tc>
      </w:tr>
      <w:tr w:rsidR="00E41E36" w14:paraId="26689F1A" w14:textId="77777777" w:rsidTr="00A86284">
        <w:trPr>
          <w:trHeight w:val="439"/>
        </w:trPr>
        <w:tc>
          <w:tcPr>
            <w:tcW w:w="1129" w:type="dxa"/>
          </w:tcPr>
          <w:p w14:paraId="3809E4F3" w14:textId="77777777" w:rsidR="00E41E36" w:rsidRDefault="00E41E36" w:rsidP="00E41E36">
            <w:pPr>
              <w:pStyle w:val="XF-0"/>
              <w:rPr>
                <w:rFonts w:hint="eastAsia"/>
                <w:b/>
              </w:rPr>
            </w:pPr>
          </w:p>
        </w:tc>
        <w:tc>
          <w:tcPr>
            <w:tcW w:w="6521" w:type="dxa"/>
          </w:tcPr>
          <w:p w14:paraId="6EA0FDAA" w14:textId="77777777" w:rsidR="00E41E36" w:rsidRDefault="00E41E36" w:rsidP="00E41E36">
            <w:pPr>
              <w:pStyle w:val="XF-0"/>
              <w:rPr>
                <w:rFonts w:hint="eastAsia"/>
              </w:rPr>
            </w:pPr>
          </w:p>
        </w:tc>
        <w:tc>
          <w:tcPr>
            <w:tcW w:w="1009" w:type="dxa"/>
          </w:tcPr>
          <w:p w14:paraId="31305639" w14:textId="77777777" w:rsidR="00E41E36" w:rsidRDefault="00E41E36" w:rsidP="00E41E36">
            <w:pPr>
              <w:pStyle w:val="XF-0"/>
              <w:rPr>
                <w:rFonts w:hint="eastAsia"/>
              </w:rPr>
            </w:pPr>
          </w:p>
        </w:tc>
      </w:tr>
      <w:tr w:rsidR="00E41E36" w14:paraId="1BC0A42C" w14:textId="77777777" w:rsidTr="00A86284">
        <w:trPr>
          <w:trHeight w:val="292"/>
        </w:trPr>
        <w:tc>
          <w:tcPr>
            <w:tcW w:w="1129" w:type="dxa"/>
          </w:tcPr>
          <w:p w14:paraId="16AC6C7C" w14:textId="77777777" w:rsidR="00E41E36" w:rsidRDefault="00E41E36" w:rsidP="00E41E36">
            <w:pPr>
              <w:pStyle w:val="XF-0"/>
              <w:rPr>
                <w:rFonts w:hint="eastAsia"/>
              </w:rPr>
            </w:pPr>
          </w:p>
        </w:tc>
        <w:tc>
          <w:tcPr>
            <w:tcW w:w="6521" w:type="dxa"/>
          </w:tcPr>
          <w:p w14:paraId="6FCA81D3" w14:textId="77777777" w:rsidR="00E41E36" w:rsidRDefault="00E41E36" w:rsidP="00E41E36">
            <w:pPr>
              <w:pStyle w:val="XF-0"/>
              <w:rPr>
                <w:rFonts w:cs="宋体" w:hint="eastAsia"/>
              </w:rPr>
            </w:pPr>
          </w:p>
        </w:tc>
        <w:tc>
          <w:tcPr>
            <w:tcW w:w="1009" w:type="dxa"/>
          </w:tcPr>
          <w:p w14:paraId="46E35F02" w14:textId="77777777" w:rsidR="00E41E36" w:rsidRDefault="00E41E36" w:rsidP="00E41E36">
            <w:pPr>
              <w:pStyle w:val="XF-0"/>
              <w:rPr>
                <w:rFonts w:hint="eastAsia"/>
              </w:rPr>
            </w:pPr>
          </w:p>
        </w:tc>
      </w:tr>
      <w:tr w:rsidR="00E41E36" w14:paraId="023B8283" w14:textId="77777777" w:rsidTr="00A86284">
        <w:tc>
          <w:tcPr>
            <w:tcW w:w="1129" w:type="dxa"/>
          </w:tcPr>
          <w:p w14:paraId="4866FAA9" w14:textId="77777777" w:rsidR="00E41E36" w:rsidRDefault="00E41E36" w:rsidP="00E41E36">
            <w:pPr>
              <w:pStyle w:val="XF-0"/>
              <w:rPr>
                <w:rFonts w:hint="eastAsia"/>
                <w:b/>
              </w:rPr>
            </w:pPr>
          </w:p>
        </w:tc>
        <w:tc>
          <w:tcPr>
            <w:tcW w:w="6521" w:type="dxa"/>
          </w:tcPr>
          <w:p w14:paraId="31AAF498" w14:textId="77777777" w:rsidR="00E41E36" w:rsidRDefault="00E41E36" w:rsidP="00E41E36">
            <w:pPr>
              <w:pStyle w:val="XF-0"/>
              <w:rPr>
                <w:rFonts w:hint="eastAsia"/>
              </w:rPr>
            </w:pPr>
          </w:p>
        </w:tc>
        <w:tc>
          <w:tcPr>
            <w:tcW w:w="1009" w:type="dxa"/>
          </w:tcPr>
          <w:p w14:paraId="067644D6" w14:textId="77777777" w:rsidR="00E41E36" w:rsidRDefault="00E41E36" w:rsidP="00E41E36">
            <w:pPr>
              <w:pStyle w:val="XF-0"/>
              <w:rPr>
                <w:rFonts w:hint="eastAsia"/>
              </w:rPr>
            </w:pPr>
          </w:p>
        </w:tc>
      </w:tr>
      <w:tr w:rsidR="00E41E36" w14:paraId="1D02978C" w14:textId="77777777" w:rsidTr="00A86284">
        <w:tc>
          <w:tcPr>
            <w:tcW w:w="1129" w:type="dxa"/>
          </w:tcPr>
          <w:p w14:paraId="400A9AFB" w14:textId="77777777" w:rsidR="00E41E36" w:rsidRDefault="00E41E36" w:rsidP="00E41E36">
            <w:pPr>
              <w:pStyle w:val="XF-0"/>
              <w:rPr>
                <w:rFonts w:hint="eastAsia"/>
                <w:b/>
              </w:rPr>
            </w:pPr>
          </w:p>
        </w:tc>
        <w:tc>
          <w:tcPr>
            <w:tcW w:w="6521" w:type="dxa"/>
          </w:tcPr>
          <w:p w14:paraId="71E85C49" w14:textId="77777777" w:rsidR="00E41E36" w:rsidRDefault="00E41E36" w:rsidP="00E41E36">
            <w:pPr>
              <w:pStyle w:val="XF-0"/>
              <w:rPr>
                <w:rFonts w:cs="宋体" w:hint="eastAsia"/>
              </w:rPr>
            </w:pPr>
          </w:p>
        </w:tc>
        <w:tc>
          <w:tcPr>
            <w:tcW w:w="1009" w:type="dxa"/>
          </w:tcPr>
          <w:p w14:paraId="7A2949D6" w14:textId="77777777" w:rsidR="00E41E36" w:rsidRDefault="00E41E36" w:rsidP="00E41E36">
            <w:pPr>
              <w:pStyle w:val="XF-0"/>
              <w:rPr>
                <w:rFonts w:hint="eastAsia"/>
              </w:rPr>
            </w:pPr>
          </w:p>
        </w:tc>
      </w:tr>
      <w:tr w:rsidR="00E41E36" w14:paraId="19BFF36D" w14:textId="77777777" w:rsidTr="00A86284">
        <w:tc>
          <w:tcPr>
            <w:tcW w:w="1129" w:type="dxa"/>
          </w:tcPr>
          <w:p w14:paraId="077C92A1" w14:textId="77777777" w:rsidR="00E41E36" w:rsidRDefault="00E41E36" w:rsidP="00E41E36">
            <w:pPr>
              <w:pStyle w:val="XF-0"/>
              <w:rPr>
                <w:rFonts w:hint="eastAsia"/>
                <w:b/>
              </w:rPr>
            </w:pPr>
          </w:p>
        </w:tc>
        <w:tc>
          <w:tcPr>
            <w:tcW w:w="6521" w:type="dxa"/>
          </w:tcPr>
          <w:p w14:paraId="5111E9E0" w14:textId="77777777" w:rsidR="00E41E36" w:rsidRDefault="00E41E36" w:rsidP="00E41E36">
            <w:pPr>
              <w:pStyle w:val="XF-0"/>
              <w:rPr>
                <w:rFonts w:cs="宋体" w:hint="eastAsia"/>
              </w:rPr>
            </w:pPr>
          </w:p>
        </w:tc>
        <w:tc>
          <w:tcPr>
            <w:tcW w:w="1009" w:type="dxa"/>
          </w:tcPr>
          <w:p w14:paraId="374629D7" w14:textId="77777777" w:rsidR="00E41E36" w:rsidRDefault="00E41E36" w:rsidP="00E41E36">
            <w:pPr>
              <w:pStyle w:val="XF-0"/>
              <w:rPr>
                <w:rFonts w:hint="eastAsia"/>
              </w:rPr>
            </w:pPr>
          </w:p>
        </w:tc>
      </w:tr>
      <w:tr w:rsidR="00E41E36" w14:paraId="32267DAB" w14:textId="77777777" w:rsidTr="00A86284">
        <w:tc>
          <w:tcPr>
            <w:tcW w:w="1129" w:type="dxa"/>
          </w:tcPr>
          <w:p w14:paraId="73EA59A9" w14:textId="77777777" w:rsidR="00E41E36" w:rsidRDefault="00E41E36" w:rsidP="00E41E36">
            <w:pPr>
              <w:pStyle w:val="XF-0"/>
              <w:rPr>
                <w:rFonts w:hint="eastAsia"/>
                <w:b/>
              </w:rPr>
            </w:pPr>
          </w:p>
        </w:tc>
        <w:tc>
          <w:tcPr>
            <w:tcW w:w="6521" w:type="dxa"/>
          </w:tcPr>
          <w:p w14:paraId="007EAA06" w14:textId="77777777" w:rsidR="00E41E36" w:rsidRDefault="00E41E36" w:rsidP="00E41E36">
            <w:pPr>
              <w:pStyle w:val="XF-0"/>
              <w:rPr>
                <w:rFonts w:cs="宋体" w:hint="eastAsia"/>
              </w:rPr>
            </w:pPr>
          </w:p>
        </w:tc>
        <w:tc>
          <w:tcPr>
            <w:tcW w:w="1009" w:type="dxa"/>
          </w:tcPr>
          <w:p w14:paraId="164D64F3" w14:textId="77777777" w:rsidR="00E41E36" w:rsidRDefault="00E41E36" w:rsidP="00E41E36">
            <w:pPr>
              <w:pStyle w:val="XF-0"/>
              <w:rPr>
                <w:rFonts w:hint="eastAsia"/>
              </w:rPr>
            </w:pPr>
          </w:p>
        </w:tc>
      </w:tr>
      <w:tr w:rsidR="00E41E36" w14:paraId="1243AF1A" w14:textId="77777777" w:rsidTr="00A86284">
        <w:tc>
          <w:tcPr>
            <w:tcW w:w="1129" w:type="dxa"/>
          </w:tcPr>
          <w:p w14:paraId="09AFE1BA" w14:textId="77777777" w:rsidR="00E41E36" w:rsidRDefault="00E41E36" w:rsidP="00E41E36">
            <w:pPr>
              <w:pStyle w:val="XF-0"/>
              <w:rPr>
                <w:rFonts w:hint="eastAsia"/>
                <w:b/>
              </w:rPr>
            </w:pPr>
          </w:p>
        </w:tc>
        <w:tc>
          <w:tcPr>
            <w:tcW w:w="6521" w:type="dxa"/>
          </w:tcPr>
          <w:p w14:paraId="3B735B2C" w14:textId="77777777" w:rsidR="00E41E36" w:rsidRDefault="00E41E36" w:rsidP="00E41E36">
            <w:pPr>
              <w:pStyle w:val="XF-0"/>
              <w:rPr>
                <w:rFonts w:cs="宋体" w:hint="eastAsia"/>
              </w:rPr>
            </w:pPr>
          </w:p>
        </w:tc>
        <w:tc>
          <w:tcPr>
            <w:tcW w:w="1009" w:type="dxa"/>
          </w:tcPr>
          <w:p w14:paraId="537D8AD3" w14:textId="77777777" w:rsidR="00E41E36" w:rsidRDefault="00E41E36" w:rsidP="00E41E36">
            <w:pPr>
              <w:pStyle w:val="XF-0"/>
              <w:rPr>
                <w:rFonts w:hint="eastAsia"/>
              </w:rPr>
            </w:pPr>
          </w:p>
        </w:tc>
      </w:tr>
      <w:tr w:rsidR="00E41E36" w14:paraId="3A357C0A" w14:textId="77777777" w:rsidTr="00A86284">
        <w:tc>
          <w:tcPr>
            <w:tcW w:w="1129" w:type="dxa"/>
          </w:tcPr>
          <w:p w14:paraId="49A121E1" w14:textId="77777777" w:rsidR="00E41E36" w:rsidRDefault="00E41E36" w:rsidP="00E41E36">
            <w:pPr>
              <w:pStyle w:val="XF-0"/>
              <w:rPr>
                <w:rFonts w:hint="eastAsia"/>
                <w:b/>
              </w:rPr>
            </w:pPr>
          </w:p>
        </w:tc>
        <w:tc>
          <w:tcPr>
            <w:tcW w:w="6521" w:type="dxa"/>
          </w:tcPr>
          <w:p w14:paraId="459D9FBC" w14:textId="77777777" w:rsidR="00E41E36" w:rsidRDefault="00E41E36" w:rsidP="00E41E36">
            <w:pPr>
              <w:pStyle w:val="XF-0"/>
              <w:rPr>
                <w:rFonts w:cs="宋体" w:hint="eastAsia"/>
              </w:rPr>
            </w:pPr>
          </w:p>
        </w:tc>
        <w:tc>
          <w:tcPr>
            <w:tcW w:w="1009" w:type="dxa"/>
          </w:tcPr>
          <w:p w14:paraId="4B05D7D2" w14:textId="77777777" w:rsidR="00E41E36" w:rsidRDefault="00E41E36" w:rsidP="00E41E36">
            <w:pPr>
              <w:pStyle w:val="XF-0"/>
              <w:rPr>
                <w:rFonts w:hint="eastAsia"/>
              </w:rPr>
            </w:pPr>
          </w:p>
        </w:tc>
      </w:tr>
      <w:tr w:rsidR="00E41E36" w14:paraId="18821812" w14:textId="77777777" w:rsidTr="00A86284">
        <w:tc>
          <w:tcPr>
            <w:tcW w:w="1129" w:type="dxa"/>
          </w:tcPr>
          <w:p w14:paraId="30E462ED" w14:textId="77777777" w:rsidR="00E41E36" w:rsidRDefault="00E41E36" w:rsidP="00E41E36">
            <w:pPr>
              <w:pStyle w:val="XF-0"/>
              <w:rPr>
                <w:rFonts w:hint="eastAsia"/>
                <w:b/>
              </w:rPr>
            </w:pPr>
          </w:p>
        </w:tc>
        <w:tc>
          <w:tcPr>
            <w:tcW w:w="6521" w:type="dxa"/>
          </w:tcPr>
          <w:p w14:paraId="44B3E907" w14:textId="77777777" w:rsidR="00E41E36" w:rsidRDefault="00E41E36" w:rsidP="00E41E36">
            <w:pPr>
              <w:pStyle w:val="XF-0"/>
              <w:rPr>
                <w:rFonts w:cs="宋体" w:hint="eastAsia"/>
              </w:rPr>
            </w:pPr>
          </w:p>
        </w:tc>
        <w:tc>
          <w:tcPr>
            <w:tcW w:w="1009" w:type="dxa"/>
          </w:tcPr>
          <w:p w14:paraId="44FF7D98" w14:textId="77777777" w:rsidR="00E41E36" w:rsidRDefault="00E41E36" w:rsidP="00E41E36">
            <w:pPr>
              <w:pStyle w:val="XF-0"/>
              <w:rPr>
                <w:rFonts w:hint="eastAsia"/>
              </w:rPr>
            </w:pPr>
          </w:p>
        </w:tc>
      </w:tr>
      <w:tr w:rsidR="00E41E36" w14:paraId="7D67E005" w14:textId="77777777" w:rsidTr="00A86284">
        <w:tc>
          <w:tcPr>
            <w:tcW w:w="1129" w:type="dxa"/>
          </w:tcPr>
          <w:p w14:paraId="51E23AF0" w14:textId="77777777" w:rsidR="00E41E36" w:rsidRDefault="00E41E36" w:rsidP="00E41E36">
            <w:pPr>
              <w:pStyle w:val="XF-0"/>
              <w:rPr>
                <w:rFonts w:hint="eastAsia"/>
                <w:b/>
              </w:rPr>
            </w:pPr>
          </w:p>
        </w:tc>
        <w:tc>
          <w:tcPr>
            <w:tcW w:w="6521" w:type="dxa"/>
          </w:tcPr>
          <w:p w14:paraId="6EFBDF34" w14:textId="77777777" w:rsidR="00E41E36" w:rsidRDefault="00E41E36" w:rsidP="00E41E36">
            <w:pPr>
              <w:pStyle w:val="XF-0"/>
              <w:rPr>
                <w:rFonts w:cs="宋体" w:hint="eastAsia"/>
              </w:rPr>
            </w:pPr>
          </w:p>
        </w:tc>
        <w:tc>
          <w:tcPr>
            <w:tcW w:w="1009" w:type="dxa"/>
          </w:tcPr>
          <w:p w14:paraId="4FAEBBCF" w14:textId="77777777" w:rsidR="00E41E36" w:rsidRDefault="00E41E36" w:rsidP="00E41E36">
            <w:pPr>
              <w:pStyle w:val="XF-0"/>
              <w:rPr>
                <w:rFonts w:hint="eastAsia"/>
              </w:rPr>
            </w:pPr>
          </w:p>
        </w:tc>
      </w:tr>
      <w:tr w:rsidR="00E41E36" w14:paraId="0F904735" w14:textId="77777777" w:rsidTr="00A86284">
        <w:tc>
          <w:tcPr>
            <w:tcW w:w="1129" w:type="dxa"/>
          </w:tcPr>
          <w:p w14:paraId="150A0845" w14:textId="77777777" w:rsidR="00E41E36" w:rsidRDefault="00E41E36" w:rsidP="00E41E36">
            <w:pPr>
              <w:pStyle w:val="XF-0"/>
              <w:rPr>
                <w:rFonts w:hint="eastAsia"/>
                <w:b/>
              </w:rPr>
            </w:pPr>
          </w:p>
        </w:tc>
        <w:tc>
          <w:tcPr>
            <w:tcW w:w="6521" w:type="dxa"/>
          </w:tcPr>
          <w:p w14:paraId="3CEBFAA3" w14:textId="77777777" w:rsidR="00E41E36" w:rsidRDefault="00E41E36" w:rsidP="00E41E36">
            <w:pPr>
              <w:pStyle w:val="XF-0"/>
              <w:rPr>
                <w:rFonts w:cs="宋体" w:hint="eastAsia"/>
              </w:rPr>
            </w:pPr>
          </w:p>
        </w:tc>
        <w:tc>
          <w:tcPr>
            <w:tcW w:w="1009" w:type="dxa"/>
          </w:tcPr>
          <w:p w14:paraId="43FB0233" w14:textId="77777777" w:rsidR="00E41E36" w:rsidRDefault="00E41E36" w:rsidP="00E41E36">
            <w:pPr>
              <w:pStyle w:val="XF-0"/>
              <w:rPr>
                <w:rFonts w:hint="eastAsia"/>
              </w:rPr>
            </w:pPr>
          </w:p>
        </w:tc>
      </w:tr>
      <w:tr w:rsidR="00E41E36" w14:paraId="06E6B881" w14:textId="77777777" w:rsidTr="00A86284">
        <w:tc>
          <w:tcPr>
            <w:tcW w:w="1129" w:type="dxa"/>
          </w:tcPr>
          <w:p w14:paraId="2D086637" w14:textId="77777777" w:rsidR="00E41E36" w:rsidRDefault="00E41E36" w:rsidP="00E41E36">
            <w:pPr>
              <w:pStyle w:val="XF-0"/>
              <w:rPr>
                <w:rFonts w:hint="eastAsia"/>
                <w:b/>
              </w:rPr>
            </w:pPr>
          </w:p>
        </w:tc>
        <w:tc>
          <w:tcPr>
            <w:tcW w:w="6521" w:type="dxa"/>
          </w:tcPr>
          <w:p w14:paraId="36461B08" w14:textId="77777777" w:rsidR="00E41E36" w:rsidRDefault="00E41E36" w:rsidP="00E41E36">
            <w:pPr>
              <w:pStyle w:val="XF-0"/>
              <w:rPr>
                <w:rFonts w:cs="宋体" w:hint="eastAsia"/>
              </w:rPr>
            </w:pPr>
          </w:p>
        </w:tc>
        <w:tc>
          <w:tcPr>
            <w:tcW w:w="1009" w:type="dxa"/>
          </w:tcPr>
          <w:p w14:paraId="3A87CD96" w14:textId="77777777" w:rsidR="00E41E36" w:rsidRDefault="00E41E36" w:rsidP="00E41E36">
            <w:pPr>
              <w:pStyle w:val="XF-0"/>
              <w:rPr>
                <w:rFonts w:hint="eastAsia"/>
              </w:rPr>
            </w:pPr>
          </w:p>
        </w:tc>
      </w:tr>
      <w:tr w:rsidR="00E41E36" w14:paraId="39D54383" w14:textId="77777777" w:rsidTr="00A86284">
        <w:tc>
          <w:tcPr>
            <w:tcW w:w="1129" w:type="dxa"/>
          </w:tcPr>
          <w:p w14:paraId="5C40EB80" w14:textId="77777777" w:rsidR="00E41E36" w:rsidRDefault="00E41E36" w:rsidP="00E41E36">
            <w:pPr>
              <w:pStyle w:val="XF-0"/>
              <w:rPr>
                <w:rFonts w:hint="eastAsia"/>
                <w:b/>
              </w:rPr>
            </w:pPr>
          </w:p>
        </w:tc>
        <w:tc>
          <w:tcPr>
            <w:tcW w:w="6521" w:type="dxa"/>
          </w:tcPr>
          <w:p w14:paraId="41978802" w14:textId="77777777" w:rsidR="00E41E36" w:rsidRDefault="00E41E36" w:rsidP="00E41E36">
            <w:pPr>
              <w:pStyle w:val="XF-0"/>
              <w:rPr>
                <w:rFonts w:cs="宋体" w:hint="eastAsia"/>
              </w:rPr>
            </w:pPr>
          </w:p>
        </w:tc>
        <w:tc>
          <w:tcPr>
            <w:tcW w:w="1009" w:type="dxa"/>
          </w:tcPr>
          <w:p w14:paraId="6D498DE4" w14:textId="77777777" w:rsidR="00E41E36" w:rsidRDefault="00E41E36" w:rsidP="00E41E36">
            <w:pPr>
              <w:pStyle w:val="XF-0"/>
              <w:rPr>
                <w:rFonts w:hint="eastAsia"/>
              </w:rPr>
            </w:pPr>
          </w:p>
        </w:tc>
      </w:tr>
    </w:tbl>
    <w:p w14:paraId="458BD0C8" w14:textId="77777777" w:rsidR="00AE1875" w:rsidRDefault="00AE1875">
      <w:pPr>
        <w:rPr>
          <w:rFonts w:ascii="黑体" w:eastAsia="黑体"/>
          <w:sz w:val="28"/>
          <w:szCs w:val="28"/>
        </w:rPr>
      </w:pPr>
    </w:p>
    <w:p w14:paraId="1FD55A7B" w14:textId="77777777" w:rsidR="00AE1875" w:rsidRDefault="00000000">
      <w:pPr>
        <w:jc w:val="center"/>
        <w:rPr>
          <w:rFonts w:ascii="黑体" w:eastAsia="黑体"/>
          <w:sz w:val="32"/>
        </w:rPr>
      </w:pPr>
      <w:r>
        <w:rPr>
          <w:rFonts w:ascii="黑体" w:eastAsia="黑体"/>
          <w:sz w:val="32"/>
        </w:rPr>
        <w:br w:type="page"/>
      </w:r>
    </w:p>
    <w:p w14:paraId="56FCE1A5" w14:textId="77777777" w:rsidR="00AE1875" w:rsidRPr="00673E3B" w:rsidRDefault="00000000">
      <w:pPr>
        <w:jc w:val="center"/>
        <w:rPr>
          <w:rFonts w:ascii="汉仪大黑简" w:eastAsia="汉仪大黑简" w:hAnsi="汉仪书宋二S" w:hint="eastAsia"/>
          <w:sz w:val="32"/>
        </w:rPr>
      </w:pPr>
      <w:r w:rsidRPr="00673E3B">
        <w:rPr>
          <w:rFonts w:ascii="汉仪大黑简" w:eastAsia="汉仪大黑简" w:hAnsi="汉仪书宋二S" w:hint="eastAsia"/>
          <w:sz w:val="32"/>
        </w:rPr>
        <w:lastRenderedPageBreak/>
        <w:t>目  次</w:t>
      </w:r>
    </w:p>
    <w:p w14:paraId="27029483" w14:textId="6071CA22" w:rsidR="001D0F89" w:rsidRPr="00673E3B" w:rsidRDefault="00000000">
      <w:pPr>
        <w:pStyle w:val="TOC1"/>
        <w:tabs>
          <w:tab w:val="left" w:pos="440"/>
          <w:tab w:val="right" w:leader="dot" w:pos="8659"/>
        </w:tabs>
        <w:rPr>
          <w:rFonts w:ascii="汉仪书宋二S" w:eastAsia="汉仪书宋二S" w:hAnsi="汉仪书宋二S" w:hint="eastAsia"/>
          <w:noProof/>
        </w:rPr>
      </w:pPr>
      <w:r w:rsidRPr="00673E3B">
        <w:rPr>
          <w:rFonts w:ascii="汉仪书宋二S" w:eastAsia="汉仪书宋二S" w:hAnsi="汉仪书宋二S"/>
          <w:b/>
          <w:kern w:val="0"/>
          <w:sz w:val="24"/>
          <w:szCs w:val="24"/>
        </w:rPr>
        <w:fldChar w:fldCharType="begin"/>
      </w:r>
      <w:r w:rsidRPr="00673E3B">
        <w:rPr>
          <w:rFonts w:ascii="汉仪书宋二S" w:eastAsia="汉仪书宋二S" w:hAnsi="汉仪书宋二S"/>
          <w:kern w:val="0"/>
          <w:sz w:val="24"/>
          <w:szCs w:val="24"/>
        </w:rPr>
        <w:instrText xml:space="preserve"> TOC \o "1-3" \u </w:instrText>
      </w:r>
      <w:r w:rsidRPr="00673E3B">
        <w:rPr>
          <w:rFonts w:ascii="汉仪书宋二S" w:eastAsia="汉仪书宋二S" w:hAnsi="汉仪书宋二S"/>
          <w:b/>
          <w:kern w:val="0"/>
          <w:sz w:val="24"/>
          <w:szCs w:val="24"/>
        </w:rPr>
        <w:fldChar w:fldCharType="separate"/>
      </w:r>
      <w:r w:rsidR="001D0F89"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1</w:t>
      </w:r>
      <w:r w:rsidR="001D0F89" w:rsidRPr="00673E3B">
        <w:rPr>
          <w:rFonts w:ascii="汉仪书宋二S" w:eastAsia="汉仪书宋二S" w:hAnsi="汉仪书宋二S" w:hint="eastAsia"/>
          <w:noProof/>
        </w:rPr>
        <w:tab/>
        <w:t>范围</w:t>
      </w:r>
      <w:r w:rsidR="001D0F89" w:rsidRPr="00673E3B">
        <w:rPr>
          <w:rFonts w:ascii="汉仪书宋二S" w:eastAsia="汉仪书宋二S" w:hAnsi="汉仪书宋二S" w:hint="eastAsia"/>
          <w:noProof/>
        </w:rPr>
        <w:tab/>
      </w:r>
      <w:r w:rsidR="001D0F89" w:rsidRPr="00673E3B">
        <w:rPr>
          <w:rFonts w:ascii="汉仪书宋二S" w:eastAsia="汉仪书宋二S" w:hAnsi="汉仪书宋二S" w:hint="eastAsia"/>
          <w:noProof/>
        </w:rPr>
        <w:fldChar w:fldCharType="begin"/>
      </w:r>
      <w:r w:rsidR="001D0F89" w:rsidRPr="00673E3B">
        <w:rPr>
          <w:rFonts w:ascii="汉仪书宋二S" w:eastAsia="汉仪书宋二S" w:hAnsi="汉仪书宋二S" w:hint="eastAsia"/>
          <w:noProof/>
        </w:rPr>
        <w:instrText xml:space="preserve"> </w:instrText>
      </w:r>
      <w:r w:rsidR="001D0F89" w:rsidRPr="00673E3B">
        <w:rPr>
          <w:rFonts w:ascii="汉仪书宋二S" w:eastAsia="汉仪书宋二S" w:hAnsi="汉仪书宋二S"/>
          <w:noProof/>
        </w:rPr>
        <w:instrText>PAGEREF _Toc229133419 \h</w:instrText>
      </w:r>
      <w:r w:rsidR="001D0F89" w:rsidRPr="00673E3B">
        <w:rPr>
          <w:rFonts w:ascii="汉仪书宋二S" w:eastAsia="汉仪书宋二S" w:hAnsi="汉仪书宋二S" w:hint="eastAsia"/>
          <w:noProof/>
        </w:rPr>
        <w:instrText xml:space="preserve"> </w:instrText>
      </w:r>
      <w:r w:rsidR="001D0F89" w:rsidRPr="00673E3B">
        <w:rPr>
          <w:rFonts w:ascii="汉仪书宋二S" w:eastAsia="汉仪书宋二S" w:hAnsi="汉仪书宋二S" w:hint="eastAsia"/>
          <w:noProof/>
        </w:rPr>
      </w:r>
      <w:r w:rsidR="001D0F89" w:rsidRPr="00673E3B">
        <w:rPr>
          <w:rFonts w:ascii="汉仪书宋二S" w:eastAsia="汉仪书宋二S" w:hAnsi="汉仪书宋二S" w:hint="eastAsia"/>
          <w:noProof/>
        </w:rPr>
        <w:fldChar w:fldCharType="separate"/>
      </w:r>
      <w:r w:rsidR="001D0F89" w:rsidRPr="00673E3B">
        <w:rPr>
          <w:rFonts w:ascii="汉仪书宋二S" w:eastAsia="汉仪书宋二S" w:hAnsi="汉仪书宋二S"/>
          <w:noProof/>
        </w:rPr>
        <w:t>1</w:t>
      </w:r>
      <w:r w:rsidR="001D0F89" w:rsidRPr="00673E3B">
        <w:rPr>
          <w:rFonts w:ascii="汉仪书宋二S" w:eastAsia="汉仪书宋二S" w:hAnsi="汉仪书宋二S" w:hint="eastAsia"/>
          <w:noProof/>
        </w:rPr>
        <w:fldChar w:fldCharType="end"/>
      </w:r>
    </w:p>
    <w:p w14:paraId="2908388A" w14:textId="0F3A883B" w:rsidR="001D0F89" w:rsidRPr="00673E3B" w:rsidRDefault="001D0F89">
      <w:pPr>
        <w:pStyle w:val="TOC2"/>
        <w:tabs>
          <w:tab w:val="left" w:pos="110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1.1</w:t>
      </w:r>
      <w:r w:rsidRPr="00673E3B">
        <w:rPr>
          <w:rFonts w:ascii="汉仪书宋二S" w:eastAsia="汉仪书宋二S" w:hAnsi="汉仪书宋二S" w:hint="eastAsia"/>
          <w:noProof/>
        </w:rPr>
        <w:tab/>
        <w:t>标识</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_Toc229133420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1</w:t>
      </w:r>
      <w:r w:rsidRPr="00673E3B">
        <w:rPr>
          <w:rFonts w:ascii="汉仪书宋二S" w:eastAsia="汉仪书宋二S" w:hAnsi="汉仪书宋二S" w:hint="eastAsia"/>
          <w:noProof/>
        </w:rPr>
        <w:fldChar w:fldCharType="end"/>
      </w:r>
    </w:p>
    <w:p w14:paraId="3B6DBC88" w14:textId="482662F4" w:rsidR="001D0F89" w:rsidRPr="00673E3B" w:rsidRDefault="001D0F89">
      <w:pPr>
        <w:pStyle w:val="TOC2"/>
        <w:tabs>
          <w:tab w:val="left" w:pos="110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1.2</w:t>
      </w:r>
      <w:r w:rsidRPr="00673E3B">
        <w:rPr>
          <w:rFonts w:ascii="汉仪书宋二S" w:eastAsia="汉仪书宋二S" w:hAnsi="汉仪书宋二S" w:hint="eastAsia"/>
          <w:noProof/>
        </w:rPr>
        <w:tab/>
        <w:t>系统概述</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_Toc229133421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1</w:t>
      </w:r>
      <w:r w:rsidRPr="00673E3B">
        <w:rPr>
          <w:rFonts w:ascii="汉仪书宋二S" w:eastAsia="汉仪书宋二S" w:hAnsi="汉仪书宋二S" w:hint="eastAsia"/>
          <w:noProof/>
        </w:rPr>
        <w:fldChar w:fldCharType="end"/>
      </w:r>
    </w:p>
    <w:p w14:paraId="7BE6824C" w14:textId="6D6B276C" w:rsidR="001D0F89" w:rsidRPr="00673E3B" w:rsidRDefault="001D0F89">
      <w:pPr>
        <w:pStyle w:val="TOC2"/>
        <w:tabs>
          <w:tab w:val="left" w:pos="110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1.3</w:t>
      </w:r>
      <w:r w:rsidRPr="00673E3B">
        <w:rPr>
          <w:rFonts w:ascii="汉仪书宋二S" w:eastAsia="汉仪书宋二S" w:hAnsi="汉仪书宋二S" w:hint="eastAsia"/>
          <w:noProof/>
        </w:rPr>
        <w:tab/>
        <w:t>文档概述</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_Toc229133422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1</w:t>
      </w:r>
      <w:r w:rsidRPr="00673E3B">
        <w:rPr>
          <w:rFonts w:ascii="汉仪书宋二S" w:eastAsia="汉仪书宋二S" w:hAnsi="汉仪书宋二S" w:hint="eastAsia"/>
          <w:noProof/>
        </w:rPr>
        <w:fldChar w:fldCharType="end"/>
      </w:r>
    </w:p>
    <w:p w14:paraId="55219618" w14:textId="6348BE5A" w:rsidR="001D0F89" w:rsidRPr="00673E3B" w:rsidRDefault="001D0F89">
      <w:pPr>
        <w:pStyle w:val="TOC1"/>
        <w:tabs>
          <w:tab w:val="left" w:pos="42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2</w:t>
      </w:r>
      <w:r w:rsidRPr="00673E3B">
        <w:rPr>
          <w:rFonts w:ascii="汉仪书宋二S" w:eastAsia="汉仪书宋二S" w:hAnsi="汉仪书宋二S" w:hint="eastAsia"/>
          <w:noProof/>
        </w:rPr>
        <w:tab/>
        <w:t>引用文档</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_Toc229133423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1</w:t>
      </w:r>
      <w:r w:rsidRPr="00673E3B">
        <w:rPr>
          <w:rFonts w:ascii="汉仪书宋二S" w:eastAsia="汉仪书宋二S" w:hAnsi="汉仪书宋二S" w:hint="eastAsia"/>
          <w:noProof/>
        </w:rPr>
        <w:fldChar w:fldCharType="end"/>
      </w:r>
    </w:p>
    <w:p w14:paraId="0487F38F" w14:textId="4A7FFB69" w:rsidR="001D0F89" w:rsidRPr="00673E3B" w:rsidRDefault="001D0F89">
      <w:pPr>
        <w:pStyle w:val="TOC1"/>
        <w:tabs>
          <w:tab w:val="left" w:pos="42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3</w:t>
      </w:r>
      <w:r w:rsidRPr="00673E3B">
        <w:rPr>
          <w:rFonts w:ascii="汉仪书宋二S" w:eastAsia="汉仪书宋二S" w:hAnsi="汉仪书宋二S" w:hint="eastAsia"/>
          <w:noProof/>
        </w:rPr>
        <w:tab/>
        <w:t>需求</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_Toc229133424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2</w:t>
      </w:r>
      <w:r w:rsidRPr="00673E3B">
        <w:rPr>
          <w:rFonts w:ascii="汉仪书宋二S" w:eastAsia="汉仪书宋二S" w:hAnsi="汉仪书宋二S" w:hint="eastAsia"/>
          <w:noProof/>
        </w:rPr>
        <w:fldChar w:fldCharType="end"/>
      </w:r>
    </w:p>
    <w:p w14:paraId="6E976A72" w14:textId="72F0C40B" w:rsidR="001D0F89" w:rsidRPr="00673E3B" w:rsidRDefault="001D0F89">
      <w:pPr>
        <w:pStyle w:val="TOC2"/>
        <w:tabs>
          <w:tab w:val="left" w:pos="110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3.1</w:t>
      </w:r>
      <w:r w:rsidRPr="00673E3B">
        <w:rPr>
          <w:rFonts w:ascii="汉仪书宋二S" w:eastAsia="汉仪书宋二S" w:hAnsi="汉仪书宋二S" w:hint="eastAsia"/>
          <w:noProof/>
        </w:rPr>
        <w:tab/>
        <w:t>接口标识和接口图</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_Toc229133425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2</w:t>
      </w:r>
      <w:r w:rsidRPr="00673E3B">
        <w:rPr>
          <w:rFonts w:ascii="汉仪书宋二S" w:eastAsia="汉仪书宋二S" w:hAnsi="汉仪书宋二S" w:hint="eastAsia"/>
          <w:noProof/>
        </w:rPr>
        <w:fldChar w:fldCharType="end"/>
      </w:r>
    </w:p>
    <w:p w14:paraId="41DB8BC7" w14:textId="56027CB5" w:rsidR="001D0F89" w:rsidRPr="00673E3B" w:rsidRDefault="001D0F89">
      <w:pPr>
        <w:pStyle w:val="TOC2"/>
        <w:tabs>
          <w:tab w:val="left" w:pos="110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3.2</w:t>
      </w:r>
      <w:r w:rsidRPr="00673E3B">
        <w:rPr>
          <w:rFonts w:ascii="汉仪书宋二S" w:eastAsia="汉仪书宋二S" w:hAnsi="汉仪书宋二S" w:hint="eastAsia"/>
          <w:noProof/>
        </w:rPr>
        <w:tab/>
        <w:t>报文种类</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_Toc229133426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3</w:t>
      </w:r>
      <w:r w:rsidRPr="00673E3B">
        <w:rPr>
          <w:rFonts w:ascii="汉仪书宋二S" w:eastAsia="汉仪书宋二S" w:hAnsi="汉仪书宋二S" w:hint="eastAsia"/>
          <w:noProof/>
        </w:rPr>
        <w:fldChar w:fldCharType="end"/>
      </w:r>
    </w:p>
    <w:p w14:paraId="1E8E2E95" w14:textId="49F04073" w:rsidR="001D0F89" w:rsidRPr="00673E3B" w:rsidRDefault="001D0F89">
      <w:pPr>
        <w:pStyle w:val="TOC2"/>
        <w:tabs>
          <w:tab w:val="left" w:pos="110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3.3</w:t>
      </w:r>
      <w:r w:rsidRPr="00673E3B">
        <w:rPr>
          <w:rFonts w:ascii="汉仪书宋二S" w:eastAsia="汉仪书宋二S" w:hAnsi="汉仪书宋二S" w:hint="eastAsia"/>
          <w:noProof/>
        </w:rPr>
        <w:tab/>
        <w:t>综合显控软件下发命令</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_Toc229133427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1</w:t>
      </w:r>
      <w:r w:rsidRPr="00673E3B">
        <w:rPr>
          <w:rFonts w:ascii="汉仪书宋二S" w:eastAsia="汉仪书宋二S" w:hAnsi="汉仪书宋二S" w:hint="eastAsia"/>
          <w:noProof/>
        </w:rPr>
        <w:fldChar w:fldCharType="end"/>
      </w:r>
    </w:p>
    <w:p w14:paraId="4F9DC313" w14:textId="19E9F660"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3.3.1</w:t>
      </w:r>
      <w:r w:rsidRPr="00673E3B">
        <w:rPr>
          <w:rFonts w:ascii="汉仪书宋二S" w:eastAsia="汉仪书宋二S" w:hAnsi="汉仪书宋二S" w:hint="eastAsia"/>
          <w:noProof/>
        </w:rPr>
        <w:tab/>
        <w:t>综合显控软件-&gt;可见光摄像机</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_Toc229133428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1</w:t>
      </w:r>
      <w:r w:rsidRPr="00673E3B">
        <w:rPr>
          <w:rFonts w:ascii="汉仪书宋二S" w:eastAsia="汉仪书宋二S" w:hAnsi="汉仪书宋二S" w:hint="eastAsia"/>
          <w:noProof/>
        </w:rPr>
        <w:fldChar w:fldCharType="end"/>
      </w:r>
    </w:p>
    <w:p w14:paraId="72518B89" w14:textId="1620D6E5"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3.3.2</w:t>
      </w:r>
      <w:r w:rsidRPr="00673E3B">
        <w:rPr>
          <w:rFonts w:ascii="汉仪书宋二S" w:eastAsia="汉仪书宋二S" w:hAnsi="汉仪书宋二S" w:hint="eastAsia"/>
          <w:noProof/>
        </w:rPr>
        <w:tab/>
        <w:t>综合显控软件-&gt;红外热像仪</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_Toc229133429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4</w:t>
      </w:r>
      <w:r w:rsidRPr="00673E3B">
        <w:rPr>
          <w:rFonts w:ascii="汉仪书宋二S" w:eastAsia="汉仪书宋二S" w:hAnsi="汉仪书宋二S" w:hint="eastAsia"/>
          <w:noProof/>
        </w:rPr>
        <w:fldChar w:fldCharType="end"/>
      </w:r>
    </w:p>
    <w:p w14:paraId="3D630C98" w14:textId="41E5DA43"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3.3.3</w:t>
      </w:r>
      <w:r w:rsidRPr="00673E3B">
        <w:rPr>
          <w:rFonts w:ascii="汉仪书宋二S" w:eastAsia="汉仪书宋二S" w:hAnsi="汉仪书宋二S" w:hint="eastAsia"/>
          <w:noProof/>
        </w:rPr>
        <w:tab/>
        <w:t>综合显控软件-&gt;可见光跟踪处理器</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_Toc229133430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7</w:t>
      </w:r>
      <w:r w:rsidRPr="00673E3B">
        <w:rPr>
          <w:rFonts w:ascii="汉仪书宋二S" w:eastAsia="汉仪书宋二S" w:hAnsi="汉仪书宋二S" w:hint="eastAsia"/>
          <w:noProof/>
        </w:rPr>
        <w:fldChar w:fldCharType="end"/>
      </w:r>
    </w:p>
    <w:p w14:paraId="1BE6E695" w14:textId="6CC39E99"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3.3.4</w:t>
      </w:r>
      <w:r w:rsidRPr="00673E3B">
        <w:rPr>
          <w:rFonts w:ascii="汉仪书宋二S" w:eastAsia="汉仪书宋二S" w:hAnsi="汉仪书宋二S" w:hint="eastAsia"/>
          <w:noProof/>
        </w:rPr>
        <w:tab/>
        <w:t>综合显控软件-&gt;红外跟踪处理器</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_Toc229133431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15</w:t>
      </w:r>
      <w:r w:rsidRPr="00673E3B">
        <w:rPr>
          <w:rFonts w:ascii="汉仪书宋二S" w:eastAsia="汉仪书宋二S" w:hAnsi="汉仪书宋二S" w:hint="eastAsia"/>
          <w:noProof/>
        </w:rPr>
        <w:fldChar w:fldCharType="end"/>
      </w:r>
    </w:p>
    <w:p w14:paraId="0428A0EC" w14:textId="7C9DDAA0"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3.3.5</w:t>
      </w:r>
      <w:r w:rsidRPr="00673E3B">
        <w:rPr>
          <w:rFonts w:ascii="汉仪书宋二S" w:eastAsia="汉仪书宋二S" w:hAnsi="汉仪书宋二S" w:hint="eastAsia"/>
          <w:noProof/>
        </w:rPr>
        <w:tab/>
        <w:t>综合显控软件-&gt;环控设备</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_Toc229133432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24</w:t>
      </w:r>
      <w:r w:rsidRPr="00673E3B">
        <w:rPr>
          <w:rFonts w:ascii="汉仪书宋二S" w:eastAsia="汉仪书宋二S" w:hAnsi="汉仪书宋二S" w:hint="eastAsia"/>
          <w:noProof/>
        </w:rPr>
        <w:fldChar w:fldCharType="end"/>
      </w:r>
    </w:p>
    <w:p w14:paraId="25B23974" w14:textId="7DF373E9"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3.3.6</w:t>
      </w:r>
      <w:r w:rsidRPr="00673E3B">
        <w:rPr>
          <w:rFonts w:ascii="汉仪书宋二S" w:eastAsia="汉仪书宋二S" w:hAnsi="汉仪书宋二S" w:hint="eastAsia"/>
          <w:noProof/>
        </w:rPr>
        <w:tab/>
        <w:t>综合显控软件-&gt;光电转台伺服</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_Toc229133433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25</w:t>
      </w:r>
      <w:r w:rsidRPr="00673E3B">
        <w:rPr>
          <w:rFonts w:ascii="汉仪书宋二S" w:eastAsia="汉仪书宋二S" w:hAnsi="汉仪书宋二S" w:hint="eastAsia"/>
          <w:noProof/>
        </w:rPr>
        <w:fldChar w:fldCharType="end"/>
      </w:r>
    </w:p>
    <w:p w14:paraId="4152E810" w14:textId="03B156ED"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3.3.7</w:t>
      </w:r>
      <w:r w:rsidRPr="00673E3B">
        <w:rPr>
          <w:rFonts w:ascii="汉仪书宋二S" w:eastAsia="汉仪书宋二S" w:hAnsi="汉仪书宋二S" w:hint="eastAsia"/>
          <w:noProof/>
        </w:rPr>
        <w:tab/>
        <w:t>综合显控软件-&gt;扫描方式（跟踪处理器）</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_Toc229133434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28</w:t>
      </w:r>
      <w:r w:rsidRPr="00673E3B">
        <w:rPr>
          <w:rFonts w:ascii="汉仪书宋二S" w:eastAsia="汉仪书宋二S" w:hAnsi="汉仪书宋二S" w:hint="eastAsia"/>
          <w:noProof/>
        </w:rPr>
        <w:fldChar w:fldCharType="end"/>
      </w:r>
    </w:p>
    <w:p w14:paraId="249D8E3F" w14:textId="229C4248" w:rsidR="001D0F89" w:rsidRPr="00673E3B" w:rsidRDefault="001D0F89">
      <w:pPr>
        <w:pStyle w:val="TOC2"/>
        <w:tabs>
          <w:tab w:val="left" w:pos="110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color w:val="000000"/>
          <w:kern w:val="0"/>
          <w:lang w:bidi="zh-CN"/>
          <w14:scene3d>
            <w14:camera w14:prst="orthographicFront"/>
            <w14:lightRig w14:rig="threePt" w14:dir="t">
              <w14:rot w14:lat="0" w14:lon="0" w14:rev="0"/>
            </w14:lightRig>
          </w14:scene3d>
        </w:rPr>
        <w:t>3.4</w:t>
      </w:r>
      <w:r w:rsidRPr="00673E3B">
        <w:rPr>
          <w:rFonts w:ascii="汉仪书宋二S" w:eastAsia="汉仪书宋二S" w:hAnsi="汉仪书宋二S" w:hint="eastAsia"/>
          <w:noProof/>
        </w:rPr>
        <w:tab/>
        <w:t>回送命令</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_Toc229133435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29</w:t>
      </w:r>
      <w:r w:rsidRPr="00673E3B">
        <w:rPr>
          <w:rFonts w:ascii="汉仪书宋二S" w:eastAsia="汉仪书宋二S" w:hAnsi="汉仪书宋二S" w:hint="eastAsia"/>
          <w:noProof/>
        </w:rPr>
        <w:fldChar w:fldCharType="end"/>
      </w:r>
    </w:p>
    <w:p w14:paraId="4B66D7F5" w14:textId="37ED04C8"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3.4.1</w:t>
      </w:r>
      <w:r w:rsidRPr="00673E3B">
        <w:rPr>
          <w:rFonts w:ascii="汉仪书宋二S" w:eastAsia="汉仪书宋二S" w:hAnsi="汉仪书宋二S" w:hint="eastAsia"/>
          <w:noProof/>
        </w:rPr>
        <w:tab/>
        <w:t>负载状态上报</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_Toc229133436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29</w:t>
      </w:r>
      <w:r w:rsidRPr="00673E3B">
        <w:rPr>
          <w:rFonts w:ascii="汉仪书宋二S" w:eastAsia="汉仪书宋二S" w:hAnsi="汉仪书宋二S" w:hint="eastAsia"/>
          <w:noProof/>
        </w:rPr>
        <w:fldChar w:fldCharType="end"/>
      </w:r>
    </w:p>
    <w:p w14:paraId="4377C060" w14:textId="346AD8E1"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3.4.2</w:t>
      </w:r>
      <w:r w:rsidRPr="00673E3B">
        <w:rPr>
          <w:rFonts w:ascii="汉仪书宋二S" w:eastAsia="汉仪书宋二S" w:hAnsi="汉仪书宋二S" w:hint="eastAsia"/>
          <w:noProof/>
        </w:rPr>
        <w:tab/>
        <w:t>识别及检测上报</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_Toc229133437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32</w:t>
      </w:r>
      <w:r w:rsidRPr="00673E3B">
        <w:rPr>
          <w:rFonts w:ascii="汉仪书宋二S" w:eastAsia="汉仪书宋二S" w:hAnsi="汉仪书宋二S" w:hint="eastAsia"/>
          <w:noProof/>
        </w:rPr>
        <w:fldChar w:fldCharType="end"/>
      </w:r>
    </w:p>
    <w:p w14:paraId="641BEBB4" w14:textId="16E67951"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3.4.3</w:t>
      </w:r>
      <w:r w:rsidRPr="00673E3B">
        <w:rPr>
          <w:rFonts w:ascii="汉仪书宋二S" w:eastAsia="汉仪书宋二S" w:hAnsi="汉仪书宋二S" w:hint="eastAsia"/>
          <w:noProof/>
        </w:rPr>
        <w:tab/>
        <w:t>跟踪状态上报</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_Toc229133438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35</w:t>
      </w:r>
      <w:r w:rsidRPr="00673E3B">
        <w:rPr>
          <w:rFonts w:ascii="汉仪书宋二S" w:eastAsia="汉仪书宋二S" w:hAnsi="汉仪书宋二S" w:hint="eastAsia"/>
          <w:noProof/>
        </w:rPr>
        <w:fldChar w:fldCharType="end"/>
      </w:r>
    </w:p>
    <w:p w14:paraId="1E2E4783" w14:textId="109313EF" w:rsidR="001D0F89" w:rsidRPr="00673E3B" w:rsidRDefault="001D0F89">
      <w:pPr>
        <w:pStyle w:val="TOC3"/>
        <w:tabs>
          <w:tab w:val="left" w:pos="1760"/>
          <w:tab w:val="right" w:leader="dot" w:pos="8659"/>
        </w:tabs>
        <w:rPr>
          <w:rFonts w:ascii="汉仪书宋二S" w:eastAsia="汉仪书宋二S" w:hAnsi="汉仪书宋二S" w:hint="eastAsia"/>
          <w:noProof/>
        </w:rPr>
      </w:pPr>
      <w:r w:rsidRPr="00673E3B">
        <w:rPr>
          <w:rFonts w:ascii="汉仪书宋二S" w:eastAsia="汉仪书宋二S" w:hAnsi="汉仪书宋二S" w:hint="eastAsia"/>
          <w:noProof/>
        </w:rPr>
        <w:t>3.4.5</w:t>
      </w:r>
      <w:r w:rsidRPr="00673E3B">
        <w:rPr>
          <w:rFonts w:ascii="汉仪书宋二S" w:eastAsia="汉仪书宋二S" w:hAnsi="汉仪书宋二S" w:hint="eastAsia"/>
          <w:noProof/>
        </w:rPr>
        <w:tab/>
        <w:t>扫描方式状态上报</w:t>
      </w:r>
      <w:r w:rsidRPr="00673E3B">
        <w:rPr>
          <w:rFonts w:ascii="汉仪书宋二S" w:eastAsia="汉仪书宋二S" w:hAnsi="汉仪书宋二S" w:hint="eastAsia"/>
          <w:noProof/>
        </w:rPr>
        <w:tab/>
      </w:r>
      <w:r w:rsidRPr="00673E3B">
        <w:rPr>
          <w:rFonts w:ascii="汉仪书宋二S" w:eastAsia="汉仪书宋二S" w:hAnsi="汉仪书宋二S" w:hint="eastAsia"/>
          <w:noProof/>
        </w:rPr>
        <w:fldChar w:fldCharType="begin"/>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noProof/>
        </w:rPr>
        <w:instrText>PAGEREF _Toc229133439 \h</w:instrText>
      </w:r>
      <w:r w:rsidRPr="00673E3B">
        <w:rPr>
          <w:rFonts w:ascii="汉仪书宋二S" w:eastAsia="汉仪书宋二S" w:hAnsi="汉仪书宋二S" w:hint="eastAsia"/>
          <w:noProof/>
        </w:rPr>
        <w:instrText xml:space="preserve"> </w:instrText>
      </w:r>
      <w:r w:rsidRPr="00673E3B">
        <w:rPr>
          <w:rFonts w:ascii="汉仪书宋二S" w:eastAsia="汉仪书宋二S" w:hAnsi="汉仪书宋二S" w:hint="eastAsia"/>
          <w:noProof/>
        </w:rPr>
      </w:r>
      <w:r w:rsidRPr="00673E3B">
        <w:rPr>
          <w:rFonts w:ascii="汉仪书宋二S" w:eastAsia="汉仪书宋二S" w:hAnsi="汉仪书宋二S" w:hint="eastAsia"/>
          <w:noProof/>
        </w:rPr>
        <w:fldChar w:fldCharType="separate"/>
      </w:r>
      <w:r w:rsidRPr="00673E3B">
        <w:rPr>
          <w:rFonts w:ascii="汉仪书宋二S" w:eastAsia="汉仪书宋二S" w:hAnsi="汉仪书宋二S"/>
          <w:noProof/>
        </w:rPr>
        <w:t>37</w:t>
      </w:r>
      <w:r w:rsidRPr="00673E3B">
        <w:rPr>
          <w:rFonts w:ascii="汉仪书宋二S" w:eastAsia="汉仪书宋二S" w:hAnsi="汉仪书宋二S" w:hint="eastAsia"/>
          <w:noProof/>
        </w:rPr>
        <w:fldChar w:fldCharType="end"/>
      </w:r>
    </w:p>
    <w:p w14:paraId="454F6D16" w14:textId="707A2E60" w:rsidR="00AE1875" w:rsidRDefault="00000000">
      <w:pPr>
        <w:tabs>
          <w:tab w:val="right" w:leader="dot" w:pos="8659"/>
        </w:tabs>
        <w:spacing w:line="360" w:lineRule="auto"/>
        <w:rPr>
          <w:rFonts w:ascii="黑体" w:eastAsia="黑体" w:hAnsi="Times New Roman"/>
          <w:snapToGrid w:val="0"/>
          <w:kern w:val="0"/>
          <w:sz w:val="32"/>
          <w:szCs w:val="32"/>
        </w:rPr>
        <w:sectPr w:rsidR="00AE1875">
          <w:footerReference w:type="even" r:id="rId9"/>
          <w:footerReference w:type="default" r:id="rId10"/>
          <w:pgSz w:w="11906" w:h="16838"/>
          <w:pgMar w:top="1440" w:right="1440" w:bottom="1440" w:left="1797" w:header="851" w:footer="992" w:gutter="0"/>
          <w:pgNumType w:start="1"/>
          <w:cols w:space="425"/>
          <w:docGrid w:type="lines" w:linePitch="312"/>
        </w:sectPr>
      </w:pPr>
      <w:r w:rsidRPr="00673E3B">
        <w:rPr>
          <w:rFonts w:ascii="汉仪书宋二S" w:eastAsia="汉仪书宋二S" w:hAnsi="汉仪书宋二S"/>
          <w:bCs/>
          <w:caps/>
          <w:kern w:val="0"/>
          <w:sz w:val="24"/>
          <w:szCs w:val="24"/>
        </w:rPr>
        <w:fldChar w:fldCharType="end"/>
      </w:r>
      <w:r>
        <w:rPr>
          <w:rFonts w:ascii="黑体" w:eastAsia="黑体" w:hAnsi="Times New Roman"/>
          <w:snapToGrid w:val="0"/>
          <w:kern w:val="0"/>
          <w:sz w:val="32"/>
          <w:szCs w:val="32"/>
        </w:rPr>
        <w:br w:type="page"/>
      </w:r>
    </w:p>
    <w:p w14:paraId="1318B76B" w14:textId="77777777" w:rsidR="00AE1875" w:rsidRPr="00514B99" w:rsidRDefault="00000000">
      <w:pPr>
        <w:jc w:val="center"/>
        <w:rPr>
          <w:rFonts w:ascii="汉仪大黑简" w:eastAsia="汉仪大黑简" w:hAnsi="Times New Roman"/>
          <w:sz w:val="30"/>
          <w:szCs w:val="30"/>
        </w:rPr>
      </w:pPr>
      <w:r w:rsidRPr="00514B99">
        <w:rPr>
          <w:rFonts w:ascii="汉仪大黑简" w:eastAsia="汉仪大黑简" w:hAnsi="Times New Roman" w:hint="eastAsia"/>
          <w:sz w:val="30"/>
          <w:szCs w:val="30"/>
        </w:rPr>
        <w:lastRenderedPageBreak/>
        <w:t>海面光电监视设备通讯协议</w:t>
      </w:r>
    </w:p>
    <w:p w14:paraId="36412FDB" w14:textId="77777777" w:rsidR="00AE1875" w:rsidRDefault="00000000">
      <w:pPr>
        <w:pStyle w:val="1"/>
        <w:ind w:left="0" w:firstLine="0"/>
      </w:pPr>
      <w:bookmarkStart w:id="0" w:name="_Toc162792444"/>
      <w:bookmarkStart w:id="1" w:name="_Toc229133419"/>
      <w:r>
        <w:rPr>
          <w:rFonts w:hint="eastAsia"/>
        </w:rPr>
        <w:t>范围</w:t>
      </w:r>
      <w:bookmarkEnd w:id="0"/>
      <w:bookmarkEnd w:id="1"/>
    </w:p>
    <w:p w14:paraId="7DD5AFEF" w14:textId="77777777" w:rsidR="00AE1875" w:rsidRDefault="00000000">
      <w:pPr>
        <w:pStyle w:val="2"/>
        <w:ind w:left="0" w:firstLine="0"/>
      </w:pPr>
      <w:bookmarkStart w:id="2" w:name="_Toc162792445"/>
      <w:bookmarkStart w:id="3" w:name="_Ref229130560"/>
      <w:bookmarkStart w:id="4" w:name="_Toc229133420"/>
      <w:r>
        <w:rPr>
          <w:rFonts w:hint="eastAsia"/>
        </w:rPr>
        <w:t>标识</w:t>
      </w:r>
      <w:bookmarkEnd w:id="2"/>
      <w:bookmarkEnd w:id="3"/>
      <w:bookmarkEnd w:id="4"/>
    </w:p>
    <w:p w14:paraId="09CB59B1" w14:textId="497E4F78" w:rsidR="00AE1875" w:rsidRDefault="00000000" w:rsidP="008E669B">
      <w:pPr>
        <w:pStyle w:val="XF-"/>
        <w:rPr>
          <w:rFonts w:hint="eastAsia"/>
        </w:rPr>
      </w:pPr>
      <w:bookmarkStart w:id="5" w:name="_Toc469908779"/>
      <w:r>
        <w:rPr>
          <w:rFonts w:hint="eastAsia"/>
        </w:rPr>
        <w:t>1）本文档标识号：XFRS-TC-</w:t>
      </w:r>
      <w:r w:rsidR="00DF7EA8">
        <w:rPr>
          <w:rFonts w:hint="eastAsia"/>
        </w:rPr>
        <w:t>3403M</w:t>
      </w:r>
      <w:r>
        <w:rPr>
          <w:rFonts w:hint="eastAsia"/>
        </w:rPr>
        <w:t>-20260</w:t>
      </w:r>
      <w:r w:rsidR="00DF7EA8">
        <w:rPr>
          <w:rFonts w:hint="eastAsia"/>
        </w:rPr>
        <w:t>5</w:t>
      </w:r>
      <w:r>
        <w:rPr>
          <w:rFonts w:hint="eastAsia"/>
        </w:rPr>
        <w:t>。</w:t>
      </w:r>
    </w:p>
    <w:p w14:paraId="593C8423" w14:textId="77777777" w:rsidR="00AE1875" w:rsidRDefault="00000000" w:rsidP="008E669B">
      <w:pPr>
        <w:pStyle w:val="XF-"/>
        <w:rPr>
          <w:rFonts w:hint="eastAsia"/>
        </w:rPr>
      </w:pPr>
      <w:r>
        <w:rPr>
          <w:rFonts w:hint="eastAsia"/>
        </w:rPr>
        <w:t>2）本文档标题为</w:t>
      </w:r>
      <w:bookmarkStart w:id="6" w:name="_Hlk202872296"/>
      <w:r>
        <w:rPr>
          <w:rFonts w:hint="eastAsia"/>
        </w:rPr>
        <w:t>海面光电监视设备通讯协议</w:t>
      </w:r>
      <w:bookmarkEnd w:id="6"/>
      <w:r>
        <w:rPr>
          <w:rFonts w:hint="eastAsia"/>
        </w:rPr>
        <w:t>。</w:t>
      </w:r>
    </w:p>
    <w:p w14:paraId="01A60C55" w14:textId="77777777" w:rsidR="00AE1875" w:rsidRDefault="00000000" w:rsidP="008E669B">
      <w:pPr>
        <w:pStyle w:val="XF-"/>
        <w:rPr>
          <w:rFonts w:hint="eastAsia"/>
        </w:rPr>
      </w:pPr>
      <w:r>
        <w:rPr>
          <w:rFonts w:hint="eastAsia"/>
        </w:rPr>
        <w:t>3）本文档适用的系统为海面光电监视设备。</w:t>
      </w:r>
    </w:p>
    <w:p w14:paraId="5A33D5A5" w14:textId="61C55120" w:rsidR="00AE1875" w:rsidRDefault="00000000" w:rsidP="008E669B">
      <w:pPr>
        <w:pStyle w:val="XF-"/>
        <w:rPr>
          <w:rFonts w:hint="eastAsia"/>
        </w:rPr>
      </w:pPr>
      <w:r>
        <w:rPr>
          <w:rFonts w:hint="eastAsia"/>
        </w:rPr>
        <w:t>4）本文档的版本号为V0</w:t>
      </w:r>
      <w:r w:rsidR="00131C63">
        <w:rPr>
          <w:rFonts w:hint="eastAsia"/>
        </w:rPr>
        <w:t>.</w:t>
      </w:r>
      <w:r>
        <w:rPr>
          <w:rFonts w:hint="eastAsia"/>
        </w:rPr>
        <w:t>0</w:t>
      </w:r>
      <w:r w:rsidR="00DF7EA8">
        <w:rPr>
          <w:rFonts w:hint="eastAsia"/>
        </w:rPr>
        <w:t>2</w:t>
      </w:r>
      <w:r>
        <w:rPr>
          <w:rFonts w:hint="eastAsia"/>
        </w:rPr>
        <w:t>。</w:t>
      </w:r>
    </w:p>
    <w:p w14:paraId="119800B3" w14:textId="5896F4E8" w:rsidR="00AE1875" w:rsidRDefault="00131C63">
      <w:pPr>
        <w:pStyle w:val="2"/>
        <w:ind w:left="0" w:firstLine="0"/>
      </w:pPr>
      <w:bookmarkStart w:id="7" w:name="_Toc229133421"/>
      <w:bookmarkEnd w:id="5"/>
      <w:r>
        <w:rPr>
          <w:rFonts w:hint="eastAsia"/>
        </w:rPr>
        <w:t>系统概述</w:t>
      </w:r>
      <w:bookmarkEnd w:id="7"/>
    </w:p>
    <w:p w14:paraId="0F5F853C" w14:textId="77777777" w:rsidR="00AE1875" w:rsidRPr="00514B99" w:rsidRDefault="00000000" w:rsidP="008E669B">
      <w:pPr>
        <w:pStyle w:val="XF-"/>
        <w:rPr>
          <w:rFonts w:hint="eastAsia"/>
        </w:rPr>
      </w:pPr>
      <w:r w:rsidRPr="00514B99">
        <w:t>海面光电监视设备通过跟踪处理器板对光电转台内的各负载进行控制。跟踪处理器通过串口直接连接可见光相机、红外热像仪、环控设备及伺服控制器板，其他连接设备可通过伺服控制器板进行扩展并控制。</w:t>
      </w:r>
    </w:p>
    <w:p w14:paraId="5E86F6BB" w14:textId="77777777" w:rsidR="00AE1875" w:rsidRDefault="00000000">
      <w:pPr>
        <w:pStyle w:val="2"/>
        <w:ind w:left="0" w:firstLine="0"/>
      </w:pPr>
      <w:bookmarkStart w:id="8" w:name="_Toc162792447"/>
      <w:bookmarkStart w:id="9" w:name="_Toc229133422"/>
      <w:r>
        <w:rPr>
          <w:rFonts w:hint="eastAsia"/>
        </w:rPr>
        <w:t>文档概述</w:t>
      </w:r>
      <w:bookmarkEnd w:id="8"/>
      <w:bookmarkEnd w:id="9"/>
    </w:p>
    <w:p w14:paraId="7AB45D04" w14:textId="77777777" w:rsidR="00AE1875" w:rsidRDefault="00000000" w:rsidP="008E669B">
      <w:pPr>
        <w:pStyle w:val="XF-"/>
        <w:rPr>
          <w:rFonts w:hint="eastAsia"/>
        </w:rPr>
      </w:pPr>
      <w:r>
        <w:rPr>
          <w:rFonts w:hint="eastAsia"/>
        </w:rPr>
        <w:t>本文档通过分析海面光电监视设备上位机综合显控软件（以下简称综合显控软件），描述了光电模拟软件与光电探测软件外部接口需求，对软件设计的接口部分进行规范和约束，同时可作为单元测试、配置项测试的辅助文件。</w:t>
      </w:r>
    </w:p>
    <w:p w14:paraId="746150AB" w14:textId="77777777" w:rsidR="00AE1875" w:rsidRDefault="00000000">
      <w:pPr>
        <w:pStyle w:val="1"/>
        <w:ind w:left="0" w:firstLine="0"/>
      </w:pPr>
      <w:bookmarkStart w:id="10" w:name="_Toc162792448"/>
      <w:bookmarkStart w:id="11" w:name="_Toc229133423"/>
      <w:r>
        <w:rPr>
          <w:rFonts w:hint="eastAsia"/>
        </w:rPr>
        <w:t>引用文档</w:t>
      </w:r>
      <w:bookmarkEnd w:id="10"/>
      <w:bookmarkEnd w:id="11"/>
    </w:p>
    <w:p w14:paraId="5460B7D1" w14:textId="40CDBC57" w:rsidR="00AE1875" w:rsidRPr="00514B99" w:rsidRDefault="00000000" w:rsidP="00514B99">
      <w:pPr>
        <w:pStyle w:val="a3"/>
        <w:rPr>
          <w:rFonts w:hint="eastAsia"/>
        </w:rPr>
      </w:pPr>
      <w:r w:rsidRPr="00514B99">
        <w:t xml:space="preserve">表 </w:t>
      </w:r>
      <w:fldSimple w:instr=" STYLEREF 1 \s ">
        <w:r w:rsidR="001D0F89">
          <w:rPr>
            <w:rFonts w:hint="eastAsia"/>
            <w:noProof/>
          </w:rPr>
          <w:t>2</w:t>
        </w:r>
      </w:fldSimple>
      <w:r w:rsidRPr="00514B99">
        <w:noBreakHyphen/>
      </w:r>
      <w:fldSimple w:instr=" SEQ 表 \* ARABIC \s 1 ">
        <w:r w:rsidR="001D0F89">
          <w:rPr>
            <w:rFonts w:hint="eastAsia"/>
            <w:noProof/>
          </w:rPr>
          <w:t>1</w:t>
        </w:r>
      </w:fldSimple>
      <w:r w:rsidRPr="00514B99">
        <w:t xml:space="preserve"> 引用文档</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1"/>
        <w:gridCol w:w="4007"/>
        <w:gridCol w:w="1541"/>
        <w:gridCol w:w="2055"/>
      </w:tblGrid>
      <w:tr w:rsidR="00AE1875" w:rsidRPr="00514B99" w14:paraId="36591FDC" w14:textId="77777777">
        <w:trPr>
          <w:jc w:val="center"/>
        </w:trPr>
        <w:tc>
          <w:tcPr>
            <w:tcW w:w="856" w:type="pct"/>
            <w:tcBorders>
              <w:left w:val="single" w:sz="4" w:space="0" w:color="auto"/>
            </w:tcBorders>
            <w:vAlign w:val="center"/>
          </w:tcPr>
          <w:p w14:paraId="1D78A4F8" w14:textId="77777777" w:rsidR="00AE1875" w:rsidRPr="00514B99" w:rsidRDefault="00000000" w:rsidP="00514B99">
            <w:pPr>
              <w:pStyle w:val="XF-0"/>
              <w:rPr>
                <w:rFonts w:hint="eastAsia"/>
              </w:rPr>
            </w:pPr>
            <w:r w:rsidRPr="00514B99">
              <w:rPr>
                <w:rFonts w:hint="eastAsia"/>
              </w:rPr>
              <w:t>文档标识</w:t>
            </w:r>
          </w:p>
        </w:tc>
        <w:tc>
          <w:tcPr>
            <w:tcW w:w="2184" w:type="pct"/>
            <w:vAlign w:val="center"/>
          </w:tcPr>
          <w:p w14:paraId="385D81FB" w14:textId="77777777" w:rsidR="00AE1875" w:rsidRPr="00514B99" w:rsidRDefault="00000000" w:rsidP="00514B99">
            <w:pPr>
              <w:pStyle w:val="XF-0"/>
              <w:rPr>
                <w:rFonts w:hint="eastAsia"/>
              </w:rPr>
            </w:pPr>
            <w:r w:rsidRPr="00514B99">
              <w:rPr>
                <w:rFonts w:hint="eastAsia"/>
              </w:rPr>
              <w:t>文档名称</w:t>
            </w:r>
          </w:p>
        </w:tc>
        <w:tc>
          <w:tcPr>
            <w:tcW w:w="840" w:type="pct"/>
            <w:tcBorders>
              <w:right w:val="single" w:sz="4" w:space="0" w:color="auto"/>
            </w:tcBorders>
            <w:vAlign w:val="center"/>
          </w:tcPr>
          <w:p w14:paraId="76504363" w14:textId="77777777" w:rsidR="00AE1875" w:rsidRPr="00514B99" w:rsidRDefault="00000000" w:rsidP="00514B99">
            <w:pPr>
              <w:pStyle w:val="XF-0"/>
              <w:rPr>
                <w:rFonts w:hint="eastAsia"/>
              </w:rPr>
            </w:pPr>
            <w:r w:rsidRPr="00514B99">
              <w:rPr>
                <w:rFonts w:hint="eastAsia"/>
              </w:rPr>
              <w:t>发布日期</w:t>
            </w:r>
          </w:p>
        </w:tc>
        <w:tc>
          <w:tcPr>
            <w:tcW w:w="1120" w:type="pct"/>
            <w:tcBorders>
              <w:left w:val="single" w:sz="4" w:space="0" w:color="auto"/>
            </w:tcBorders>
            <w:vAlign w:val="center"/>
          </w:tcPr>
          <w:p w14:paraId="00361891" w14:textId="77777777" w:rsidR="00AE1875" w:rsidRPr="00514B99" w:rsidRDefault="00000000" w:rsidP="00514B99">
            <w:pPr>
              <w:pStyle w:val="XF-0"/>
              <w:rPr>
                <w:rFonts w:hint="eastAsia"/>
              </w:rPr>
            </w:pPr>
            <w:r w:rsidRPr="00514B99">
              <w:rPr>
                <w:rFonts w:hint="eastAsia"/>
              </w:rPr>
              <w:t>编写单位</w:t>
            </w:r>
          </w:p>
        </w:tc>
      </w:tr>
      <w:tr w:rsidR="00AE1875" w:rsidRPr="00514B99" w14:paraId="33191DE7" w14:textId="77777777">
        <w:trPr>
          <w:jc w:val="center"/>
        </w:trPr>
        <w:tc>
          <w:tcPr>
            <w:tcW w:w="856" w:type="pct"/>
            <w:tcBorders>
              <w:left w:val="single" w:sz="4" w:space="0" w:color="auto"/>
            </w:tcBorders>
            <w:vAlign w:val="center"/>
          </w:tcPr>
          <w:p w14:paraId="142802B5" w14:textId="77777777" w:rsidR="00AE1875" w:rsidRPr="00514B99" w:rsidRDefault="00AE1875" w:rsidP="00514B99">
            <w:pPr>
              <w:pStyle w:val="XF-0"/>
              <w:rPr>
                <w:rFonts w:hint="eastAsia"/>
              </w:rPr>
            </w:pPr>
          </w:p>
        </w:tc>
        <w:tc>
          <w:tcPr>
            <w:tcW w:w="2184" w:type="pct"/>
            <w:vAlign w:val="center"/>
          </w:tcPr>
          <w:p w14:paraId="5DFC9C10" w14:textId="77777777" w:rsidR="00AE1875" w:rsidRPr="00514B99" w:rsidRDefault="00AE1875" w:rsidP="00514B99">
            <w:pPr>
              <w:pStyle w:val="XF-0"/>
              <w:rPr>
                <w:rFonts w:hint="eastAsia"/>
              </w:rPr>
            </w:pPr>
          </w:p>
        </w:tc>
        <w:tc>
          <w:tcPr>
            <w:tcW w:w="840" w:type="pct"/>
            <w:tcBorders>
              <w:right w:val="single" w:sz="4" w:space="0" w:color="auto"/>
            </w:tcBorders>
            <w:vAlign w:val="center"/>
          </w:tcPr>
          <w:p w14:paraId="3EFC0880" w14:textId="77777777" w:rsidR="00AE1875" w:rsidRPr="00514B99" w:rsidRDefault="00AE1875" w:rsidP="00514B99">
            <w:pPr>
              <w:pStyle w:val="XF-0"/>
              <w:rPr>
                <w:rFonts w:hint="eastAsia"/>
              </w:rPr>
            </w:pPr>
          </w:p>
        </w:tc>
        <w:tc>
          <w:tcPr>
            <w:tcW w:w="1120" w:type="pct"/>
            <w:tcBorders>
              <w:left w:val="single" w:sz="4" w:space="0" w:color="auto"/>
            </w:tcBorders>
            <w:vAlign w:val="center"/>
          </w:tcPr>
          <w:p w14:paraId="65DEE58C" w14:textId="77777777" w:rsidR="00AE1875" w:rsidRPr="00514B99" w:rsidRDefault="00AE1875" w:rsidP="00514B99">
            <w:pPr>
              <w:pStyle w:val="XF-0"/>
              <w:rPr>
                <w:rFonts w:hint="eastAsia"/>
              </w:rPr>
            </w:pPr>
          </w:p>
        </w:tc>
      </w:tr>
      <w:tr w:rsidR="00AE1875" w:rsidRPr="00514B99" w14:paraId="37661A80" w14:textId="77777777">
        <w:trPr>
          <w:jc w:val="center"/>
        </w:trPr>
        <w:tc>
          <w:tcPr>
            <w:tcW w:w="856" w:type="pct"/>
            <w:tcBorders>
              <w:left w:val="single" w:sz="4" w:space="0" w:color="auto"/>
            </w:tcBorders>
            <w:vAlign w:val="center"/>
          </w:tcPr>
          <w:p w14:paraId="659CEBED" w14:textId="77777777" w:rsidR="00AE1875" w:rsidRPr="00514B99" w:rsidRDefault="00AE1875" w:rsidP="00514B99">
            <w:pPr>
              <w:pStyle w:val="XF-0"/>
              <w:rPr>
                <w:rFonts w:hint="eastAsia"/>
              </w:rPr>
            </w:pPr>
          </w:p>
        </w:tc>
        <w:tc>
          <w:tcPr>
            <w:tcW w:w="2184" w:type="pct"/>
            <w:vAlign w:val="center"/>
          </w:tcPr>
          <w:p w14:paraId="5013C81A" w14:textId="77777777" w:rsidR="00AE1875" w:rsidRPr="00514B99" w:rsidRDefault="00AE1875" w:rsidP="00514B99">
            <w:pPr>
              <w:pStyle w:val="XF-0"/>
              <w:rPr>
                <w:rFonts w:hint="eastAsia"/>
              </w:rPr>
            </w:pPr>
          </w:p>
        </w:tc>
        <w:tc>
          <w:tcPr>
            <w:tcW w:w="840" w:type="pct"/>
            <w:tcBorders>
              <w:right w:val="single" w:sz="4" w:space="0" w:color="auto"/>
            </w:tcBorders>
            <w:vAlign w:val="center"/>
          </w:tcPr>
          <w:p w14:paraId="21F06198" w14:textId="77777777" w:rsidR="00AE1875" w:rsidRPr="00514B99" w:rsidRDefault="00AE1875" w:rsidP="00514B99">
            <w:pPr>
              <w:pStyle w:val="XF-0"/>
              <w:rPr>
                <w:rFonts w:hint="eastAsia"/>
              </w:rPr>
            </w:pPr>
          </w:p>
        </w:tc>
        <w:tc>
          <w:tcPr>
            <w:tcW w:w="1120" w:type="pct"/>
            <w:tcBorders>
              <w:left w:val="single" w:sz="4" w:space="0" w:color="auto"/>
            </w:tcBorders>
            <w:vAlign w:val="center"/>
          </w:tcPr>
          <w:p w14:paraId="1DDCB706" w14:textId="77777777" w:rsidR="00AE1875" w:rsidRPr="00514B99" w:rsidRDefault="00AE1875" w:rsidP="00514B99">
            <w:pPr>
              <w:pStyle w:val="XF-0"/>
              <w:rPr>
                <w:rFonts w:hint="eastAsia"/>
              </w:rPr>
            </w:pPr>
          </w:p>
        </w:tc>
      </w:tr>
      <w:tr w:rsidR="00AE1875" w:rsidRPr="00514B99" w14:paraId="5F6696FA" w14:textId="77777777">
        <w:trPr>
          <w:jc w:val="center"/>
        </w:trPr>
        <w:tc>
          <w:tcPr>
            <w:tcW w:w="856" w:type="pct"/>
            <w:tcBorders>
              <w:left w:val="single" w:sz="4" w:space="0" w:color="auto"/>
            </w:tcBorders>
            <w:vAlign w:val="center"/>
          </w:tcPr>
          <w:p w14:paraId="6313789D" w14:textId="77777777" w:rsidR="00AE1875" w:rsidRPr="00514B99" w:rsidRDefault="00AE1875" w:rsidP="00514B99">
            <w:pPr>
              <w:pStyle w:val="XF-0"/>
              <w:rPr>
                <w:rFonts w:hint="eastAsia"/>
              </w:rPr>
            </w:pPr>
          </w:p>
        </w:tc>
        <w:tc>
          <w:tcPr>
            <w:tcW w:w="2184" w:type="pct"/>
            <w:vAlign w:val="center"/>
          </w:tcPr>
          <w:p w14:paraId="7D071040" w14:textId="77777777" w:rsidR="00AE1875" w:rsidRPr="00514B99" w:rsidRDefault="00AE1875" w:rsidP="00514B99">
            <w:pPr>
              <w:pStyle w:val="XF-0"/>
              <w:rPr>
                <w:rFonts w:hint="eastAsia"/>
              </w:rPr>
            </w:pPr>
          </w:p>
        </w:tc>
        <w:tc>
          <w:tcPr>
            <w:tcW w:w="840" w:type="pct"/>
            <w:tcBorders>
              <w:right w:val="single" w:sz="4" w:space="0" w:color="auto"/>
            </w:tcBorders>
            <w:vAlign w:val="center"/>
          </w:tcPr>
          <w:p w14:paraId="130752B3" w14:textId="77777777" w:rsidR="00AE1875" w:rsidRPr="00514B99" w:rsidRDefault="00AE1875" w:rsidP="00514B99">
            <w:pPr>
              <w:pStyle w:val="XF-0"/>
              <w:rPr>
                <w:rFonts w:hint="eastAsia"/>
              </w:rPr>
            </w:pPr>
          </w:p>
        </w:tc>
        <w:tc>
          <w:tcPr>
            <w:tcW w:w="1120" w:type="pct"/>
            <w:tcBorders>
              <w:left w:val="single" w:sz="4" w:space="0" w:color="auto"/>
            </w:tcBorders>
            <w:vAlign w:val="center"/>
          </w:tcPr>
          <w:p w14:paraId="1AFC62CA" w14:textId="77777777" w:rsidR="00AE1875" w:rsidRPr="00514B99" w:rsidRDefault="00AE1875" w:rsidP="00514B99">
            <w:pPr>
              <w:pStyle w:val="XF-0"/>
              <w:rPr>
                <w:rFonts w:hint="eastAsia"/>
              </w:rPr>
            </w:pPr>
          </w:p>
        </w:tc>
      </w:tr>
      <w:tr w:rsidR="00AE1875" w:rsidRPr="00514B99" w14:paraId="3EABDA88" w14:textId="77777777">
        <w:trPr>
          <w:jc w:val="center"/>
        </w:trPr>
        <w:tc>
          <w:tcPr>
            <w:tcW w:w="856" w:type="pct"/>
            <w:tcBorders>
              <w:left w:val="single" w:sz="4" w:space="0" w:color="auto"/>
            </w:tcBorders>
            <w:vAlign w:val="center"/>
          </w:tcPr>
          <w:p w14:paraId="7DBAEC7A" w14:textId="77777777" w:rsidR="00AE1875" w:rsidRPr="00514B99" w:rsidRDefault="00AE1875" w:rsidP="00514B99">
            <w:pPr>
              <w:pStyle w:val="XF-0"/>
              <w:rPr>
                <w:rFonts w:hint="eastAsia"/>
              </w:rPr>
            </w:pPr>
          </w:p>
        </w:tc>
        <w:tc>
          <w:tcPr>
            <w:tcW w:w="2184" w:type="pct"/>
            <w:vAlign w:val="center"/>
          </w:tcPr>
          <w:p w14:paraId="070F0799" w14:textId="77777777" w:rsidR="00AE1875" w:rsidRPr="00514B99" w:rsidRDefault="00AE1875" w:rsidP="00514B99">
            <w:pPr>
              <w:pStyle w:val="XF-0"/>
              <w:rPr>
                <w:rFonts w:hint="eastAsia"/>
              </w:rPr>
            </w:pPr>
          </w:p>
        </w:tc>
        <w:tc>
          <w:tcPr>
            <w:tcW w:w="840" w:type="pct"/>
            <w:tcBorders>
              <w:right w:val="single" w:sz="4" w:space="0" w:color="auto"/>
            </w:tcBorders>
            <w:vAlign w:val="center"/>
          </w:tcPr>
          <w:p w14:paraId="66A3350C" w14:textId="77777777" w:rsidR="00AE1875" w:rsidRPr="00514B99" w:rsidRDefault="00AE1875" w:rsidP="00514B99">
            <w:pPr>
              <w:pStyle w:val="XF-0"/>
              <w:rPr>
                <w:rFonts w:hint="eastAsia"/>
              </w:rPr>
            </w:pPr>
          </w:p>
        </w:tc>
        <w:tc>
          <w:tcPr>
            <w:tcW w:w="1120" w:type="pct"/>
            <w:tcBorders>
              <w:left w:val="single" w:sz="4" w:space="0" w:color="auto"/>
            </w:tcBorders>
            <w:vAlign w:val="center"/>
          </w:tcPr>
          <w:p w14:paraId="1E36FD9B" w14:textId="77777777" w:rsidR="00AE1875" w:rsidRPr="00514B99" w:rsidRDefault="00AE1875" w:rsidP="00514B99">
            <w:pPr>
              <w:pStyle w:val="XF-0"/>
              <w:rPr>
                <w:rFonts w:hint="eastAsia"/>
              </w:rPr>
            </w:pPr>
          </w:p>
        </w:tc>
      </w:tr>
      <w:tr w:rsidR="00AE1875" w:rsidRPr="00514B99" w14:paraId="3DC47A69" w14:textId="77777777">
        <w:trPr>
          <w:jc w:val="center"/>
        </w:trPr>
        <w:tc>
          <w:tcPr>
            <w:tcW w:w="856" w:type="pct"/>
            <w:tcBorders>
              <w:left w:val="single" w:sz="4" w:space="0" w:color="auto"/>
            </w:tcBorders>
            <w:vAlign w:val="center"/>
          </w:tcPr>
          <w:p w14:paraId="61EB6839" w14:textId="77777777" w:rsidR="00AE1875" w:rsidRPr="00514B99" w:rsidRDefault="00AE1875" w:rsidP="00514B99">
            <w:pPr>
              <w:pStyle w:val="XF-0"/>
              <w:rPr>
                <w:rFonts w:hint="eastAsia"/>
              </w:rPr>
            </w:pPr>
          </w:p>
        </w:tc>
        <w:tc>
          <w:tcPr>
            <w:tcW w:w="2184" w:type="pct"/>
            <w:vAlign w:val="center"/>
          </w:tcPr>
          <w:p w14:paraId="1F0A443A" w14:textId="77777777" w:rsidR="00AE1875" w:rsidRPr="00514B99" w:rsidRDefault="00AE1875" w:rsidP="00514B99">
            <w:pPr>
              <w:pStyle w:val="XF-0"/>
              <w:rPr>
                <w:rFonts w:hint="eastAsia"/>
              </w:rPr>
            </w:pPr>
          </w:p>
        </w:tc>
        <w:tc>
          <w:tcPr>
            <w:tcW w:w="840" w:type="pct"/>
            <w:tcBorders>
              <w:right w:val="single" w:sz="4" w:space="0" w:color="auto"/>
            </w:tcBorders>
            <w:vAlign w:val="center"/>
          </w:tcPr>
          <w:p w14:paraId="67E81FAA" w14:textId="77777777" w:rsidR="00AE1875" w:rsidRPr="00514B99" w:rsidRDefault="00AE1875" w:rsidP="00514B99">
            <w:pPr>
              <w:pStyle w:val="XF-0"/>
              <w:rPr>
                <w:rFonts w:hint="eastAsia"/>
              </w:rPr>
            </w:pPr>
          </w:p>
        </w:tc>
        <w:tc>
          <w:tcPr>
            <w:tcW w:w="1120" w:type="pct"/>
            <w:tcBorders>
              <w:left w:val="single" w:sz="4" w:space="0" w:color="auto"/>
            </w:tcBorders>
            <w:vAlign w:val="center"/>
          </w:tcPr>
          <w:p w14:paraId="4F13983F" w14:textId="77777777" w:rsidR="00AE1875" w:rsidRPr="00514B99" w:rsidRDefault="00AE1875" w:rsidP="00514B99">
            <w:pPr>
              <w:pStyle w:val="XF-0"/>
              <w:rPr>
                <w:rFonts w:hint="eastAsia"/>
              </w:rPr>
            </w:pPr>
          </w:p>
        </w:tc>
      </w:tr>
    </w:tbl>
    <w:p w14:paraId="3598D999" w14:textId="77777777" w:rsidR="00AE1875" w:rsidRDefault="00AE1875">
      <w:pPr>
        <w:spacing w:line="400" w:lineRule="exact"/>
      </w:pPr>
    </w:p>
    <w:p w14:paraId="43E0990D" w14:textId="77777777" w:rsidR="00AE1875" w:rsidRDefault="00000000">
      <w:pPr>
        <w:pStyle w:val="1"/>
        <w:ind w:left="0" w:firstLine="0"/>
      </w:pPr>
      <w:bookmarkStart w:id="12" w:name="_Toc162792449"/>
      <w:bookmarkStart w:id="13" w:name="_Toc229133424"/>
      <w:r>
        <w:rPr>
          <w:rFonts w:hint="eastAsia"/>
        </w:rPr>
        <w:lastRenderedPageBreak/>
        <w:t>需求</w:t>
      </w:r>
      <w:bookmarkEnd w:id="12"/>
      <w:bookmarkEnd w:id="13"/>
    </w:p>
    <w:p w14:paraId="1A5C52BA" w14:textId="77777777" w:rsidR="00AE1875" w:rsidRDefault="00000000">
      <w:pPr>
        <w:pStyle w:val="2"/>
        <w:ind w:left="0" w:firstLine="0"/>
      </w:pPr>
      <w:bookmarkStart w:id="14" w:name="_Toc162792450"/>
      <w:bookmarkStart w:id="15" w:name="_Toc229133425"/>
      <w:bookmarkStart w:id="16" w:name="_Ref229133801"/>
      <w:bookmarkStart w:id="17" w:name="_Toc469908781"/>
      <w:r>
        <w:rPr>
          <w:rFonts w:hint="eastAsia"/>
        </w:rPr>
        <w:t>接口标识和接口图</w:t>
      </w:r>
      <w:bookmarkEnd w:id="14"/>
      <w:bookmarkEnd w:id="15"/>
      <w:bookmarkEnd w:id="16"/>
    </w:p>
    <w:p w14:paraId="62DE7C97" w14:textId="77777777" w:rsidR="00AE1875" w:rsidRDefault="00000000" w:rsidP="008E669B">
      <w:pPr>
        <w:pStyle w:val="XF-"/>
        <w:rPr>
          <w:rFonts w:hint="eastAsia"/>
        </w:rPr>
      </w:pPr>
      <w:r>
        <w:rPr>
          <w:rFonts w:hint="eastAsia"/>
        </w:rPr>
        <w:t>综合显控软件通过网络连接下发控制命令。控制命令由跟踪处理器接收，并下发给各负载，其物理连接关系如下图所示。</w:t>
      </w:r>
    </w:p>
    <w:p w14:paraId="0C5E9097" w14:textId="77777777" w:rsidR="00AE1875" w:rsidRDefault="00000000" w:rsidP="00131C63">
      <w:r>
        <w:rPr>
          <w:noProof/>
        </w:rPr>
        <mc:AlternateContent>
          <mc:Choice Requires="wpc">
            <w:drawing>
              <wp:inline distT="0" distB="0" distL="0" distR="0" wp14:anchorId="0DB13653" wp14:editId="627DBA49">
                <wp:extent cx="5486400" cy="2192655"/>
                <wp:effectExtent l="0" t="0" r="0" b="0"/>
                <wp:docPr id="1317484361"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37590525" name="矩形 537590525"/>
                        <wps:cNvSpPr/>
                        <wps:spPr>
                          <a:xfrm>
                            <a:off x="2254929" y="213064"/>
                            <a:ext cx="1038687" cy="42612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812081" w14:textId="77777777" w:rsidR="00AE1875" w:rsidRDefault="00000000" w:rsidP="008E669B">
                              <w:pPr>
                                <w:pStyle w:val="XF-0"/>
                                <w:jc w:val="center"/>
                                <w:rPr>
                                  <w:rFonts w:hint="eastAsia"/>
                                </w:rPr>
                              </w:pPr>
                              <w:r>
                                <w:rPr>
                                  <w:rFonts w:hint="eastAsia"/>
                                </w:rPr>
                                <w:t>综合显控软件</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75261418" name="矩形 675261418"/>
                        <wps:cNvSpPr/>
                        <wps:spPr>
                          <a:xfrm>
                            <a:off x="2254929" y="872456"/>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BD82F2" w14:textId="77777777" w:rsidR="00AE1875" w:rsidRDefault="00000000" w:rsidP="008E669B">
                              <w:pPr>
                                <w:pStyle w:val="XF-0"/>
                                <w:jc w:val="center"/>
                                <w:rPr>
                                  <w:rFonts w:hint="eastAsia"/>
                                </w:rPr>
                              </w:pPr>
                              <w:r>
                                <w:rPr>
                                  <w:rFonts w:hint="eastAsia"/>
                                </w:rPr>
                                <w:t>跟踪处理器</w:t>
                              </w:r>
                            </w:p>
                          </w:txbxContent>
                        </wps:txbx>
                        <wps:bodyPr rot="0" spcFirstLastPara="0" vert="horz" wrap="square" lIns="91440" tIns="45720" rIns="91440" bIns="45720" numCol="1" spcCol="0" rtlCol="0" fromWordArt="0" anchor="ctr" anchorCtr="0" forceAA="0" compatLnSpc="1">
                          <a:noAutofit/>
                        </wps:bodyPr>
                      </wps:wsp>
                      <wps:wsp>
                        <wps:cNvPr id="374176356" name="矩形 374176356"/>
                        <wps:cNvSpPr/>
                        <wps:spPr>
                          <a:xfrm>
                            <a:off x="251021" y="1582672"/>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D7CFFF" w14:textId="77777777" w:rsidR="00AE1875" w:rsidRDefault="00000000" w:rsidP="008E669B">
                              <w:pPr>
                                <w:pStyle w:val="XF-0"/>
                                <w:jc w:val="center"/>
                                <w:rPr>
                                  <w:rFonts w:hint="eastAsia"/>
                                </w:rPr>
                              </w:pPr>
                              <w:r>
                                <w:rPr>
                                  <w:rFonts w:hint="eastAsia"/>
                                </w:rPr>
                                <w:t>红外热像仪</w:t>
                              </w:r>
                            </w:p>
                          </w:txbxContent>
                        </wps:txbx>
                        <wps:bodyPr rot="0" spcFirstLastPara="0" vert="horz" wrap="square" lIns="91440" tIns="45720" rIns="91440" bIns="45720" numCol="1" spcCol="0" rtlCol="0" fromWordArt="0" anchor="ctr" anchorCtr="0" forceAA="0" compatLnSpc="1">
                          <a:noAutofit/>
                        </wps:bodyPr>
                      </wps:wsp>
                      <wps:wsp>
                        <wps:cNvPr id="1461622587" name="矩形 1461622587"/>
                        <wps:cNvSpPr/>
                        <wps:spPr>
                          <a:xfrm>
                            <a:off x="1493895" y="1582672"/>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BF0828" w14:textId="77777777" w:rsidR="00AE1875" w:rsidRDefault="00000000" w:rsidP="008E669B">
                              <w:pPr>
                                <w:pStyle w:val="XF-0"/>
                                <w:jc w:val="center"/>
                                <w:rPr>
                                  <w:rFonts w:hint="eastAsia"/>
                                </w:rPr>
                              </w:pPr>
                              <w:r>
                                <w:rPr>
                                  <w:rFonts w:hint="eastAsia"/>
                                </w:rPr>
                                <w:t>可见光相机</w:t>
                              </w:r>
                            </w:p>
                          </w:txbxContent>
                        </wps:txbx>
                        <wps:bodyPr rot="0" spcFirstLastPara="0" vert="horz" wrap="square" lIns="91440" tIns="45720" rIns="91440" bIns="45720" numCol="1" spcCol="0" rtlCol="0" fromWordArt="0" anchor="ctr" anchorCtr="0" forceAA="0" compatLnSpc="1">
                          <a:noAutofit/>
                        </wps:bodyPr>
                      </wps:wsp>
                      <wps:wsp>
                        <wps:cNvPr id="1864611275" name="矩形 1864611275"/>
                        <wps:cNvSpPr/>
                        <wps:spPr>
                          <a:xfrm>
                            <a:off x="2754524" y="1582672"/>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27B452" w14:textId="77777777" w:rsidR="00AE1875" w:rsidRDefault="00000000" w:rsidP="008E669B">
                              <w:pPr>
                                <w:pStyle w:val="XF-0"/>
                                <w:jc w:val="center"/>
                                <w:rPr>
                                  <w:rFonts w:hint="eastAsia"/>
                                </w:rPr>
                              </w:pPr>
                              <w:r>
                                <w:rPr>
                                  <w:rFonts w:hint="eastAsia"/>
                                </w:rPr>
                                <w:t>环控设备</w:t>
                              </w:r>
                            </w:p>
                          </w:txbxContent>
                        </wps:txbx>
                        <wps:bodyPr rot="0" spcFirstLastPara="0" vert="horz" wrap="square" lIns="91440" tIns="45720" rIns="91440" bIns="45720" numCol="1" spcCol="0" rtlCol="0" fromWordArt="0" anchor="ctr" anchorCtr="0" forceAA="0" compatLnSpc="1">
                          <a:noAutofit/>
                        </wps:bodyPr>
                      </wps:wsp>
                      <wps:wsp>
                        <wps:cNvPr id="1807530926" name="矩形 1807530926"/>
                        <wps:cNvSpPr/>
                        <wps:spPr>
                          <a:xfrm>
                            <a:off x="4166074" y="1582672"/>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AEDE02" w14:textId="77777777" w:rsidR="00AE1875" w:rsidRDefault="00000000" w:rsidP="008E669B">
                              <w:pPr>
                                <w:pStyle w:val="XF-0"/>
                                <w:jc w:val="center"/>
                                <w:rPr>
                                  <w:rFonts w:hint="eastAsia"/>
                                </w:rPr>
                              </w:pPr>
                              <w:r>
                                <w:rPr>
                                  <w:rFonts w:hint="eastAsia"/>
                                </w:rPr>
                                <w:t>光电转台</w:t>
                              </w:r>
                            </w:p>
                          </w:txbxContent>
                        </wps:txbx>
                        <wps:bodyPr rot="0" spcFirstLastPara="0" vert="horz" wrap="square" lIns="91440" tIns="45720" rIns="91440" bIns="45720" numCol="1" spcCol="0" rtlCol="0" fromWordArt="0" anchor="ctr" anchorCtr="0" forceAA="0" compatLnSpc="1">
                          <a:noAutofit/>
                        </wps:bodyPr>
                      </wps:wsp>
                      <wps:wsp>
                        <wps:cNvPr id="113149739" name="连接符: 肘形 113149739"/>
                        <wps:cNvCnPr>
                          <a:stCxn id="675261418" idx="2"/>
                          <a:endCxn id="1807530926" idx="0"/>
                        </wps:cNvCnPr>
                        <wps:spPr>
                          <a:xfrm rot="16200000" flipH="1">
                            <a:off x="3587549" y="485033"/>
                            <a:ext cx="284131" cy="1911145"/>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505419241" name="连接符: 肘形 1505419241"/>
                        <wps:cNvCnPr>
                          <a:stCxn id="675261418" idx="2"/>
                          <a:endCxn id="374176356" idx="0"/>
                        </wps:cNvCnPr>
                        <wps:spPr>
                          <a:xfrm rot="5400000">
                            <a:off x="1630023" y="438652"/>
                            <a:ext cx="284131" cy="2003908"/>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671260710" name="连接符: 肘形 1671260710"/>
                        <wps:cNvCnPr>
                          <a:stCxn id="675261418" idx="2"/>
                          <a:endCxn id="1461622587" idx="0"/>
                        </wps:cNvCnPr>
                        <wps:spPr>
                          <a:xfrm rot="5400000">
                            <a:off x="2251460" y="1060089"/>
                            <a:ext cx="284131" cy="761034"/>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520793637" name="连接符: 肘形 1520793637"/>
                        <wps:cNvCnPr>
                          <a:stCxn id="675261418" idx="2"/>
                          <a:endCxn id="1864611275" idx="0"/>
                        </wps:cNvCnPr>
                        <wps:spPr>
                          <a:xfrm rot="16200000" flipH="1">
                            <a:off x="2881774" y="1190808"/>
                            <a:ext cx="284131" cy="499595"/>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768607708" name="连接符: 肘形 1768607708"/>
                        <wps:cNvCnPr>
                          <a:stCxn id="537590525" idx="2"/>
                          <a:endCxn id="675261418" idx="0"/>
                        </wps:cNvCnPr>
                        <wps:spPr>
                          <a:xfrm rot="5400000">
                            <a:off x="2657526" y="755709"/>
                            <a:ext cx="233264" cy="231"/>
                          </a:xfrm>
                          <a:prstGeom prst="bentConnector3">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B13653" id="画布 1" o:spid="_x0000_s1026" editas="canvas" style="width:6in;height:172.65pt;mso-position-horizontal-relative:char;mso-position-vertical-relative:line" coordsize="54864,21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1926;visibility:visible;mso-wrap-style:square" filled="t">
                  <v:fill o:detectmouseclick="t"/>
                  <v:path o:connecttype="none"/>
                </v:shape>
                <v:rect id="矩形 537590525" o:spid="_x0000_s1028" style="position:absolute;left:22549;top:2130;width:10387;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" fillcolor="#5b9bd5 [3204]" strokecolor="#091723 [484]" strokeweight="1pt">
                  <v:textbox>
                    <w:txbxContent>
                      <w:p w14:paraId="36812081" w14:textId="77777777" w:rsidR="00AE1875" w:rsidRDefault="00000000" w:rsidP="008E669B">
                        <w:pPr>
                          <w:pStyle w:val="XF-0"/>
                          <w:jc w:val="center"/>
                          <w:rPr>
                            <w:rFonts w:hint="eastAsia"/>
                          </w:rPr>
                        </w:pPr>
                        <w:r>
                          <w:rPr>
                            <w:rFonts w:hint="eastAsia"/>
                          </w:rPr>
                          <w:t>综合显控软件</w:t>
                        </w:r>
                      </w:p>
                    </w:txbxContent>
                  </v:textbox>
                </v:rect>
                <v:rect id="矩形 675261418" o:spid="_x0000_s1029" style="position:absolute;left:22549;top:8724;width:10382;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" fillcolor="#5b9bd5 [3204]" strokecolor="#091723 [484]" strokeweight="1pt">
                  <v:textbox>
                    <w:txbxContent>
                      <w:p w14:paraId="39BD82F2" w14:textId="77777777" w:rsidR="00AE1875" w:rsidRDefault="00000000" w:rsidP="008E669B">
                        <w:pPr>
                          <w:pStyle w:val="XF-0"/>
                          <w:jc w:val="center"/>
                          <w:rPr>
                            <w:rFonts w:hint="eastAsia"/>
                          </w:rPr>
                        </w:pPr>
                        <w:r>
                          <w:rPr>
                            <w:rFonts w:hint="eastAsia"/>
                          </w:rPr>
                          <w:t>跟踪处理器</w:t>
                        </w:r>
                      </w:p>
                    </w:txbxContent>
                  </v:textbox>
                </v:rect>
                <v:rect id="矩形 374176356" o:spid="_x0000_s1030" style="position:absolute;left:2510;top:15826;width:10382;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" fillcolor="#5b9bd5 [3204]" strokecolor="#091723 [484]" strokeweight="1pt">
                  <v:textbox>
                    <w:txbxContent>
                      <w:p w14:paraId="03D7CFFF" w14:textId="77777777" w:rsidR="00AE1875" w:rsidRDefault="00000000" w:rsidP="008E669B">
                        <w:pPr>
                          <w:pStyle w:val="XF-0"/>
                          <w:jc w:val="center"/>
                          <w:rPr>
                            <w:rFonts w:hint="eastAsia"/>
                          </w:rPr>
                        </w:pPr>
                        <w:r>
                          <w:rPr>
                            <w:rFonts w:hint="eastAsia"/>
                          </w:rPr>
                          <w:t>红外热像仪</w:t>
                        </w:r>
                      </w:p>
                    </w:txbxContent>
                  </v:textbox>
                </v:rect>
                <v:rect id="矩形 1461622587" o:spid="_x0000_s1031" style="position:absolute;left:14938;top:15826;width:10383;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" fillcolor="#5b9bd5 [3204]" strokecolor="#091723 [484]" strokeweight="1pt">
                  <v:textbox>
                    <w:txbxContent>
                      <w:p w14:paraId="52BF0828" w14:textId="77777777" w:rsidR="00AE1875" w:rsidRDefault="00000000" w:rsidP="008E669B">
                        <w:pPr>
                          <w:pStyle w:val="XF-0"/>
                          <w:jc w:val="center"/>
                          <w:rPr>
                            <w:rFonts w:hint="eastAsia"/>
                          </w:rPr>
                        </w:pPr>
                        <w:r>
                          <w:rPr>
                            <w:rFonts w:hint="eastAsia"/>
                          </w:rPr>
                          <w:t>可见光相机</w:t>
                        </w:r>
                      </w:p>
                    </w:txbxContent>
                  </v:textbox>
                </v:rect>
                <v:rect id="矩形 1864611275" o:spid="_x0000_s1032" style="position:absolute;left:27545;top:15826;width:10382;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" fillcolor="#5b9bd5 [3204]" strokecolor="#091723 [484]" strokeweight="1pt">
                  <v:textbox>
                    <w:txbxContent>
                      <w:p w14:paraId="3827B452" w14:textId="77777777" w:rsidR="00AE1875" w:rsidRDefault="00000000" w:rsidP="008E669B">
                        <w:pPr>
                          <w:pStyle w:val="XF-0"/>
                          <w:jc w:val="center"/>
                          <w:rPr>
                            <w:rFonts w:hint="eastAsia"/>
                          </w:rPr>
                        </w:pPr>
                        <w:r>
                          <w:rPr>
                            <w:rFonts w:hint="eastAsia"/>
                          </w:rPr>
                          <w:t>环控设备</w:t>
                        </w:r>
                      </w:p>
                    </w:txbxContent>
                  </v:textbox>
                </v:rect>
                <v:rect id="矩形 1807530926" o:spid="_x0000_s1033" style="position:absolute;left:41660;top:15826;width:10382;height:4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" fillcolor="#5b9bd5 [3204]" strokecolor="#091723 [484]" strokeweight="1pt">
                  <v:textbox>
                    <w:txbxContent>
                      <w:p w14:paraId="5EAEDE02" w14:textId="77777777" w:rsidR="00AE1875" w:rsidRDefault="00000000" w:rsidP="008E669B">
                        <w:pPr>
                          <w:pStyle w:val="XF-0"/>
                          <w:jc w:val="center"/>
                          <w:rPr>
                            <w:rFonts w:hint="eastAsia"/>
                          </w:rPr>
                        </w:pPr>
                        <w:r>
                          <w:rPr>
                            <w:rFonts w:hint="eastAsia"/>
                          </w:rPr>
                          <w:t>光电转台</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13149739" o:spid="_x0000_s1034" type="#_x0000_t34" style="position:absolute;left:35875;top:4850;width:2841;height:1911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" strokecolor="#5b9bd5 [3204]" strokeweight=".5pt"/>
                <v:shape id="连接符: 肘形 1505419241" o:spid="_x0000_s1035" type="#_x0000_t34" style="position:absolute;left:16300;top:4386;width:2841;height:2003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" strokecolor="#5b9bd5 [3204]" strokeweight=".5pt"/>
                <v:shape id="连接符: 肘形 1671260710" o:spid="_x0000_s1036" type="#_x0000_t34" style="position:absolute;left:22514;top:10601;width:2841;height:76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" strokecolor="#5b9bd5 [3204]" strokeweight=".5pt"/>
                <v:shape id="连接符: 肘形 1520793637" o:spid="_x0000_s1037" type="#_x0000_t34" style="position:absolute;left:28817;top:11908;width:2841;height:499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" strokecolor="#5b9bd5 [3204]" strokeweight=".5pt"/>
                <v:shape id="连接符: 肘形 1768607708" o:spid="_x0000_s1038" type="#_x0000_t34" style="position:absolute;left:26574;top:7557;width:2333;height: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" strokecolor="#5b9bd5 [3204]" strokeweight=".5pt"/>
                <w10:anchorlock/>
              </v:group>
            </w:pict>
          </mc:Fallback>
        </mc:AlternateContent>
      </w:r>
    </w:p>
    <w:p w14:paraId="22DD9B44" w14:textId="0A30B12A" w:rsidR="00AE1875" w:rsidRDefault="00000000" w:rsidP="00514B99">
      <w:pPr>
        <w:pStyle w:val="a3"/>
        <w:rPr>
          <w:rFonts w:hint="eastAsia"/>
        </w:rPr>
      </w:pPr>
      <w:bookmarkStart w:id="18" w:name="_Toc399149332"/>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sidR="001D0F89">
        <w:rPr>
          <w:rFonts w:hint="eastAsia"/>
          <w:noProof/>
        </w:rPr>
        <w:t>1</w:t>
      </w:r>
      <w:r>
        <w:fldChar w:fldCharType="end"/>
      </w:r>
      <w:r>
        <w:rPr>
          <w:rFonts w:hint="eastAsia"/>
        </w:rPr>
        <w:t xml:space="preserve"> 软件外部接口图</w:t>
      </w:r>
    </w:p>
    <w:bookmarkEnd w:id="18"/>
    <w:p w14:paraId="2A9A5233" w14:textId="77777777" w:rsidR="00AE1875" w:rsidRDefault="00000000" w:rsidP="008E669B">
      <w:pPr>
        <w:pStyle w:val="XF-"/>
        <w:rPr>
          <w:rFonts w:hint="eastAsia"/>
        </w:rPr>
      </w:pPr>
      <w:r>
        <w:rPr>
          <w:rFonts w:hint="eastAsia"/>
        </w:rPr>
        <w:t>控制指令采用UDP的网络通信方式，IP地址及端口分配如下表所示。</w:t>
      </w:r>
    </w:p>
    <w:p w14:paraId="7D5047D7" w14:textId="691215F5" w:rsidR="00AE1875" w:rsidRDefault="00000000" w:rsidP="00514B99">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1</w:t>
      </w:r>
      <w:r>
        <w:fldChar w:fldCharType="end"/>
      </w:r>
      <w:r>
        <w:rPr>
          <w:rFonts w:hint="eastAsia"/>
        </w:rPr>
        <w:t xml:space="preserve"> IP地址及端口分配</w:t>
      </w:r>
    </w:p>
    <w:tbl>
      <w:tblPr>
        <w:tblW w:w="5006"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95"/>
        <w:gridCol w:w="1560"/>
        <w:gridCol w:w="1983"/>
        <w:gridCol w:w="854"/>
        <w:gridCol w:w="4073"/>
      </w:tblGrid>
      <w:tr w:rsidR="00AE1875" w14:paraId="4D5EEF95" w14:textId="77777777" w:rsidTr="00E920E4">
        <w:trPr>
          <w:trHeight w:val="832"/>
        </w:trPr>
        <w:tc>
          <w:tcPr>
            <w:tcW w:w="379" w:type="pct"/>
            <w:tcBorders>
              <w:top w:val="single" w:sz="12" w:space="0" w:color="auto"/>
              <w:left w:val="single" w:sz="12" w:space="0" w:color="auto"/>
              <w:bottom w:val="single" w:sz="12" w:space="0" w:color="auto"/>
              <w:right w:val="single" w:sz="6" w:space="0" w:color="auto"/>
            </w:tcBorders>
            <w:vAlign w:val="center"/>
          </w:tcPr>
          <w:p w14:paraId="0BE0F0BB" w14:textId="77777777" w:rsidR="00AE1875" w:rsidRDefault="00000000" w:rsidP="00514B99">
            <w:pPr>
              <w:pStyle w:val="XF-0"/>
              <w:rPr>
                <w:rFonts w:hint="eastAsia"/>
              </w:rPr>
            </w:pPr>
            <w:r>
              <w:rPr>
                <w:rFonts w:hint="eastAsia"/>
              </w:rPr>
              <w:t>序号</w:t>
            </w:r>
          </w:p>
        </w:tc>
        <w:tc>
          <w:tcPr>
            <w:tcW w:w="851" w:type="pct"/>
            <w:tcBorders>
              <w:top w:val="single" w:sz="12" w:space="0" w:color="auto"/>
              <w:left w:val="single" w:sz="6" w:space="0" w:color="auto"/>
              <w:bottom w:val="single" w:sz="12" w:space="0" w:color="auto"/>
              <w:right w:val="single" w:sz="6" w:space="0" w:color="auto"/>
            </w:tcBorders>
            <w:vAlign w:val="center"/>
          </w:tcPr>
          <w:p w14:paraId="4F7FDF85" w14:textId="77777777" w:rsidR="00AE1875" w:rsidRDefault="00000000" w:rsidP="00514B99">
            <w:pPr>
              <w:pStyle w:val="XF-0"/>
              <w:rPr>
                <w:rFonts w:hint="eastAsia"/>
              </w:rPr>
            </w:pPr>
            <w:r>
              <w:rPr>
                <w:rFonts w:hint="eastAsia"/>
              </w:rPr>
              <w:t>软件/设备名称</w:t>
            </w:r>
          </w:p>
        </w:tc>
        <w:tc>
          <w:tcPr>
            <w:tcW w:w="1082" w:type="pct"/>
            <w:tcBorders>
              <w:top w:val="single" w:sz="12" w:space="0" w:color="auto"/>
              <w:left w:val="single" w:sz="6" w:space="0" w:color="auto"/>
              <w:bottom w:val="single" w:sz="12" w:space="0" w:color="auto"/>
              <w:right w:val="single" w:sz="6" w:space="0" w:color="auto"/>
            </w:tcBorders>
            <w:vAlign w:val="center"/>
          </w:tcPr>
          <w:p w14:paraId="77AEC3E2" w14:textId="77777777" w:rsidR="00AE1875" w:rsidRDefault="00000000" w:rsidP="00514B99">
            <w:pPr>
              <w:pStyle w:val="XF-0"/>
              <w:rPr>
                <w:rFonts w:hint="eastAsia"/>
              </w:rPr>
            </w:pPr>
            <w:r>
              <w:rPr>
                <w:rFonts w:hint="eastAsia"/>
              </w:rPr>
              <w:t>IP地址</w:t>
            </w:r>
          </w:p>
        </w:tc>
        <w:tc>
          <w:tcPr>
            <w:tcW w:w="466" w:type="pct"/>
            <w:tcBorders>
              <w:top w:val="single" w:sz="12" w:space="0" w:color="auto"/>
              <w:left w:val="single" w:sz="6" w:space="0" w:color="auto"/>
              <w:bottom w:val="single" w:sz="12" w:space="0" w:color="auto"/>
              <w:right w:val="single" w:sz="12" w:space="0" w:color="auto"/>
            </w:tcBorders>
            <w:vAlign w:val="center"/>
          </w:tcPr>
          <w:p w14:paraId="069DBBC0" w14:textId="77777777" w:rsidR="00AE1875" w:rsidRDefault="00000000" w:rsidP="00514B99">
            <w:pPr>
              <w:pStyle w:val="XF-0"/>
              <w:rPr>
                <w:rFonts w:hint="eastAsia"/>
              </w:rPr>
            </w:pPr>
            <w:r>
              <w:rPr>
                <w:rFonts w:hint="eastAsia"/>
              </w:rPr>
              <w:t>端口</w:t>
            </w:r>
          </w:p>
        </w:tc>
        <w:tc>
          <w:tcPr>
            <w:tcW w:w="2222" w:type="pct"/>
            <w:tcBorders>
              <w:top w:val="single" w:sz="12" w:space="0" w:color="auto"/>
              <w:left w:val="single" w:sz="6" w:space="0" w:color="auto"/>
              <w:bottom w:val="single" w:sz="12" w:space="0" w:color="auto"/>
              <w:right w:val="single" w:sz="12" w:space="0" w:color="auto"/>
            </w:tcBorders>
            <w:vAlign w:val="center"/>
          </w:tcPr>
          <w:p w14:paraId="6C3877F5" w14:textId="77777777" w:rsidR="00AE1875" w:rsidRDefault="00000000" w:rsidP="00514B99">
            <w:pPr>
              <w:pStyle w:val="XF-0"/>
              <w:rPr>
                <w:rFonts w:hint="eastAsia"/>
              </w:rPr>
            </w:pPr>
            <w:r>
              <w:rPr>
                <w:rFonts w:hint="eastAsia"/>
              </w:rPr>
              <w:t>备注</w:t>
            </w:r>
          </w:p>
        </w:tc>
      </w:tr>
      <w:tr w:rsidR="00AE1875" w14:paraId="67FFD8D0" w14:textId="77777777" w:rsidTr="00E920E4">
        <w:trPr>
          <w:trHeight w:val="815"/>
        </w:trPr>
        <w:tc>
          <w:tcPr>
            <w:tcW w:w="379" w:type="pct"/>
            <w:tcBorders>
              <w:top w:val="single" w:sz="12" w:space="0" w:color="auto"/>
              <w:left w:val="single" w:sz="12" w:space="0" w:color="auto"/>
              <w:bottom w:val="single" w:sz="12" w:space="0" w:color="auto"/>
              <w:right w:val="single" w:sz="6" w:space="0" w:color="auto"/>
            </w:tcBorders>
            <w:vAlign w:val="center"/>
          </w:tcPr>
          <w:p w14:paraId="4E1A1174" w14:textId="77777777" w:rsidR="00AE1875" w:rsidRDefault="00AE1875" w:rsidP="00673E3B">
            <w:pPr>
              <w:pStyle w:val="XF-0"/>
              <w:numPr>
                <w:ilvl w:val="0"/>
                <w:numId w:val="18"/>
              </w:numPr>
              <w:tabs>
                <w:tab w:val="left" w:pos="164"/>
              </w:tabs>
              <w:jc w:val="center"/>
              <w:rPr>
                <w:rFonts w:hint="eastAsia"/>
              </w:rPr>
            </w:pPr>
          </w:p>
        </w:tc>
        <w:tc>
          <w:tcPr>
            <w:tcW w:w="851" w:type="pct"/>
            <w:tcBorders>
              <w:top w:val="single" w:sz="12" w:space="0" w:color="auto"/>
              <w:left w:val="single" w:sz="6" w:space="0" w:color="auto"/>
              <w:right w:val="single" w:sz="6" w:space="0" w:color="auto"/>
            </w:tcBorders>
            <w:vAlign w:val="center"/>
          </w:tcPr>
          <w:p w14:paraId="591C5F50" w14:textId="77777777" w:rsidR="00AE1875" w:rsidRDefault="00000000" w:rsidP="00514B99">
            <w:pPr>
              <w:pStyle w:val="XF-0"/>
              <w:rPr>
                <w:rFonts w:hint="eastAsia"/>
              </w:rPr>
            </w:pPr>
            <w:r>
              <w:rPr>
                <w:rFonts w:hint="eastAsia"/>
              </w:rPr>
              <w:t>跟踪处理软件</w:t>
            </w:r>
          </w:p>
        </w:tc>
        <w:tc>
          <w:tcPr>
            <w:tcW w:w="1082" w:type="pct"/>
            <w:tcBorders>
              <w:top w:val="single" w:sz="12" w:space="0" w:color="auto"/>
              <w:left w:val="single" w:sz="6" w:space="0" w:color="auto"/>
              <w:bottom w:val="single" w:sz="12" w:space="0" w:color="auto"/>
              <w:right w:val="single" w:sz="6" w:space="0" w:color="auto"/>
            </w:tcBorders>
            <w:vAlign w:val="center"/>
          </w:tcPr>
          <w:p w14:paraId="3081678A" w14:textId="30F78FCB" w:rsidR="00AE1875" w:rsidRDefault="00E920E4" w:rsidP="00514B99">
            <w:pPr>
              <w:pStyle w:val="XF-0"/>
              <w:rPr>
                <w:rFonts w:hint="eastAsia"/>
              </w:rPr>
            </w:pPr>
            <w:r>
              <w:rPr>
                <w:rFonts w:hint="eastAsia"/>
              </w:rPr>
              <w:t>193.0.1.94（跟踪处理器）</w:t>
            </w:r>
          </w:p>
        </w:tc>
        <w:tc>
          <w:tcPr>
            <w:tcW w:w="466" w:type="pct"/>
            <w:tcBorders>
              <w:top w:val="single" w:sz="12" w:space="0" w:color="auto"/>
              <w:left w:val="single" w:sz="6" w:space="0" w:color="auto"/>
              <w:bottom w:val="single" w:sz="12" w:space="0" w:color="auto"/>
              <w:right w:val="single" w:sz="12" w:space="0" w:color="auto"/>
            </w:tcBorders>
            <w:vAlign w:val="center"/>
          </w:tcPr>
          <w:p w14:paraId="6F6DED0D" w14:textId="77777777" w:rsidR="00AE1875" w:rsidRDefault="00000000" w:rsidP="00514B99">
            <w:pPr>
              <w:pStyle w:val="XF-0"/>
              <w:rPr>
                <w:rFonts w:hint="eastAsia"/>
              </w:rPr>
            </w:pPr>
            <w:r>
              <w:rPr>
                <w:rFonts w:hint="eastAsia"/>
              </w:rPr>
              <w:t>8080</w:t>
            </w:r>
          </w:p>
        </w:tc>
        <w:tc>
          <w:tcPr>
            <w:tcW w:w="2222" w:type="pct"/>
            <w:tcBorders>
              <w:top w:val="single" w:sz="12" w:space="0" w:color="auto"/>
              <w:left w:val="single" w:sz="6" w:space="0" w:color="auto"/>
              <w:bottom w:val="single" w:sz="12" w:space="0" w:color="auto"/>
              <w:right w:val="single" w:sz="12" w:space="0" w:color="auto"/>
            </w:tcBorders>
            <w:vAlign w:val="center"/>
          </w:tcPr>
          <w:p w14:paraId="672BF658" w14:textId="26BDB418" w:rsidR="00AE1875" w:rsidRDefault="00E920E4" w:rsidP="00514B99">
            <w:pPr>
              <w:pStyle w:val="XF-0"/>
              <w:rPr>
                <w:rFonts w:hint="eastAsia"/>
              </w:rPr>
            </w:pPr>
            <w:r>
              <w:rPr>
                <w:rFonts w:hint="eastAsia"/>
              </w:rPr>
              <w:t>控制指令采用UDP进行下发、视频流控制采用RTSP，指令回传采用组播形式。</w:t>
            </w:r>
          </w:p>
          <w:p w14:paraId="1C967A18" w14:textId="77777777" w:rsidR="00AE1875" w:rsidRDefault="00000000" w:rsidP="00514B99">
            <w:pPr>
              <w:pStyle w:val="XF-0"/>
              <w:rPr>
                <w:rFonts w:hint="eastAsia"/>
              </w:rPr>
            </w:pPr>
            <w:r>
              <w:rPr>
                <w:rFonts w:hint="eastAsia"/>
              </w:rPr>
              <w:t>推流地址：</w:t>
            </w:r>
          </w:p>
          <w:p w14:paraId="15909DBB" w14:textId="39F93512" w:rsidR="00AE1875" w:rsidRDefault="00E920E4" w:rsidP="00514B99">
            <w:pPr>
              <w:pStyle w:val="XF-0"/>
              <w:rPr>
                <w:rFonts w:hint="eastAsia"/>
              </w:rPr>
            </w:pPr>
            <w:r w:rsidRPr="00E920E4">
              <w:t>rtsp://193.0.1.94:554/live.sdp</w:t>
            </w:r>
          </w:p>
        </w:tc>
      </w:tr>
    </w:tbl>
    <w:p w14:paraId="5D2D8125" w14:textId="77777777" w:rsidR="00AE1875" w:rsidRPr="00131C63" w:rsidRDefault="00000000" w:rsidP="008E669B">
      <w:pPr>
        <w:pStyle w:val="XF-"/>
        <w:rPr>
          <w:rFonts w:hint="eastAsia"/>
        </w:rPr>
      </w:pPr>
      <w:r w:rsidRPr="00131C63">
        <w:t>综合显控软件外部接口报文格式如下表所示，多字节情况下均采用低字节在前，高字节在后的方式。</w:t>
      </w:r>
    </w:p>
    <w:p w14:paraId="35C063A0" w14:textId="5F515BD5" w:rsidR="00AE1875" w:rsidRPr="00E920E4" w:rsidRDefault="00000000" w:rsidP="00514B99">
      <w:pPr>
        <w:pStyle w:val="a3"/>
        <w:rPr>
          <w:rFonts w:hint="eastAsia"/>
        </w:rPr>
      </w:pPr>
      <w:r w:rsidRPr="00E920E4">
        <w:rPr>
          <w:rFonts w:hint="eastAsia"/>
        </w:rPr>
        <w:t xml:space="preserve">表 </w:t>
      </w:r>
      <w:r w:rsidRPr="00E920E4">
        <w:fldChar w:fldCharType="begin"/>
      </w:r>
      <w:r w:rsidRPr="00E920E4">
        <w:instrText xml:space="preserve"> </w:instrText>
      </w:r>
      <w:r w:rsidRPr="00E920E4">
        <w:rPr>
          <w:rFonts w:hint="eastAsia"/>
        </w:rPr>
        <w:instrText>STYLEREF 1 \s</w:instrText>
      </w:r>
      <w:r w:rsidRPr="00E920E4">
        <w:instrText xml:space="preserve"> </w:instrText>
      </w:r>
      <w:r w:rsidRPr="00E920E4">
        <w:fldChar w:fldCharType="separate"/>
      </w:r>
      <w:r w:rsidR="001D0F89">
        <w:rPr>
          <w:rFonts w:hint="eastAsia"/>
          <w:noProof/>
        </w:rPr>
        <w:t>3</w:t>
      </w:r>
      <w:r w:rsidRPr="00E920E4">
        <w:fldChar w:fldCharType="end"/>
      </w:r>
      <w:r w:rsidRPr="00E920E4">
        <w:noBreakHyphen/>
      </w:r>
      <w:r w:rsidRPr="00E920E4">
        <w:fldChar w:fldCharType="begin"/>
      </w:r>
      <w:r w:rsidRPr="00E920E4">
        <w:instrText xml:space="preserve"> </w:instrText>
      </w:r>
      <w:r w:rsidRPr="00E920E4">
        <w:rPr>
          <w:rFonts w:hint="eastAsia"/>
        </w:rPr>
        <w:instrText>SEQ 表 \* ARABIC \s 1</w:instrText>
      </w:r>
      <w:r w:rsidRPr="00E920E4">
        <w:instrText xml:space="preserve"> </w:instrText>
      </w:r>
      <w:r w:rsidRPr="00E920E4">
        <w:fldChar w:fldCharType="separate"/>
      </w:r>
      <w:r w:rsidR="001D0F89">
        <w:rPr>
          <w:rFonts w:hint="eastAsia"/>
          <w:noProof/>
        </w:rPr>
        <w:t>2</w:t>
      </w:r>
      <w:r w:rsidRPr="00E920E4">
        <w:fldChar w:fldCharType="end"/>
      </w:r>
      <w:r w:rsidRPr="00E920E4">
        <w:rPr>
          <w:rFonts w:hint="eastAsia"/>
        </w:rPr>
        <w:t xml:space="preserve"> 接口报文格式</w:t>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775"/>
        <w:gridCol w:w="1237"/>
        <w:gridCol w:w="1318"/>
        <w:gridCol w:w="1197"/>
        <w:gridCol w:w="4637"/>
      </w:tblGrid>
      <w:tr w:rsidR="00AE1875" w14:paraId="63EE0602" w14:textId="77777777" w:rsidTr="00D32746">
        <w:tc>
          <w:tcPr>
            <w:tcW w:w="423" w:type="pct"/>
            <w:tcBorders>
              <w:top w:val="single" w:sz="8" w:space="0" w:color="auto"/>
              <w:bottom w:val="single" w:sz="8" w:space="0" w:color="auto"/>
            </w:tcBorders>
            <w:vAlign w:val="center"/>
          </w:tcPr>
          <w:p w14:paraId="30BABC48" w14:textId="77777777" w:rsidR="00AE1875" w:rsidRDefault="00000000" w:rsidP="00514B99">
            <w:pPr>
              <w:pStyle w:val="XF-0"/>
              <w:rPr>
                <w:rFonts w:hint="eastAsia"/>
              </w:rPr>
            </w:pPr>
            <w:r>
              <w:rPr>
                <w:rFonts w:hint="eastAsia"/>
              </w:rPr>
              <w:t>序号</w:t>
            </w:r>
          </w:p>
        </w:tc>
        <w:tc>
          <w:tcPr>
            <w:tcW w:w="675" w:type="pct"/>
            <w:tcBorders>
              <w:top w:val="single" w:sz="8" w:space="0" w:color="auto"/>
              <w:bottom w:val="single" w:sz="8" w:space="0" w:color="auto"/>
            </w:tcBorders>
            <w:vAlign w:val="center"/>
          </w:tcPr>
          <w:p w14:paraId="06D5D0C1" w14:textId="77777777" w:rsidR="00AE1875" w:rsidRDefault="00000000" w:rsidP="00514B99">
            <w:pPr>
              <w:pStyle w:val="XF-0"/>
              <w:rPr>
                <w:rFonts w:hint="eastAsia"/>
              </w:rPr>
            </w:pPr>
            <w:r>
              <w:rPr>
                <w:rFonts w:hint="eastAsia"/>
              </w:rPr>
              <w:t>所属类型</w:t>
            </w:r>
          </w:p>
        </w:tc>
        <w:tc>
          <w:tcPr>
            <w:tcW w:w="719" w:type="pct"/>
            <w:tcBorders>
              <w:top w:val="single" w:sz="8" w:space="0" w:color="auto"/>
              <w:bottom w:val="single" w:sz="8" w:space="0" w:color="auto"/>
            </w:tcBorders>
            <w:vAlign w:val="center"/>
          </w:tcPr>
          <w:p w14:paraId="53B6313D" w14:textId="77777777" w:rsidR="00AE1875" w:rsidRDefault="00000000" w:rsidP="00514B99">
            <w:pPr>
              <w:pStyle w:val="XF-0"/>
              <w:rPr>
                <w:rFonts w:hint="eastAsia"/>
              </w:rPr>
            </w:pPr>
            <w:r>
              <w:rPr>
                <w:rFonts w:hint="eastAsia"/>
              </w:rPr>
              <w:t>字段名称</w:t>
            </w:r>
          </w:p>
        </w:tc>
        <w:tc>
          <w:tcPr>
            <w:tcW w:w="653" w:type="pct"/>
            <w:tcBorders>
              <w:top w:val="single" w:sz="8" w:space="0" w:color="auto"/>
              <w:bottom w:val="single" w:sz="8" w:space="0" w:color="auto"/>
            </w:tcBorders>
            <w:vAlign w:val="center"/>
          </w:tcPr>
          <w:p w14:paraId="0F8BC2AF" w14:textId="77777777" w:rsidR="00AE1875" w:rsidRDefault="00000000" w:rsidP="00514B99">
            <w:pPr>
              <w:pStyle w:val="XF-0"/>
              <w:rPr>
                <w:rFonts w:hint="eastAsia"/>
              </w:rPr>
            </w:pPr>
            <w:r>
              <w:rPr>
                <w:rFonts w:hint="eastAsia"/>
              </w:rPr>
              <w:t>字段长度</w:t>
            </w:r>
          </w:p>
        </w:tc>
        <w:tc>
          <w:tcPr>
            <w:tcW w:w="2531" w:type="pct"/>
            <w:tcBorders>
              <w:top w:val="single" w:sz="8" w:space="0" w:color="auto"/>
              <w:bottom w:val="single" w:sz="8" w:space="0" w:color="auto"/>
            </w:tcBorders>
            <w:vAlign w:val="center"/>
          </w:tcPr>
          <w:p w14:paraId="7FB87F06" w14:textId="77777777" w:rsidR="00AE1875" w:rsidRDefault="00000000" w:rsidP="00514B99">
            <w:pPr>
              <w:pStyle w:val="XF-0"/>
              <w:rPr>
                <w:rFonts w:hint="eastAsia"/>
              </w:rPr>
            </w:pPr>
            <w:r>
              <w:rPr>
                <w:rFonts w:hint="eastAsia"/>
              </w:rPr>
              <w:t>说明</w:t>
            </w:r>
          </w:p>
        </w:tc>
      </w:tr>
      <w:tr w:rsidR="00AE1875" w14:paraId="3BC251AE" w14:textId="77777777" w:rsidTr="00D32746">
        <w:tc>
          <w:tcPr>
            <w:tcW w:w="423" w:type="pct"/>
            <w:tcBorders>
              <w:top w:val="single" w:sz="8" w:space="0" w:color="auto"/>
            </w:tcBorders>
            <w:vAlign w:val="center"/>
          </w:tcPr>
          <w:p w14:paraId="3D696C3E" w14:textId="77777777" w:rsidR="00AE1875" w:rsidRDefault="00AE1875" w:rsidP="00673E3B">
            <w:pPr>
              <w:pStyle w:val="XF-0"/>
              <w:numPr>
                <w:ilvl w:val="0"/>
                <w:numId w:val="19"/>
              </w:numPr>
              <w:tabs>
                <w:tab w:val="left" w:pos="164"/>
              </w:tabs>
              <w:jc w:val="center"/>
              <w:rPr>
                <w:rFonts w:hint="eastAsia"/>
              </w:rPr>
            </w:pPr>
          </w:p>
        </w:tc>
        <w:tc>
          <w:tcPr>
            <w:tcW w:w="675" w:type="pct"/>
            <w:vMerge w:val="restart"/>
            <w:tcBorders>
              <w:top w:val="single" w:sz="8" w:space="0" w:color="auto"/>
            </w:tcBorders>
            <w:vAlign w:val="center"/>
          </w:tcPr>
          <w:p w14:paraId="106A677C" w14:textId="77777777" w:rsidR="00AE1875" w:rsidRDefault="00000000" w:rsidP="00514B99">
            <w:pPr>
              <w:pStyle w:val="XF-0"/>
              <w:rPr>
                <w:rFonts w:hint="eastAsia"/>
              </w:rPr>
            </w:pPr>
            <w:r>
              <w:rPr>
                <w:rFonts w:hint="eastAsia"/>
              </w:rPr>
              <w:t>头部区</w:t>
            </w:r>
          </w:p>
        </w:tc>
        <w:tc>
          <w:tcPr>
            <w:tcW w:w="719" w:type="pct"/>
            <w:tcBorders>
              <w:top w:val="single" w:sz="8" w:space="0" w:color="auto"/>
            </w:tcBorders>
            <w:vAlign w:val="center"/>
          </w:tcPr>
          <w:p w14:paraId="5D10B52B" w14:textId="77777777" w:rsidR="00AE1875" w:rsidRDefault="00000000" w:rsidP="00514B99">
            <w:pPr>
              <w:pStyle w:val="XF-0"/>
              <w:rPr>
                <w:rFonts w:hint="eastAsia"/>
              </w:rPr>
            </w:pPr>
            <w:r>
              <w:rPr>
                <w:rFonts w:hint="eastAsia"/>
              </w:rPr>
              <w:t>帧头</w:t>
            </w:r>
          </w:p>
        </w:tc>
        <w:tc>
          <w:tcPr>
            <w:tcW w:w="653" w:type="pct"/>
            <w:tcBorders>
              <w:top w:val="single" w:sz="8" w:space="0" w:color="auto"/>
            </w:tcBorders>
            <w:vAlign w:val="center"/>
          </w:tcPr>
          <w:p w14:paraId="65032A81" w14:textId="77777777" w:rsidR="00AE1875" w:rsidRDefault="00000000" w:rsidP="00514B99">
            <w:pPr>
              <w:pStyle w:val="XF-0"/>
              <w:rPr>
                <w:rFonts w:hint="eastAsia"/>
              </w:rPr>
            </w:pPr>
            <w:r>
              <w:rPr>
                <w:rFonts w:hint="eastAsia"/>
              </w:rPr>
              <w:t>2字节</w:t>
            </w:r>
          </w:p>
        </w:tc>
        <w:tc>
          <w:tcPr>
            <w:tcW w:w="2531" w:type="pct"/>
            <w:tcBorders>
              <w:top w:val="single" w:sz="8" w:space="0" w:color="auto"/>
            </w:tcBorders>
            <w:vAlign w:val="center"/>
          </w:tcPr>
          <w:p w14:paraId="458288AE" w14:textId="77777777" w:rsidR="00AE1875" w:rsidRDefault="00000000" w:rsidP="00514B99">
            <w:pPr>
              <w:pStyle w:val="XF-0"/>
              <w:rPr>
                <w:rFonts w:hint="eastAsia"/>
              </w:rPr>
            </w:pPr>
            <w:r>
              <w:rPr>
                <w:rFonts w:hint="eastAsia"/>
              </w:rPr>
              <w:t>0x0</w:t>
            </w:r>
            <w:r>
              <w:t>F</w:t>
            </w:r>
            <w:r>
              <w:rPr>
                <w:rFonts w:hint="eastAsia"/>
              </w:rPr>
              <w:t>F0</w:t>
            </w:r>
          </w:p>
        </w:tc>
      </w:tr>
      <w:tr w:rsidR="00AE1875" w14:paraId="5008DF4E" w14:textId="77777777" w:rsidTr="00D32746">
        <w:tc>
          <w:tcPr>
            <w:tcW w:w="423" w:type="pct"/>
            <w:vAlign w:val="center"/>
          </w:tcPr>
          <w:p w14:paraId="28C44B37" w14:textId="77777777" w:rsidR="00AE1875" w:rsidRDefault="00AE1875" w:rsidP="00673E3B">
            <w:pPr>
              <w:pStyle w:val="XF-0"/>
              <w:numPr>
                <w:ilvl w:val="0"/>
                <w:numId w:val="19"/>
              </w:numPr>
              <w:tabs>
                <w:tab w:val="left" w:pos="164"/>
              </w:tabs>
              <w:jc w:val="center"/>
              <w:rPr>
                <w:rFonts w:hint="eastAsia"/>
              </w:rPr>
            </w:pPr>
          </w:p>
        </w:tc>
        <w:tc>
          <w:tcPr>
            <w:tcW w:w="675" w:type="pct"/>
            <w:vMerge/>
            <w:vAlign w:val="center"/>
          </w:tcPr>
          <w:p w14:paraId="0D865001" w14:textId="77777777" w:rsidR="00AE1875" w:rsidRDefault="00AE1875" w:rsidP="00514B99">
            <w:pPr>
              <w:pStyle w:val="XF-0"/>
              <w:rPr>
                <w:rFonts w:hint="eastAsia"/>
              </w:rPr>
            </w:pPr>
          </w:p>
        </w:tc>
        <w:tc>
          <w:tcPr>
            <w:tcW w:w="719" w:type="pct"/>
            <w:vAlign w:val="center"/>
          </w:tcPr>
          <w:p w14:paraId="74B7F3BA" w14:textId="77777777" w:rsidR="00AE1875" w:rsidRDefault="00000000" w:rsidP="00514B99">
            <w:pPr>
              <w:pStyle w:val="XF-0"/>
              <w:rPr>
                <w:rFonts w:hint="eastAsia"/>
              </w:rPr>
            </w:pPr>
            <w:r>
              <w:rPr>
                <w:rFonts w:hint="eastAsia"/>
              </w:rPr>
              <w:t>地址位</w:t>
            </w:r>
          </w:p>
        </w:tc>
        <w:tc>
          <w:tcPr>
            <w:tcW w:w="653" w:type="pct"/>
            <w:vAlign w:val="center"/>
          </w:tcPr>
          <w:p w14:paraId="500E1DB5" w14:textId="77777777" w:rsidR="00AE1875" w:rsidRDefault="00000000" w:rsidP="00514B99">
            <w:pPr>
              <w:pStyle w:val="XF-0"/>
              <w:rPr>
                <w:rFonts w:hint="eastAsia"/>
              </w:rPr>
            </w:pPr>
            <w:r>
              <w:rPr>
                <w:rFonts w:hint="eastAsia"/>
              </w:rPr>
              <w:t>1节</w:t>
            </w:r>
          </w:p>
        </w:tc>
        <w:tc>
          <w:tcPr>
            <w:tcW w:w="2531" w:type="pct"/>
            <w:vAlign w:val="center"/>
          </w:tcPr>
          <w:p w14:paraId="48967B66" w14:textId="77777777" w:rsidR="00AE1875" w:rsidRDefault="00AE1875" w:rsidP="00514B99">
            <w:pPr>
              <w:pStyle w:val="XF-0"/>
              <w:rPr>
                <w:rFonts w:hint="eastAsia"/>
              </w:rPr>
            </w:pPr>
          </w:p>
        </w:tc>
      </w:tr>
      <w:tr w:rsidR="00AE1875" w14:paraId="3EB4F342" w14:textId="77777777" w:rsidTr="00D32746">
        <w:tc>
          <w:tcPr>
            <w:tcW w:w="423" w:type="pct"/>
            <w:vAlign w:val="center"/>
          </w:tcPr>
          <w:p w14:paraId="7F6B98B6" w14:textId="77777777" w:rsidR="00AE1875" w:rsidRDefault="00AE1875" w:rsidP="00673E3B">
            <w:pPr>
              <w:pStyle w:val="XF-0"/>
              <w:numPr>
                <w:ilvl w:val="0"/>
                <w:numId w:val="19"/>
              </w:numPr>
              <w:tabs>
                <w:tab w:val="left" w:pos="164"/>
              </w:tabs>
              <w:jc w:val="center"/>
              <w:rPr>
                <w:rFonts w:hint="eastAsia"/>
              </w:rPr>
            </w:pPr>
          </w:p>
        </w:tc>
        <w:tc>
          <w:tcPr>
            <w:tcW w:w="675" w:type="pct"/>
            <w:vMerge w:val="restart"/>
            <w:vAlign w:val="center"/>
          </w:tcPr>
          <w:p w14:paraId="5DCE751A" w14:textId="77777777" w:rsidR="00AE1875" w:rsidRDefault="00000000" w:rsidP="00514B99">
            <w:pPr>
              <w:pStyle w:val="XF-0"/>
              <w:rPr>
                <w:rFonts w:hint="eastAsia"/>
              </w:rPr>
            </w:pPr>
            <w:r>
              <w:rPr>
                <w:rFonts w:hint="eastAsia"/>
              </w:rPr>
              <w:t>数据区</w:t>
            </w:r>
          </w:p>
        </w:tc>
        <w:tc>
          <w:tcPr>
            <w:tcW w:w="719" w:type="pct"/>
            <w:vAlign w:val="center"/>
          </w:tcPr>
          <w:p w14:paraId="546F515E" w14:textId="77777777" w:rsidR="00AE1875" w:rsidRDefault="00000000" w:rsidP="00514B99">
            <w:pPr>
              <w:pStyle w:val="XF-0"/>
              <w:rPr>
                <w:rFonts w:hint="eastAsia"/>
              </w:rPr>
            </w:pPr>
            <w:r>
              <w:t>功能位</w:t>
            </w:r>
          </w:p>
        </w:tc>
        <w:tc>
          <w:tcPr>
            <w:tcW w:w="653" w:type="pct"/>
            <w:vAlign w:val="center"/>
          </w:tcPr>
          <w:p w14:paraId="4D9164B4" w14:textId="77777777" w:rsidR="00AE1875" w:rsidRDefault="00000000" w:rsidP="00514B99">
            <w:pPr>
              <w:pStyle w:val="XF-0"/>
              <w:rPr>
                <w:rFonts w:hint="eastAsia"/>
              </w:rPr>
            </w:pPr>
            <w:r>
              <w:rPr>
                <w:rFonts w:hint="eastAsia"/>
              </w:rPr>
              <w:t>1字节</w:t>
            </w:r>
          </w:p>
        </w:tc>
        <w:tc>
          <w:tcPr>
            <w:tcW w:w="2531" w:type="pct"/>
            <w:vAlign w:val="center"/>
          </w:tcPr>
          <w:p w14:paraId="5DD13A43" w14:textId="77777777" w:rsidR="00AE1875" w:rsidRDefault="00AE1875" w:rsidP="00514B99">
            <w:pPr>
              <w:pStyle w:val="XF-0"/>
              <w:rPr>
                <w:rFonts w:hint="eastAsia"/>
              </w:rPr>
            </w:pPr>
          </w:p>
        </w:tc>
      </w:tr>
      <w:tr w:rsidR="00AE1875" w14:paraId="0F8A767B" w14:textId="77777777" w:rsidTr="00D32746">
        <w:tc>
          <w:tcPr>
            <w:tcW w:w="423" w:type="pct"/>
            <w:vAlign w:val="center"/>
          </w:tcPr>
          <w:p w14:paraId="3EE4F96D" w14:textId="77777777" w:rsidR="00AE1875" w:rsidRDefault="00AE1875" w:rsidP="00673E3B">
            <w:pPr>
              <w:pStyle w:val="XF-0"/>
              <w:numPr>
                <w:ilvl w:val="0"/>
                <w:numId w:val="19"/>
              </w:numPr>
              <w:tabs>
                <w:tab w:val="left" w:pos="164"/>
              </w:tabs>
              <w:jc w:val="center"/>
              <w:rPr>
                <w:rFonts w:hint="eastAsia"/>
              </w:rPr>
            </w:pPr>
          </w:p>
        </w:tc>
        <w:tc>
          <w:tcPr>
            <w:tcW w:w="675" w:type="pct"/>
            <w:vMerge/>
            <w:vAlign w:val="center"/>
          </w:tcPr>
          <w:p w14:paraId="7141AB41" w14:textId="77777777" w:rsidR="00AE1875" w:rsidRDefault="00AE1875" w:rsidP="00514B99">
            <w:pPr>
              <w:pStyle w:val="XF-0"/>
              <w:rPr>
                <w:rFonts w:hint="eastAsia"/>
              </w:rPr>
            </w:pPr>
          </w:p>
        </w:tc>
        <w:tc>
          <w:tcPr>
            <w:tcW w:w="719" w:type="pct"/>
            <w:vAlign w:val="center"/>
          </w:tcPr>
          <w:p w14:paraId="7F53C296" w14:textId="77777777" w:rsidR="00AE1875" w:rsidRDefault="00000000" w:rsidP="00514B99">
            <w:pPr>
              <w:pStyle w:val="XF-0"/>
              <w:rPr>
                <w:rFonts w:hint="eastAsia"/>
              </w:rPr>
            </w:pPr>
            <w:r>
              <w:rPr>
                <w:rFonts w:hint="eastAsia"/>
              </w:rPr>
              <w:t>控制位</w:t>
            </w:r>
          </w:p>
        </w:tc>
        <w:tc>
          <w:tcPr>
            <w:tcW w:w="653" w:type="pct"/>
            <w:vAlign w:val="center"/>
          </w:tcPr>
          <w:p w14:paraId="4B5CFCF0" w14:textId="77777777" w:rsidR="00AE1875" w:rsidRDefault="00000000" w:rsidP="00514B99">
            <w:pPr>
              <w:pStyle w:val="XF-0"/>
              <w:rPr>
                <w:rFonts w:hint="eastAsia"/>
              </w:rPr>
            </w:pPr>
            <w:r>
              <w:rPr>
                <w:rFonts w:hint="eastAsia"/>
              </w:rPr>
              <w:t>1字节</w:t>
            </w:r>
          </w:p>
        </w:tc>
        <w:tc>
          <w:tcPr>
            <w:tcW w:w="2531" w:type="pct"/>
            <w:vAlign w:val="center"/>
          </w:tcPr>
          <w:p w14:paraId="4960542F" w14:textId="77777777" w:rsidR="00AE1875" w:rsidRDefault="00AE1875" w:rsidP="00514B99">
            <w:pPr>
              <w:pStyle w:val="XF-0"/>
              <w:rPr>
                <w:rFonts w:hint="eastAsia"/>
              </w:rPr>
            </w:pPr>
          </w:p>
        </w:tc>
      </w:tr>
      <w:tr w:rsidR="00AE1875" w14:paraId="24D3430E" w14:textId="77777777" w:rsidTr="00D32746">
        <w:tc>
          <w:tcPr>
            <w:tcW w:w="423" w:type="pct"/>
            <w:shd w:val="clear" w:color="auto" w:fill="AEAAAA" w:themeFill="background2" w:themeFillShade="BF"/>
            <w:vAlign w:val="center"/>
          </w:tcPr>
          <w:p w14:paraId="4DEFF345" w14:textId="77777777" w:rsidR="00AE1875" w:rsidRDefault="00AE1875" w:rsidP="00673E3B">
            <w:pPr>
              <w:pStyle w:val="XF-0"/>
              <w:numPr>
                <w:ilvl w:val="0"/>
                <w:numId w:val="19"/>
              </w:numPr>
              <w:tabs>
                <w:tab w:val="left" w:pos="164"/>
              </w:tabs>
              <w:jc w:val="center"/>
              <w:rPr>
                <w:rFonts w:hint="eastAsia"/>
              </w:rPr>
            </w:pPr>
          </w:p>
        </w:tc>
        <w:tc>
          <w:tcPr>
            <w:tcW w:w="675" w:type="pct"/>
            <w:vMerge/>
            <w:vAlign w:val="center"/>
          </w:tcPr>
          <w:p w14:paraId="09548CD0" w14:textId="77777777" w:rsidR="00AE1875" w:rsidRDefault="00AE1875" w:rsidP="00514B99">
            <w:pPr>
              <w:pStyle w:val="XF-0"/>
              <w:rPr>
                <w:rFonts w:hint="eastAsia"/>
              </w:rPr>
            </w:pPr>
          </w:p>
        </w:tc>
        <w:tc>
          <w:tcPr>
            <w:tcW w:w="719" w:type="pct"/>
            <w:shd w:val="clear" w:color="auto" w:fill="AEAAAA" w:themeFill="background2" w:themeFillShade="BF"/>
            <w:vAlign w:val="center"/>
          </w:tcPr>
          <w:p w14:paraId="0BAACCE0" w14:textId="77777777" w:rsidR="00AE1875" w:rsidRDefault="00000000" w:rsidP="00514B99">
            <w:pPr>
              <w:pStyle w:val="XF-0"/>
              <w:rPr>
                <w:rFonts w:hint="eastAsia"/>
              </w:rPr>
            </w:pPr>
            <w:r>
              <w:rPr>
                <w:rFonts w:hint="eastAsia"/>
              </w:rPr>
              <w:t>数据报文</w:t>
            </w:r>
          </w:p>
        </w:tc>
        <w:tc>
          <w:tcPr>
            <w:tcW w:w="653" w:type="pct"/>
            <w:shd w:val="clear" w:color="auto" w:fill="AEAAAA" w:themeFill="background2" w:themeFillShade="BF"/>
            <w:vAlign w:val="center"/>
          </w:tcPr>
          <w:p w14:paraId="32826187" w14:textId="77777777" w:rsidR="00AE1875" w:rsidRDefault="00000000" w:rsidP="00514B99">
            <w:pPr>
              <w:pStyle w:val="XF-0"/>
              <w:rPr>
                <w:rFonts w:hint="eastAsia"/>
              </w:rPr>
            </w:pPr>
            <w:r>
              <w:rPr>
                <w:rFonts w:hint="eastAsia"/>
              </w:rPr>
              <w:t>N字节</w:t>
            </w:r>
          </w:p>
        </w:tc>
        <w:tc>
          <w:tcPr>
            <w:tcW w:w="2531" w:type="pct"/>
            <w:shd w:val="clear" w:color="auto" w:fill="AEAAAA" w:themeFill="background2" w:themeFillShade="BF"/>
            <w:vAlign w:val="center"/>
          </w:tcPr>
          <w:p w14:paraId="4EE43BB4" w14:textId="77777777" w:rsidR="00AE1875" w:rsidRDefault="00000000" w:rsidP="00514B99">
            <w:pPr>
              <w:pStyle w:val="XF-0"/>
              <w:rPr>
                <w:rFonts w:hint="eastAsia"/>
              </w:rPr>
            </w:pPr>
            <w:r>
              <w:rPr>
                <w:rFonts w:hint="eastAsia"/>
              </w:rPr>
              <w:t>根据各设备情况自定义</w:t>
            </w:r>
          </w:p>
        </w:tc>
      </w:tr>
      <w:tr w:rsidR="00AE1875" w14:paraId="20CFB1B5" w14:textId="77777777" w:rsidTr="00D32746">
        <w:tc>
          <w:tcPr>
            <w:tcW w:w="423" w:type="pct"/>
            <w:vAlign w:val="center"/>
          </w:tcPr>
          <w:p w14:paraId="57C041AF" w14:textId="77777777" w:rsidR="00AE1875" w:rsidRDefault="00AE1875" w:rsidP="00673E3B">
            <w:pPr>
              <w:pStyle w:val="XF-0"/>
              <w:numPr>
                <w:ilvl w:val="0"/>
                <w:numId w:val="19"/>
              </w:numPr>
              <w:tabs>
                <w:tab w:val="left" w:pos="164"/>
              </w:tabs>
              <w:jc w:val="center"/>
              <w:rPr>
                <w:rFonts w:hint="eastAsia"/>
              </w:rPr>
            </w:pPr>
          </w:p>
        </w:tc>
        <w:tc>
          <w:tcPr>
            <w:tcW w:w="675" w:type="pct"/>
            <w:vMerge w:val="restart"/>
            <w:vAlign w:val="center"/>
          </w:tcPr>
          <w:p w14:paraId="05A4A900" w14:textId="77777777" w:rsidR="00AE1875" w:rsidRDefault="00000000" w:rsidP="00514B99">
            <w:pPr>
              <w:pStyle w:val="XF-0"/>
              <w:rPr>
                <w:rFonts w:hint="eastAsia"/>
              </w:rPr>
            </w:pPr>
            <w:r>
              <w:rPr>
                <w:rFonts w:hint="eastAsia"/>
              </w:rPr>
              <w:t>尾部区</w:t>
            </w:r>
          </w:p>
        </w:tc>
        <w:tc>
          <w:tcPr>
            <w:tcW w:w="719" w:type="pct"/>
            <w:vAlign w:val="center"/>
          </w:tcPr>
          <w:p w14:paraId="18F410FC" w14:textId="3D772B9F" w:rsidR="00AE1875" w:rsidRDefault="00000000" w:rsidP="00514B99">
            <w:pPr>
              <w:pStyle w:val="XF-0"/>
              <w:rPr>
                <w:rFonts w:hint="eastAsia"/>
              </w:rPr>
            </w:pPr>
            <w:r>
              <w:rPr>
                <w:rFonts w:hint="eastAsia"/>
              </w:rPr>
              <w:t>校验</w:t>
            </w:r>
            <w:r w:rsidR="00507F56">
              <w:rPr>
                <w:rFonts w:hint="eastAsia"/>
              </w:rPr>
              <w:t>位</w:t>
            </w:r>
          </w:p>
        </w:tc>
        <w:tc>
          <w:tcPr>
            <w:tcW w:w="653" w:type="pct"/>
            <w:vAlign w:val="center"/>
          </w:tcPr>
          <w:p w14:paraId="663C5EEC" w14:textId="77777777" w:rsidR="00AE1875" w:rsidRDefault="00000000" w:rsidP="00514B99">
            <w:pPr>
              <w:pStyle w:val="XF-0"/>
              <w:rPr>
                <w:rFonts w:hint="eastAsia"/>
              </w:rPr>
            </w:pPr>
            <w:r>
              <w:rPr>
                <w:rFonts w:hint="eastAsia"/>
              </w:rPr>
              <w:t>1字节</w:t>
            </w:r>
          </w:p>
        </w:tc>
        <w:tc>
          <w:tcPr>
            <w:tcW w:w="2531" w:type="pct"/>
            <w:vAlign w:val="center"/>
          </w:tcPr>
          <w:p w14:paraId="35127999" w14:textId="38A6E041" w:rsidR="00E96945" w:rsidRDefault="00E96945" w:rsidP="00514B99">
            <w:pPr>
              <w:pStyle w:val="XF-0"/>
              <w:rPr>
                <w:rFonts w:hint="eastAsia"/>
              </w:rPr>
            </w:pPr>
            <w:r>
              <w:rPr>
                <w:rFonts w:hint="eastAsia"/>
              </w:rPr>
              <w:t>除帧头帧尾外所有位进行和校验</w:t>
            </w:r>
          </w:p>
        </w:tc>
      </w:tr>
      <w:tr w:rsidR="00AE1875" w14:paraId="5CB8D8B4" w14:textId="77777777" w:rsidTr="00D32746">
        <w:tc>
          <w:tcPr>
            <w:tcW w:w="423" w:type="pct"/>
            <w:vAlign w:val="center"/>
          </w:tcPr>
          <w:p w14:paraId="5AE13F66" w14:textId="77777777" w:rsidR="00AE1875" w:rsidRDefault="00AE1875" w:rsidP="00673E3B">
            <w:pPr>
              <w:pStyle w:val="XF-0"/>
              <w:numPr>
                <w:ilvl w:val="0"/>
                <w:numId w:val="19"/>
              </w:numPr>
              <w:tabs>
                <w:tab w:val="left" w:pos="164"/>
              </w:tabs>
              <w:jc w:val="center"/>
              <w:rPr>
                <w:rFonts w:hint="eastAsia"/>
              </w:rPr>
            </w:pPr>
          </w:p>
        </w:tc>
        <w:tc>
          <w:tcPr>
            <w:tcW w:w="675" w:type="pct"/>
            <w:vMerge/>
            <w:vAlign w:val="center"/>
          </w:tcPr>
          <w:p w14:paraId="0E4A134F" w14:textId="77777777" w:rsidR="00AE1875" w:rsidRDefault="00AE1875" w:rsidP="00514B99">
            <w:pPr>
              <w:pStyle w:val="XF-0"/>
              <w:rPr>
                <w:rFonts w:hint="eastAsia"/>
              </w:rPr>
            </w:pPr>
          </w:p>
        </w:tc>
        <w:tc>
          <w:tcPr>
            <w:tcW w:w="719" w:type="pct"/>
            <w:vAlign w:val="center"/>
          </w:tcPr>
          <w:p w14:paraId="4AD37CB7" w14:textId="77B7B2B6" w:rsidR="00AE1875" w:rsidRDefault="00E96945" w:rsidP="00514B99">
            <w:pPr>
              <w:pStyle w:val="XF-0"/>
              <w:rPr>
                <w:rFonts w:hint="eastAsia"/>
              </w:rPr>
            </w:pPr>
            <w:r>
              <w:rPr>
                <w:rFonts w:hint="eastAsia"/>
              </w:rPr>
              <w:t>帧尾</w:t>
            </w:r>
          </w:p>
        </w:tc>
        <w:tc>
          <w:tcPr>
            <w:tcW w:w="653" w:type="pct"/>
            <w:vAlign w:val="center"/>
          </w:tcPr>
          <w:p w14:paraId="2E64491B" w14:textId="77777777" w:rsidR="00AE1875" w:rsidRDefault="00000000" w:rsidP="00514B99">
            <w:pPr>
              <w:pStyle w:val="XF-0"/>
              <w:rPr>
                <w:rFonts w:hint="eastAsia"/>
              </w:rPr>
            </w:pPr>
            <w:r>
              <w:rPr>
                <w:rFonts w:hint="eastAsia"/>
              </w:rPr>
              <w:t>2字节</w:t>
            </w:r>
          </w:p>
        </w:tc>
        <w:tc>
          <w:tcPr>
            <w:tcW w:w="2531" w:type="pct"/>
            <w:vAlign w:val="center"/>
          </w:tcPr>
          <w:p w14:paraId="5855555E" w14:textId="77777777" w:rsidR="00AE1875" w:rsidRDefault="00000000" w:rsidP="00514B99">
            <w:pPr>
              <w:pStyle w:val="XF-0"/>
              <w:rPr>
                <w:rFonts w:hint="eastAsia"/>
              </w:rPr>
            </w:pPr>
            <w:r>
              <w:rPr>
                <w:rFonts w:hint="eastAsia"/>
              </w:rPr>
              <w:t>0xF00F</w:t>
            </w:r>
          </w:p>
        </w:tc>
      </w:tr>
    </w:tbl>
    <w:p w14:paraId="3A5E5E43" w14:textId="77777777" w:rsidR="00AE1875" w:rsidRPr="008E669B" w:rsidRDefault="00000000" w:rsidP="008E669B">
      <w:pPr>
        <w:pStyle w:val="XF-"/>
        <w:rPr>
          <w:rFonts w:hint="eastAsia"/>
        </w:rPr>
      </w:pPr>
      <w:r w:rsidRPr="008E669B">
        <w:t>备注：相机控制软件、跟踪处理软件未按照此报文格式进行编码，本文件中其它网络接口软件均按照此定义执行。</w:t>
      </w:r>
    </w:p>
    <w:p w14:paraId="51530742" w14:textId="77777777" w:rsidR="00AE1875" w:rsidRDefault="00000000">
      <w:pPr>
        <w:pStyle w:val="2"/>
        <w:ind w:left="0" w:firstLine="0"/>
      </w:pPr>
      <w:bookmarkStart w:id="19" w:name="_Toc162792451"/>
      <w:bookmarkStart w:id="20" w:name="_Toc229133426"/>
      <w:r>
        <w:rPr>
          <w:rFonts w:hint="eastAsia"/>
        </w:rPr>
        <w:t>报文种类</w:t>
      </w:r>
      <w:bookmarkEnd w:id="19"/>
      <w:bookmarkEnd w:id="20"/>
    </w:p>
    <w:p w14:paraId="794A3D6C" w14:textId="77777777" w:rsidR="00AE1875" w:rsidRDefault="00000000" w:rsidP="008E669B">
      <w:pPr>
        <w:pStyle w:val="XF-"/>
        <w:rPr>
          <w:rFonts w:hint="eastAsia"/>
        </w:rPr>
      </w:pPr>
      <w:r>
        <w:rPr>
          <w:rFonts w:hint="eastAsia"/>
        </w:rPr>
        <w:t>综合显控软件与各设备通信的报文定义如下表所示。</w:t>
      </w:r>
    </w:p>
    <w:p w14:paraId="30235F42" w14:textId="03205BBA" w:rsidR="00AE1875" w:rsidRDefault="00000000" w:rsidP="008E669B">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3</w:t>
      </w:r>
      <w:r>
        <w:fldChar w:fldCharType="end"/>
      </w:r>
      <w:r>
        <w:rPr>
          <w:rFonts w:hint="eastAsia"/>
        </w:rPr>
        <w:t xml:space="preserve"> 报文定义表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113"/>
        <w:gridCol w:w="2409"/>
        <w:gridCol w:w="4639"/>
      </w:tblGrid>
      <w:tr w:rsidR="00AE1875" w14:paraId="4D89C11E" w14:textId="77777777" w:rsidTr="00AE1875">
        <w:tc>
          <w:tcPr>
            <w:tcW w:w="1153" w:type="pct"/>
            <w:tcBorders>
              <w:top w:val="single" w:sz="12" w:space="0" w:color="auto"/>
              <w:left w:val="single" w:sz="12" w:space="0" w:color="auto"/>
              <w:bottom w:val="single" w:sz="12" w:space="0" w:color="auto"/>
              <w:right w:val="single" w:sz="6" w:space="0" w:color="auto"/>
            </w:tcBorders>
          </w:tcPr>
          <w:p w14:paraId="580A26BD" w14:textId="77777777" w:rsidR="00AE1875" w:rsidRPr="008E669B" w:rsidRDefault="00000000" w:rsidP="008E669B">
            <w:pPr>
              <w:pStyle w:val="XF-0"/>
              <w:rPr>
                <w:rFonts w:hint="eastAsia"/>
                <w:b/>
                <w:bCs/>
              </w:rPr>
            </w:pPr>
            <w:r w:rsidRPr="008E669B">
              <w:rPr>
                <w:rFonts w:hint="eastAsia"/>
                <w:b/>
                <w:bCs/>
              </w:rPr>
              <w:t>信源</w:t>
            </w:r>
          </w:p>
        </w:tc>
        <w:tc>
          <w:tcPr>
            <w:tcW w:w="1315" w:type="pct"/>
            <w:tcBorders>
              <w:top w:val="single" w:sz="12" w:space="0" w:color="auto"/>
              <w:left w:val="single" w:sz="6" w:space="0" w:color="auto"/>
              <w:bottom w:val="single" w:sz="12" w:space="0" w:color="auto"/>
              <w:right w:val="single" w:sz="6" w:space="0" w:color="auto"/>
            </w:tcBorders>
          </w:tcPr>
          <w:p w14:paraId="187D109B" w14:textId="77777777" w:rsidR="00AE1875" w:rsidRPr="008E669B" w:rsidRDefault="00000000" w:rsidP="008E669B">
            <w:pPr>
              <w:pStyle w:val="XF-0"/>
              <w:rPr>
                <w:rFonts w:hint="eastAsia"/>
                <w:b/>
                <w:bCs/>
              </w:rPr>
            </w:pPr>
            <w:r w:rsidRPr="008E669B">
              <w:rPr>
                <w:rFonts w:hint="eastAsia"/>
                <w:b/>
                <w:bCs/>
              </w:rPr>
              <w:t>信宿</w:t>
            </w:r>
          </w:p>
        </w:tc>
        <w:tc>
          <w:tcPr>
            <w:tcW w:w="2532" w:type="pct"/>
            <w:tcBorders>
              <w:top w:val="single" w:sz="12" w:space="0" w:color="auto"/>
              <w:left w:val="single" w:sz="6" w:space="0" w:color="auto"/>
              <w:bottom w:val="single" w:sz="12" w:space="0" w:color="auto"/>
              <w:right w:val="single" w:sz="6" w:space="0" w:color="auto"/>
            </w:tcBorders>
          </w:tcPr>
          <w:p w14:paraId="10F2CC06" w14:textId="77777777" w:rsidR="00AE1875" w:rsidRPr="008E669B" w:rsidRDefault="00000000" w:rsidP="008E669B">
            <w:pPr>
              <w:pStyle w:val="XF-0"/>
              <w:rPr>
                <w:rFonts w:hint="eastAsia"/>
                <w:b/>
                <w:bCs/>
              </w:rPr>
            </w:pPr>
            <w:r w:rsidRPr="008E669B">
              <w:rPr>
                <w:rFonts w:hint="eastAsia"/>
                <w:b/>
                <w:bCs/>
              </w:rPr>
              <w:t>信息名称</w:t>
            </w:r>
          </w:p>
        </w:tc>
      </w:tr>
      <w:tr w:rsidR="00AE1875" w14:paraId="14F8EC50" w14:textId="77777777" w:rsidTr="00AE1875">
        <w:tc>
          <w:tcPr>
            <w:tcW w:w="1153" w:type="pct"/>
            <w:tcBorders>
              <w:top w:val="single" w:sz="6" w:space="0" w:color="auto"/>
              <w:left w:val="single" w:sz="12" w:space="0" w:color="auto"/>
              <w:bottom w:val="single" w:sz="6" w:space="0" w:color="auto"/>
              <w:right w:val="single" w:sz="6" w:space="0" w:color="auto"/>
            </w:tcBorders>
          </w:tcPr>
          <w:p w14:paraId="38C28BEB" w14:textId="77777777" w:rsidR="00AE1875" w:rsidRDefault="00000000" w:rsidP="008E669B">
            <w:pPr>
              <w:pStyle w:val="XF-0"/>
              <w:rPr>
                <w:rFonts w:hint="eastAsia"/>
                <w:b/>
              </w:rPr>
            </w:pPr>
            <w:r>
              <w:rPr>
                <w:rFonts w:hint="eastAsia"/>
              </w:rPr>
              <w:t>综合显控软件</w:t>
            </w:r>
          </w:p>
        </w:tc>
        <w:tc>
          <w:tcPr>
            <w:tcW w:w="1315" w:type="pct"/>
            <w:tcBorders>
              <w:top w:val="single" w:sz="6" w:space="0" w:color="auto"/>
              <w:left w:val="single" w:sz="6" w:space="0" w:color="auto"/>
              <w:bottom w:val="single" w:sz="6" w:space="0" w:color="auto"/>
              <w:right w:val="single" w:sz="6" w:space="0" w:color="auto"/>
            </w:tcBorders>
          </w:tcPr>
          <w:p w14:paraId="1A7E7F0E" w14:textId="77777777" w:rsidR="00AE1875" w:rsidRDefault="00000000" w:rsidP="008E669B">
            <w:pPr>
              <w:pStyle w:val="XF-0"/>
              <w:rPr>
                <w:rFonts w:hint="eastAsia"/>
              </w:rPr>
            </w:pPr>
            <w:r>
              <w:rPr>
                <w:rFonts w:hint="eastAsia"/>
              </w:rPr>
              <w:t>跟踪处理软件</w:t>
            </w:r>
          </w:p>
        </w:tc>
        <w:tc>
          <w:tcPr>
            <w:tcW w:w="2532" w:type="pct"/>
            <w:tcBorders>
              <w:top w:val="single" w:sz="6" w:space="0" w:color="auto"/>
              <w:left w:val="single" w:sz="6" w:space="0" w:color="auto"/>
              <w:bottom w:val="single" w:sz="6" w:space="0" w:color="auto"/>
              <w:right w:val="single" w:sz="6" w:space="0" w:color="auto"/>
            </w:tcBorders>
          </w:tcPr>
          <w:p w14:paraId="01DCF6E9" w14:textId="77777777" w:rsidR="00AE1875" w:rsidRDefault="00000000" w:rsidP="008E669B">
            <w:pPr>
              <w:pStyle w:val="XF-0"/>
              <w:rPr>
                <w:rFonts w:hint="eastAsia"/>
              </w:rPr>
            </w:pPr>
            <w:r>
              <w:rPr>
                <w:rFonts w:hint="eastAsia"/>
              </w:rPr>
              <w:t>下发指令到可见光摄像机跟踪处理板</w:t>
            </w:r>
          </w:p>
        </w:tc>
      </w:tr>
      <w:tr w:rsidR="00AE1875" w14:paraId="304A1695" w14:textId="77777777" w:rsidTr="00AE1875">
        <w:tc>
          <w:tcPr>
            <w:tcW w:w="1153" w:type="pct"/>
            <w:tcBorders>
              <w:top w:val="single" w:sz="6" w:space="0" w:color="auto"/>
              <w:left w:val="single" w:sz="12" w:space="0" w:color="auto"/>
              <w:bottom w:val="single" w:sz="6" w:space="0" w:color="auto"/>
              <w:right w:val="single" w:sz="6" w:space="0" w:color="auto"/>
            </w:tcBorders>
          </w:tcPr>
          <w:p w14:paraId="2C8E7E3A" w14:textId="77777777" w:rsidR="00AE1875" w:rsidRDefault="00000000" w:rsidP="008E669B">
            <w:pPr>
              <w:pStyle w:val="XF-0"/>
              <w:rPr>
                <w:rFonts w:hint="eastAsia"/>
                <w:b/>
              </w:rPr>
            </w:pPr>
            <w:r>
              <w:rPr>
                <w:rFonts w:hint="eastAsia"/>
              </w:rPr>
              <w:t>综合显控软件</w:t>
            </w:r>
          </w:p>
        </w:tc>
        <w:tc>
          <w:tcPr>
            <w:tcW w:w="1315" w:type="pct"/>
            <w:tcBorders>
              <w:top w:val="single" w:sz="6" w:space="0" w:color="auto"/>
              <w:left w:val="single" w:sz="6" w:space="0" w:color="auto"/>
              <w:bottom w:val="single" w:sz="6" w:space="0" w:color="auto"/>
              <w:right w:val="single" w:sz="6" w:space="0" w:color="auto"/>
            </w:tcBorders>
          </w:tcPr>
          <w:p w14:paraId="718D3449" w14:textId="77777777" w:rsidR="00AE1875" w:rsidRDefault="00000000" w:rsidP="008E669B">
            <w:pPr>
              <w:pStyle w:val="XF-0"/>
              <w:rPr>
                <w:rFonts w:hint="eastAsia"/>
              </w:rPr>
            </w:pPr>
            <w:r>
              <w:rPr>
                <w:rFonts w:hint="eastAsia"/>
              </w:rPr>
              <w:t>跟踪处理软件</w:t>
            </w:r>
          </w:p>
        </w:tc>
        <w:tc>
          <w:tcPr>
            <w:tcW w:w="2532" w:type="pct"/>
            <w:tcBorders>
              <w:top w:val="single" w:sz="6" w:space="0" w:color="auto"/>
              <w:left w:val="single" w:sz="6" w:space="0" w:color="auto"/>
              <w:bottom w:val="single" w:sz="6" w:space="0" w:color="auto"/>
              <w:right w:val="single" w:sz="6" w:space="0" w:color="auto"/>
            </w:tcBorders>
          </w:tcPr>
          <w:p w14:paraId="511BBDB8" w14:textId="77777777" w:rsidR="00AE1875" w:rsidRDefault="00000000" w:rsidP="008E669B">
            <w:pPr>
              <w:pStyle w:val="XF-0"/>
              <w:rPr>
                <w:rFonts w:hint="eastAsia"/>
              </w:rPr>
            </w:pPr>
            <w:bookmarkStart w:id="21" w:name="OLE_LINK6"/>
            <w:r>
              <w:rPr>
                <w:rFonts w:hint="eastAsia"/>
              </w:rPr>
              <w:t>下发指令到</w:t>
            </w:r>
            <w:bookmarkEnd w:id="21"/>
            <w:r>
              <w:rPr>
                <w:rFonts w:hint="eastAsia"/>
              </w:rPr>
              <w:t>红外热像仪跟踪处理板</w:t>
            </w:r>
          </w:p>
        </w:tc>
      </w:tr>
      <w:tr w:rsidR="00AE1875" w14:paraId="20738400" w14:textId="77777777" w:rsidTr="00AE1875">
        <w:tc>
          <w:tcPr>
            <w:tcW w:w="1153" w:type="pct"/>
            <w:tcBorders>
              <w:top w:val="single" w:sz="6" w:space="0" w:color="auto"/>
              <w:left w:val="single" w:sz="12" w:space="0" w:color="auto"/>
              <w:bottom w:val="single" w:sz="6" w:space="0" w:color="auto"/>
              <w:right w:val="single" w:sz="6" w:space="0" w:color="auto"/>
            </w:tcBorders>
          </w:tcPr>
          <w:p w14:paraId="25512AB2" w14:textId="77777777" w:rsidR="00AE1875" w:rsidRDefault="00000000" w:rsidP="008E669B">
            <w:pPr>
              <w:pStyle w:val="XF-0"/>
              <w:rPr>
                <w:rFonts w:hint="eastAsia"/>
              </w:rPr>
            </w:pPr>
            <w:r>
              <w:rPr>
                <w:rFonts w:hint="eastAsia"/>
              </w:rPr>
              <w:t>综合显控软件</w:t>
            </w:r>
          </w:p>
        </w:tc>
        <w:tc>
          <w:tcPr>
            <w:tcW w:w="1315" w:type="pct"/>
            <w:tcBorders>
              <w:top w:val="single" w:sz="6" w:space="0" w:color="auto"/>
              <w:left w:val="single" w:sz="6" w:space="0" w:color="auto"/>
              <w:bottom w:val="single" w:sz="6" w:space="0" w:color="auto"/>
              <w:right w:val="single" w:sz="6" w:space="0" w:color="auto"/>
            </w:tcBorders>
          </w:tcPr>
          <w:p w14:paraId="35DFBCF7" w14:textId="77777777" w:rsidR="00AE1875" w:rsidRDefault="00000000" w:rsidP="008E669B">
            <w:pPr>
              <w:pStyle w:val="XF-0"/>
              <w:rPr>
                <w:rFonts w:hint="eastAsia"/>
              </w:rPr>
            </w:pPr>
            <w:r>
              <w:rPr>
                <w:rFonts w:hint="eastAsia"/>
              </w:rPr>
              <w:t>跟踪处理软件</w:t>
            </w:r>
          </w:p>
        </w:tc>
        <w:tc>
          <w:tcPr>
            <w:tcW w:w="2532" w:type="pct"/>
            <w:tcBorders>
              <w:top w:val="single" w:sz="6" w:space="0" w:color="auto"/>
              <w:left w:val="single" w:sz="6" w:space="0" w:color="auto"/>
              <w:bottom w:val="single" w:sz="6" w:space="0" w:color="auto"/>
              <w:right w:val="single" w:sz="6" w:space="0" w:color="auto"/>
            </w:tcBorders>
          </w:tcPr>
          <w:p w14:paraId="63612273" w14:textId="77777777" w:rsidR="00AE1875" w:rsidRDefault="00000000" w:rsidP="008E669B">
            <w:pPr>
              <w:pStyle w:val="XF-0"/>
              <w:rPr>
                <w:rFonts w:hint="eastAsia"/>
              </w:rPr>
            </w:pPr>
            <w:r>
              <w:rPr>
                <w:rFonts w:hint="eastAsia"/>
              </w:rPr>
              <w:t>下发指令到环控设备</w:t>
            </w:r>
          </w:p>
        </w:tc>
      </w:tr>
      <w:tr w:rsidR="00AE1875" w14:paraId="2E1FD50F" w14:textId="77777777" w:rsidTr="00AE1875">
        <w:tc>
          <w:tcPr>
            <w:tcW w:w="1153" w:type="pct"/>
            <w:tcBorders>
              <w:top w:val="single" w:sz="6" w:space="0" w:color="auto"/>
              <w:left w:val="single" w:sz="12" w:space="0" w:color="auto"/>
              <w:bottom w:val="single" w:sz="6" w:space="0" w:color="auto"/>
              <w:right w:val="single" w:sz="6" w:space="0" w:color="auto"/>
            </w:tcBorders>
          </w:tcPr>
          <w:p w14:paraId="0A9BAEE6" w14:textId="77777777" w:rsidR="00AE1875" w:rsidRDefault="00000000" w:rsidP="008E669B">
            <w:pPr>
              <w:pStyle w:val="XF-0"/>
              <w:rPr>
                <w:rFonts w:hint="eastAsia"/>
              </w:rPr>
            </w:pPr>
            <w:r>
              <w:rPr>
                <w:rFonts w:hint="eastAsia"/>
              </w:rPr>
              <w:t>综合显控软件</w:t>
            </w:r>
          </w:p>
        </w:tc>
        <w:tc>
          <w:tcPr>
            <w:tcW w:w="1315" w:type="pct"/>
            <w:tcBorders>
              <w:top w:val="single" w:sz="6" w:space="0" w:color="auto"/>
              <w:left w:val="single" w:sz="6" w:space="0" w:color="auto"/>
              <w:bottom w:val="single" w:sz="6" w:space="0" w:color="auto"/>
              <w:right w:val="single" w:sz="6" w:space="0" w:color="auto"/>
            </w:tcBorders>
          </w:tcPr>
          <w:p w14:paraId="11915831" w14:textId="77777777" w:rsidR="00AE1875" w:rsidRDefault="00000000" w:rsidP="008E669B">
            <w:pPr>
              <w:pStyle w:val="XF-0"/>
              <w:rPr>
                <w:rFonts w:hint="eastAsia"/>
              </w:rPr>
            </w:pPr>
            <w:r>
              <w:rPr>
                <w:rFonts w:hint="eastAsia"/>
              </w:rPr>
              <w:t>跟踪处理软件</w:t>
            </w:r>
          </w:p>
        </w:tc>
        <w:tc>
          <w:tcPr>
            <w:tcW w:w="2532" w:type="pct"/>
            <w:tcBorders>
              <w:top w:val="single" w:sz="6" w:space="0" w:color="auto"/>
              <w:left w:val="single" w:sz="6" w:space="0" w:color="auto"/>
              <w:bottom w:val="single" w:sz="6" w:space="0" w:color="auto"/>
              <w:right w:val="single" w:sz="6" w:space="0" w:color="auto"/>
            </w:tcBorders>
          </w:tcPr>
          <w:p w14:paraId="0FF110D8" w14:textId="77777777" w:rsidR="00AE1875" w:rsidRDefault="00000000" w:rsidP="008E669B">
            <w:pPr>
              <w:pStyle w:val="XF-0"/>
              <w:rPr>
                <w:rFonts w:hint="eastAsia"/>
              </w:rPr>
            </w:pPr>
            <w:r>
              <w:rPr>
                <w:rFonts w:hint="eastAsia"/>
              </w:rPr>
              <w:t>下发指令到光电转台伺服控制器板</w:t>
            </w:r>
          </w:p>
        </w:tc>
      </w:tr>
      <w:tr w:rsidR="00AE1875" w14:paraId="0F736FCE" w14:textId="77777777" w:rsidTr="00AE1875">
        <w:tc>
          <w:tcPr>
            <w:tcW w:w="1153" w:type="pct"/>
            <w:tcBorders>
              <w:top w:val="single" w:sz="6" w:space="0" w:color="auto"/>
              <w:left w:val="single" w:sz="12" w:space="0" w:color="auto"/>
              <w:bottom w:val="single" w:sz="6" w:space="0" w:color="auto"/>
              <w:right w:val="single" w:sz="6" w:space="0" w:color="auto"/>
            </w:tcBorders>
          </w:tcPr>
          <w:p w14:paraId="163D68D5" w14:textId="77777777" w:rsidR="00AE1875" w:rsidRDefault="00000000" w:rsidP="008E669B">
            <w:pPr>
              <w:pStyle w:val="XF-0"/>
              <w:rPr>
                <w:rFonts w:hint="eastAsia"/>
                <w:b/>
              </w:rPr>
            </w:pPr>
            <w:r>
              <w:rPr>
                <w:rFonts w:hint="eastAsia"/>
              </w:rPr>
              <w:t>跟踪处理软件</w:t>
            </w:r>
          </w:p>
        </w:tc>
        <w:tc>
          <w:tcPr>
            <w:tcW w:w="1315" w:type="pct"/>
            <w:tcBorders>
              <w:top w:val="single" w:sz="6" w:space="0" w:color="auto"/>
              <w:left w:val="single" w:sz="6" w:space="0" w:color="auto"/>
              <w:bottom w:val="single" w:sz="6" w:space="0" w:color="auto"/>
              <w:right w:val="single" w:sz="6" w:space="0" w:color="auto"/>
            </w:tcBorders>
          </w:tcPr>
          <w:p w14:paraId="4CEB78B0" w14:textId="77777777" w:rsidR="00AE1875" w:rsidRDefault="00000000" w:rsidP="008E669B">
            <w:pPr>
              <w:pStyle w:val="XF-0"/>
              <w:rPr>
                <w:rFonts w:hint="eastAsia"/>
              </w:rPr>
            </w:pPr>
            <w:r>
              <w:rPr>
                <w:rFonts w:hint="eastAsia"/>
              </w:rPr>
              <w:t>综合显控软件</w:t>
            </w:r>
          </w:p>
        </w:tc>
        <w:tc>
          <w:tcPr>
            <w:tcW w:w="2532" w:type="pct"/>
            <w:tcBorders>
              <w:top w:val="single" w:sz="6" w:space="0" w:color="auto"/>
              <w:left w:val="single" w:sz="6" w:space="0" w:color="auto"/>
              <w:bottom w:val="single" w:sz="6" w:space="0" w:color="auto"/>
              <w:right w:val="single" w:sz="6" w:space="0" w:color="auto"/>
            </w:tcBorders>
          </w:tcPr>
          <w:p w14:paraId="0081D274" w14:textId="77777777" w:rsidR="00AE1875" w:rsidRDefault="00000000" w:rsidP="008E669B">
            <w:pPr>
              <w:pStyle w:val="XF-0"/>
              <w:rPr>
                <w:rFonts w:hint="eastAsia"/>
              </w:rPr>
            </w:pPr>
            <w:r>
              <w:rPr>
                <w:rFonts w:hint="eastAsia"/>
              </w:rPr>
              <w:t>可见光摄像机跟踪处理板回复状态</w:t>
            </w:r>
          </w:p>
        </w:tc>
      </w:tr>
      <w:tr w:rsidR="00AE1875" w14:paraId="72AD968B" w14:textId="77777777" w:rsidTr="00AE1875">
        <w:tc>
          <w:tcPr>
            <w:tcW w:w="1153" w:type="pct"/>
            <w:tcBorders>
              <w:top w:val="single" w:sz="6" w:space="0" w:color="auto"/>
              <w:left w:val="single" w:sz="12" w:space="0" w:color="auto"/>
              <w:bottom w:val="single" w:sz="12" w:space="0" w:color="auto"/>
              <w:right w:val="single" w:sz="6" w:space="0" w:color="auto"/>
            </w:tcBorders>
          </w:tcPr>
          <w:p w14:paraId="5A94E623" w14:textId="77777777" w:rsidR="00AE1875" w:rsidRDefault="00000000" w:rsidP="008E669B">
            <w:pPr>
              <w:pStyle w:val="XF-0"/>
              <w:rPr>
                <w:rFonts w:hint="eastAsia"/>
                <w:b/>
              </w:rPr>
            </w:pPr>
            <w:r>
              <w:rPr>
                <w:rFonts w:hint="eastAsia"/>
              </w:rPr>
              <w:t>跟踪处理软件</w:t>
            </w:r>
          </w:p>
        </w:tc>
        <w:tc>
          <w:tcPr>
            <w:tcW w:w="1315" w:type="pct"/>
            <w:tcBorders>
              <w:top w:val="single" w:sz="6" w:space="0" w:color="auto"/>
              <w:left w:val="single" w:sz="6" w:space="0" w:color="auto"/>
              <w:bottom w:val="single" w:sz="12" w:space="0" w:color="auto"/>
              <w:right w:val="single" w:sz="6" w:space="0" w:color="auto"/>
            </w:tcBorders>
          </w:tcPr>
          <w:p w14:paraId="1D4DA9D1" w14:textId="77777777" w:rsidR="00AE1875" w:rsidRDefault="00000000" w:rsidP="008E669B">
            <w:pPr>
              <w:pStyle w:val="XF-0"/>
              <w:rPr>
                <w:rFonts w:hint="eastAsia"/>
              </w:rPr>
            </w:pPr>
            <w:r>
              <w:rPr>
                <w:rFonts w:hint="eastAsia"/>
              </w:rPr>
              <w:t>综合显控软件</w:t>
            </w:r>
          </w:p>
        </w:tc>
        <w:tc>
          <w:tcPr>
            <w:tcW w:w="2532" w:type="pct"/>
            <w:tcBorders>
              <w:top w:val="single" w:sz="6" w:space="0" w:color="auto"/>
              <w:left w:val="single" w:sz="6" w:space="0" w:color="auto"/>
              <w:bottom w:val="single" w:sz="12" w:space="0" w:color="auto"/>
              <w:right w:val="single" w:sz="6" w:space="0" w:color="auto"/>
            </w:tcBorders>
          </w:tcPr>
          <w:p w14:paraId="477871AB" w14:textId="77777777" w:rsidR="00AE1875" w:rsidRDefault="00000000" w:rsidP="008E669B">
            <w:pPr>
              <w:pStyle w:val="XF-0"/>
              <w:rPr>
                <w:rFonts w:hint="eastAsia"/>
              </w:rPr>
            </w:pPr>
            <w:r>
              <w:rPr>
                <w:rFonts w:hint="eastAsia"/>
              </w:rPr>
              <w:t>红外热像仪跟踪处理板回复状态</w:t>
            </w:r>
          </w:p>
        </w:tc>
      </w:tr>
    </w:tbl>
    <w:p w14:paraId="15772B6F" w14:textId="77777777" w:rsidR="00AE1875" w:rsidRDefault="00000000" w:rsidP="008E669B">
      <w:pPr>
        <w:pStyle w:val="XF-"/>
        <w:rPr>
          <w:rFonts w:hint="eastAsia"/>
        </w:rPr>
      </w:pPr>
      <w:bookmarkStart w:id="22" w:name="_Toc162792467"/>
      <w:bookmarkEnd w:id="17"/>
      <w:r>
        <w:rPr>
          <w:rFonts w:hint="eastAsia"/>
        </w:rPr>
        <w:t>本协议中所有以0x0F，0xF0为帧头的报文，除伺服控制器外，数据位长度固定15字节，未使用部分默认为00，后文其他章节也遵照此约定。</w:t>
      </w:r>
    </w:p>
    <w:p w14:paraId="17C9F853" w14:textId="77777777" w:rsidR="00AE1875" w:rsidRDefault="00AE1875" w:rsidP="008E669B">
      <w:pPr>
        <w:pStyle w:val="XF-"/>
        <w:rPr>
          <w:rFonts w:hint="eastAsia"/>
        </w:rPr>
        <w:sectPr w:rsidR="00AE1875">
          <w:footerReference w:type="default" r:id="rId11"/>
          <w:pgSz w:w="11906" w:h="16838"/>
          <w:pgMar w:top="1134" w:right="1134" w:bottom="1134" w:left="1588" w:header="851" w:footer="851" w:gutter="0"/>
          <w:pgNumType w:start="1"/>
          <w:cols w:space="425"/>
          <w:docGrid w:linePitch="360" w:charSpace="1861"/>
        </w:sectPr>
      </w:pPr>
    </w:p>
    <w:p w14:paraId="3A484811" w14:textId="77777777" w:rsidR="00AE1875" w:rsidRDefault="00000000">
      <w:pPr>
        <w:pStyle w:val="2"/>
        <w:ind w:left="0" w:firstLine="0"/>
      </w:pPr>
      <w:bookmarkStart w:id="23" w:name="_Toc229133427"/>
      <w:r>
        <w:rPr>
          <w:rFonts w:hint="eastAsia"/>
        </w:rPr>
        <w:lastRenderedPageBreak/>
        <w:t>综合显控软件</w:t>
      </w:r>
      <w:bookmarkEnd w:id="22"/>
      <w:r>
        <w:rPr>
          <w:rFonts w:hint="eastAsia"/>
        </w:rPr>
        <w:t>下发命令</w:t>
      </w:r>
      <w:bookmarkEnd w:id="23"/>
    </w:p>
    <w:p w14:paraId="02018BB2" w14:textId="77777777" w:rsidR="00AE1875" w:rsidRDefault="00000000" w:rsidP="008E669B">
      <w:pPr>
        <w:pStyle w:val="XF-"/>
        <w:rPr>
          <w:rFonts w:hint="eastAsia"/>
        </w:rPr>
      </w:pPr>
      <w:r>
        <w:rPr>
          <w:rFonts w:hint="eastAsia"/>
        </w:rPr>
        <w:t>本章节为综合显控软件给各负载下发的指令，包括以下部分：</w:t>
      </w:r>
    </w:p>
    <w:p w14:paraId="1058E523" w14:textId="77777777" w:rsidR="00AE1875" w:rsidRDefault="00000000" w:rsidP="008E669B">
      <w:pPr>
        <w:pStyle w:val="XF-"/>
        <w:numPr>
          <w:ilvl w:val="0"/>
          <w:numId w:val="20"/>
        </w:numPr>
        <w:ind w:firstLineChars="0"/>
        <w:rPr>
          <w:rFonts w:hint="eastAsia"/>
        </w:rPr>
      </w:pPr>
      <w:r>
        <w:rPr>
          <w:rFonts w:hint="eastAsia"/>
        </w:rPr>
        <w:t>可见光相机</w:t>
      </w:r>
    </w:p>
    <w:p w14:paraId="3D5B2F68" w14:textId="77777777" w:rsidR="00AE1875" w:rsidRDefault="00000000" w:rsidP="008E669B">
      <w:pPr>
        <w:pStyle w:val="XF-"/>
        <w:numPr>
          <w:ilvl w:val="0"/>
          <w:numId w:val="20"/>
        </w:numPr>
        <w:ind w:firstLineChars="0"/>
        <w:rPr>
          <w:rFonts w:hint="eastAsia"/>
        </w:rPr>
      </w:pPr>
      <w:r>
        <w:rPr>
          <w:rFonts w:hint="eastAsia"/>
        </w:rPr>
        <w:t>红外热像仪</w:t>
      </w:r>
    </w:p>
    <w:p w14:paraId="6E368265" w14:textId="77777777" w:rsidR="00AE1875" w:rsidRDefault="00000000" w:rsidP="008E669B">
      <w:pPr>
        <w:pStyle w:val="XF-"/>
        <w:numPr>
          <w:ilvl w:val="0"/>
          <w:numId w:val="20"/>
        </w:numPr>
        <w:ind w:firstLineChars="0"/>
        <w:rPr>
          <w:rFonts w:hint="eastAsia"/>
        </w:rPr>
      </w:pPr>
      <w:r>
        <w:rPr>
          <w:rFonts w:hint="eastAsia"/>
        </w:rPr>
        <w:t>跟踪处理器（分别以可见光跟踪处理器及红外跟踪处理器进行表达，物理层面为同一设备）</w:t>
      </w:r>
    </w:p>
    <w:p w14:paraId="3C353FD2" w14:textId="77777777" w:rsidR="00AE1875" w:rsidRDefault="00000000" w:rsidP="008E669B">
      <w:pPr>
        <w:pStyle w:val="XF-"/>
        <w:numPr>
          <w:ilvl w:val="0"/>
          <w:numId w:val="20"/>
        </w:numPr>
        <w:ind w:firstLineChars="0"/>
        <w:rPr>
          <w:rFonts w:hint="eastAsia"/>
        </w:rPr>
      </w:pPr>
      <w:r>
        <w:rPr>
          <w:rFonts w:hint="eastAsia"/>
        </w:rPr>
        <w:t>环控设备</w:t>
      </w:r>
    </w:p>
    <w:p w14:paraId="61DE411D" w14:textId="77777777" w:rsidR="00AE1875" w:rsidRDefault="00000000" w:rsidP="008E669B">
      <w:pPr>
        <w:pStyle w:val="XF-"/>
        <w:numPr>
          <w:ilvl w:val="0"/>
          <w:numId w:val="20"/>
        </w:numPr>
        <w:ind w:firstLineChars="0"/>
        <w:rPr>
          <w:rFonts w:hint="eastAsia"/>
        </w:rPr>
      </w:pPr>
      <w:r>
        <w:rPr>
          <w:rFonts w:hint="eastAsia"/>
        </w:rPr>
        <w:t>光电转台伺服</w:t>
      </w:r>
    </w:p>
    <w:p w14:paraId="2674EFF8" w14:textId="77777777" w:rsidR="00AE1875" w:rsidRDefault="00000000">
      <w:pPr>
        <w:pStyle w:val="3"/>
        <w:ind w:left="0" w:firstLine="0"/>
      </w:pPr>
      <w:bookmarkStart w:id="24" w:name="_Toc162792468"/>
      <w:bookmarkStart w:id="25" w:name="_Toc229133428"/>
      <w:r>
        <w:rPr>
          <w:rFonts w:hint="eastAsia"/>
        </w:rPr>
        <w:t>综合显控软件</w:t>
      </w:r>
      <w:r>
        <w:rPr>
          <w:rFonts w:hint="eastAsia"/>
        </w:rPr>
        <w:t>-&gt;</w:t>
      </w:r>
      <w:bookmarkEnd w:id="24"/>
      <w:r>
        <w:rPr>
          <w:rFonts w:hint="eastAsia"/>
        </w:rPr>
        <w:t>可见光摄像机</w:t>
      </w:r>
      <w:bookmarkEnd w:id="25"/>
    </w:p>
    <w:p w14:paraId="6F26CF4A" w14:textId="77777777" w:rsidR="00AE1875" w:rsidRDefault="00000000" w:rsidP="008E669B">
      <w:pPr>
        <w:pStyle w:val="XF-"/>
        <w:rPr>
          <w:rFonts w:hint="eastAsia"/>
        </w:rPr>
      </w:pPr>
      <w:r>
        <w:rPr>
          <w:rFonts w:hint="eastAsia"/>
        </w:rPr>
        <w:t>发送条件：人工操作或综合显控软件自动检查逻辑链路状态时下发；</w:t>
      </w:r>
    </w:p>
    <w:p w14:paraId="3EEB2DB0" w14:textId="77777777" w:rsidR="00AE1875" w:rsidRDefault="00000000" w:rsidP="008E669B">
      <w:pPr>
        <w:pStyle w:val="XF-"/>
        <w:rPr>
          <w:rFonts w:hint="eastAsia"/>
        </w:rPr>
      </w:pPr>
      <w:r>
        <w:rPr>
          <w:rFonts w:hint="eastAsia"/>
        </w:rPr>
        <w:t>发送频度：不定；</w:t>
      </w:r>
    </w:p>
    <w:p w14:paraId="5F4490AD" w14:textId="77777777" w:rsidR="00AE1875" w:rsidRDefault="00000000" w:rsidP="008E669B">
      <w:pPr>
        <w:pStyle w:val="XF-"/>
        <w:rPr>
          <w:rFonts w:hint="eastAsia"/>
        </w:rPr>
      </w:pPr>
      <w:r>
        <w:rPr>
          <w:rFonts w:hint="eastAsia"/>
        </w:rPr>
        <w:t>接收处理要求：无。</w:t>
      </w:r>
    </w:p>
    <w:p w14:paraId="646F3196" w14:textId="6517F512" w:rsidR="00AE1875" w:rsidRDefault="00000000" w:rsidP="008E669B">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4</w:t>
      </w:r>
      <w:r>
        <w:fldChar w:fldCharType="end"/>
      </w:r>
      <w:r>
        <w:rPr>
          <w:rFonts w:hint="eastAsia"/>
        </w:rPr>
        <w:t xml:space="preserve"> 综合显控软件发送可见光摄像机指令帧格式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357"/>
        <w:gridCol w:w="1456"/>
        <w:gridCol w:w="1677"/>
        <w:gridCol w:w="5940"/>
        <w:gridCol w:w="1570"/>
        <w:gridCol w:w="1462"/>
      </w:tblGrid>
      <w:tr w:rsidR="00AE1875" w14:paraId="3082CA89" w14:textId="77777777" w:rsidTr="0014630C">
        <w:tc>
          <w:tcPr>
            <w:tcW w:w="377" w:type="pct"/>
          </w:tcPr>
          <w:p w14:paraId="18CE212F" w14:textId="77777777" w:rsidR="00AE1875" w:rsidRDefault="00000000" w:rsidP="008E669B">
            <w:pPr>
              <w:pStyle w:val="XF-0"/>
              <w:rPr>
                <w:rFonts w:hint="eastAsia"/>
                <w:b/>
              </w:rPr>
            </w:pPr>
            <w:bookmarkStart w:id="26" w:name="_Hlk223167779"/>
            <w:r>
              <w:rPr>
                <w:rFonts w:hint="eastAsia"/>
              </w:rPr>
              <w:t>帧头</w:t>
            </w:r>
          </w:p>
        </w:tc>
        <w:tc>
          <w:tcPr>
            <w:tcW w:w="466" w:type="pct"/>
          </w:tcPr>
          <w:p w14:paraId="36DBCBCF" w14:textId="77777777" w:rsidR="00AE1875" w:rsidRDefault="00000000" w:rsidP="008E669B">
            <w:pPr>
              <w:pStyle w:val="XF-0"/>
              <w:rPr>
                <w:rFonts w:hint="eastAsia"/>
                <w:b/>
              </w:rPr>
            </w:pPr>
            <w:r>
              <w:rPr>
                <w:rFonts w:hint="eastAsia"/>
              </w:rPr>
              <w:t>地址位</w:t>
            </w:r>
          </w:p>
        </w:tc>
        <w:tc>
          <w:tcPr>
            <w:tcW w:w="500" w:type="pct"/>
          </w:tcPr>
          <w:p w14:paraId="2926A5D5" w14:textId="77777777" w:rsidR="00AE1875" w:rsidRDefault="00000000" w:rsidP="008E669B">
            <w:pPr>
              <w:pStyle w:val="XF-0"/>
              <w:rPr>
                <w:rFonts w:hint="eastAsia"/>
                <w:b/>
              </w:rPr>
            </w:pPr>
            <w:r>
              <w:rPr>
                <w:rFonts w:hint="eastAsia"/>
              </w:rPr>
              <w:t>功能位</w:t>
            </w:r>
          </w:p>
        </w:tc>
        <w:tc>
          <w:tcPr>
            <w:tcW w:w="576" w:type="pct"/>
          </w:tcPr>
          <w:p w14:paraId="4AB4A9DB" w14:textId="77777777" w:rsidR="00AE1875" w:rsidRDefault="00000000" w:rsidP="008E669B">
            <w:pPr>
              <w:pStyle w:val="XF-0"/>
              <w:rPr>
                <w:rFonts w:hint="eastAsia"/>
                <w:b/>
              </w:rPr>
            </w:pPr>
            <w:r>
              <w:rPr>
                <w:rFonts w:hint="eastAsia"/>
              </w:rPr>
              <w:t>控制位</w:t>
            </w:r>
          </w:p>
        </w:tc>
        <w:tc>
          <w:tcPr>
            <w:tcW w:w="2040" w:type="pct"/>
          </w:tcPr>
          <w:p w14:paraId="0FE5095C" w14:textId="77777777" w:rsidR="00AE1875" w:rsidRDefault="00000000" w:rsidP="008E669B">
            <w:pPr>
              <w:pStyle w:val="XF-0"/>
              <w:rPr>
                <w:rFonts w:hint="eastAsia"/>
                <w:b/>
              </w:rPr>
            </w:pPr>
            <w:r>
              <w:rPr>
                <w:rFonts w:hint="eastAsia"/>
              </w:rPr>
              <w:t>数据位</w:t>
            </w:r>
          </w:p>
        </w:tc>
        <w:tc>
          <w:tcPr>
            <w:tcW w:w="539" w:type="pct"/>
          </w:tcPr>
          <w:p w14:paraId="60A4B6E2" w14:textId="77777777" w:rsidR="00AE1875" w:rsidRDefault="00000000" w:rsidP="008E669B">
            <w:pPr>
              <w:pStyle w:val="XF-0"/>
              <w:rPr>
                <w:rFonts w:hint="eastAsia"/>
                <w:b/>
              </w:rPr>
            </w:pPr>
            <w:r>
              <w:rPr>
                <w:rFonts w:hint="eastAsia"/>
              </w:rPr>
              <w:t>校验</w:t>
            </w:r>
          </w:p>
        </w:tc>
        <w:tc>
          <w:tcPr>
            <w:tcW w:w="502" w:type="pct"/>
          </w:tcPr>
          <w:p w14:paraId="2A08D93D" w14:textId="77777777" w:rsidR="00AE1875" w:rsidRDefault="00000000" w:rsidP="008E669B">
            <w:pPr>
              <w:pStyle w:val="XF-0"/>
              <w:rPr>
                <w:rFonts w:hint="eastAsia"/>
                <w:b/>
              </w:rPr>
            </w:pPr>
            <w:r>
              <w:rPr>
                <w:rFonts w:hint="eastAsia"/>
              </w:rPr>
              <w:t>帧尾</w:t>
            </w:r>
          </w:p>
        </w:tc>
      </w:tr>
      <w:bookmarkEnd w:id="26"/>
      <w:tr w:rsidR="00AE1875" w14:paraId="1586A8A4" w14:textId="77777777" w:rsidTr="0014630C">
        <w:tc>
          <w:tcPr>
            <w:tcW w:w="377" w:type="pct"/>
          </w:tcPr>
          <w:p w14:paraId="24A0A74A" w14:textId="77777777" w:rsidR="00AE1875" w:rsidRDefault="00000000" w:rsidP="008E669B">
            <w:pPr>
              <w:pStyle w:val="XF-0"/>
              <w:rPr>
                <w:rFonts w:hint="eastAsia"/>
                <w:b/>
              </w:rPr>
            </w:pPr>
            <w:r>
              <w:rPr>
                <w:rFonts w:hint="eastAsia"/>
              </w:rPr>
              <w:t>0F F0</w:t>
            </w:r>
          </w:p>
        </w:tc>
        <w:tc>
          <w:tcPr>
            <w:tcW w:w="466" w:type="pct"/>
          </w:tcPr>
          <w:p w14:paraId="423E7A3B" w14:textId="77777777" w:rsidR="00AE1875" w:rsidRDefault="00000000" w:rsidP="008E669B">
            <w:pPr>
              <w:pStyle w:val="XF-0"/>
              <w:rPr>
                <w:rFonts w:hint="eastAsia"/>
              </w:rPr>
            </w:pPr>
            <w:r>
              <w:rPr>
                <w:rFonts w:hint="eastAsia"/>
              </w:rPr>
              <w:t>分机标识号</w:t>
            </w:r>
          </w:p>
          <w:p w14:paraId="71E3F3AF" w14:textId="77777777" w:rsidR="00AE1875" w:rsidRDefault="00000000" w:rsidP="008E669B">
            <w:pPr>
              <w:pStyle w:val="XF-0"/>
              <w:rPr>
                <w:rFonts w:hint="eastAsia"/>
              </w:rPr>
            </w:pPr>
            <w:r>
              <w:rPr>
                <w:rFonts w:hint="eastAsia"/>
              </w:rPr>
              <w:t>可见光摄像机固定为02</w:t>
            </w:r>
          </w:p>
        </w:tc>
        <w:tc>
          <w:tcPr>
            <w:tcW w:w="500" w:type="pct"/>
          </w:tcPr>
          <w:p w14:paraId="51088100" w14:textId="77777777" w:rsidR="00AE1875" w:rsidRDefault="00000000" w:rsidP="008E669B">
            <w:pPr>
              <w:pStyle w:val="XF-0"/>
              <w:rPr>
                <w:rFonts w:hint="eastAsia"/>
              </w:rPr>
            </w:pPr>
            <w:r>
              <w:rPr>
                <w:rFonts w:hint="eastAsia"/>
              </w:rPr>
              <w:t>功能种类</w:t>
            </w:r>
          </w:p>
        </w:tc>
        <w:tc>
          <w:tcPr>
            <w:tcW w:w="576" w:type="pct"/>
          </w:tcPr>
          <w:p w14:paraId="4E49C3BA" w14:textId="77777777" w:rsidR="00AE1875" w:rsidRDefault="00000000" w:rsidP="008E669B">
            <w:pPr>
              <w:pStyle w:val="XF-0"/>
              <w:rPr>
                <w:rFonts w:hint="eastAsia"/>
              </w:rPr>
            </w:pPr>
            <w:r>
              <w:rPr>
                <w:rFonts w:hint="eastAsia"/>
              </w:rPr>
              <w:t>对功能的控制</w:t>
            </w:r>
          </w:p>
        </w:tc>
        <w:tc>
          <w:tcPr>
            <w:tcW w:w="2040" w:type="pct"/>
          </w:tcPr>
          <w:p w14:paraId="7EE69188" w14:textId="77777777" w:rsidR="00AE1875" w:rsidRDefault="00000000" w:rsidP="008E669B">
            <w:pPr>
              <w:pStyle w:val="XF-0"/>
              <w:rPr>
                <w:rFonts w:hint="eastAsia"/>
              </w:rPr>
            </w:pPr>
            <w:r>
              <w:rPr>
                <w:rFonts w:hint="eastAsia"/>
              </w:rPr>
              <w:t>当涉及画面坐标时（如点击位置、框选尺寸），画面中心为（0,0），低位在前，可见光最大为固定为2166x1520，红外热像仪最大固定为640x512</w:t>
            </w:r>
          </w:p>
        </w:tc>
        <w:tc>
          <w:tcPr>
            <w:tcW w:w="539" w:type="pct"/>
          </w:tcPr>
          <w:p w14:paraId="6E69FBE0" w14:textId="77777777" w:rsidR="00AE1875" w:rsidRDefault="00000000" w:rsidP="008E669B">
            <w:pPr>
              <w:pStyle w:val="XF-0"/>
              <w:rPr>
                <w:rFonts w:hint="eastAsia"/>
              </w:rPr>
            </w:pPr>
            <w:r>
              <w:rPr>
                <w:rFonts w:hint="eastAsia"/>
              </w:rPr>
              <w:t>地址位到数据位和校验取低位1字节</w:t>
            </w:r>
          </w:p>
        </w:tc>
        <w:tc>
          <w:tcPr>
            <w:tcW w:w="502" w:type="pct"/>
          </w:tcPr>
          <w:p w14:paraId="72F0A8BF" w14:textId="77777777" w:rsidR="00AE1875" w:rsidRDefault="00000000" w:rsidP="008E669B">
            <w:pPr>
              <w:pStyle w:val="XF-0"/>
              <w:rPr>
                <w:rFonts w:hint="eastAsia"/>
              </w:rPr>
            </w:pPr>
            <w:r>
              <w:rPr>
                <w:rFonts w:hint="eastAsia"/>
              </w:rPr>
              <w:t>F0 0F</w:t>
            </w:r>
          </w:p>
        </w:tc>
      </w:tr>
      <w:tr w:rsidR="00AE1875" w14:paraId="367EE5DC" w14:textId="77777777" w:rsidTr="0014630C">
        <w:tc>
          <w:tcPr>
            <w:tcW w:w="377" w:type="pct"/>
          </w:tcPr>
          <w:p w14:paraId="6A005BCA" w14:textId="77777777" w:rsidR="00AE1875" w:rsidRDefault="00000000" w:rsidP="008E669B">
            <w:pPr>
              <w:pStyle w:val="XF-0"/>
              <w:rPr>
                <w:rFonts w:hint="eastAsia"/>
                <w:b/>
              </w:rPr>
            </w:pPr>
            <w:r>
              <w:rPr>
                <w:rFonts w:hint="eastAsia"/>
              </w:rPr>
              <w:t>2字节</w:t>
            </w:r>
          </w:p>
        </w:tc>
        <w:tc>
          <w:tcPr>
            <w:tcW w:w="466" w:type="pct"/>
          </w:tcPr>
          <w:p w14:paraId="2ACE47C6" w14:textId="77777777" w:rsidR="00AE1875" w:rsidRDefault="00000000" w:rsidP="008E669B">
            <w:pPr>
              <w:pStyle w:val="XF-0"/>
              <w:rPr>
                <w:rFonts w:hint="eastAsia"/>
              </w:rPr>
            </w:pPr>
            <w:r>
              <w:rPr>
                <w:rFonts w:hint="eastAsia"/>
              </w:rPr>
              <w:t>1字节</w:t>
            </w:r>
          </w:p>
        </w:tc>
        <w:tc>
          <w:tcPr>
            <w:tcW w:w="500" w:type="pct"/>
          </w:tcPr>
          <w:p w14:paraId="46A44647" w14:textId="77777777" w:rsidR="00AE1875" w:rsidRDefault="00000000" w:rsidP="008E669B">
            <w:pPr>
              <w:pStyle w:val="XF-0"/>
              <w:rPr>
                <w:rFonts w:hint="eastAsia"/>
              </w:rPr>
            </w:pPr>
            <w:r>
              <w:rPr>
                <w:rFonts w:hint="eastAsia"/>
              </w:rPr>
              <w:t>1字节</w:t>
            </w:r>
          </w:p>
        </w:tc>
        <w:tc>
          <w:tcPr>
            <w:tcW w:w="576" w:type="pct"/>
          </w:tcPr>
          <w:p w14:paraId="2728F959" w14:textId="77777777" w:rsidR="00AE1875" w:rsidRDefault="00000000" w:rsidP="008E669B">
            <w:pPr>
              <w:pStyle w:val="XF-0"/>
              <w:rPr>
                <w:rFonts w:hint="eastAsia"/>
              </w:rPr>
            </w:pPr>
            <w:r>
              <w:rPr>
                <w:rFonts w:hint="eastAsia"/>
              </w:rPr>
              <w:t>1字节</w:t>
            </w:r>
          </w:p>
        </w:tc>
        <w:tc>
          <w:tcPr>
            <w:tcW w:w="2040" w:type="pct"/>
          </w:tcPr>
          <w:p w14:paraId="69F27FDB" w14:textId="77777777" w:rsidR="00AE1875" w:rsidRDefault="00000000" w:rsidP="008E669B">
            <w:pPr>
              <w:pStyle w:val="XF-0"/>
              <w:rPr>
                <w:rFonts w:hint="eastAsia"/>
              </w:rPr>
            </w:pPr>
            <w:r>
              <w:rPr>
                <w:rFonts w:hint="eastAsia"/>
              </w:rPr>
              <w:t>固定X字节，高位补零</w:t>
            </w:r>
          </w:p>
          <w:p w14:paraId="171FDB10" w14:textId="77777777" w:rsidR="00AE1875" w:rsidRDefault="00000000" w:rsidP="008E669B">
            <w:pPr>
              <w:pStyle w:val="XF-0"/>
              <w:rPr>
                <w:rFonts w:hint="eastAsia"/>
              </w:rPr>
            </w:pPr>
            <w:r>
              <w:rPr>
                <w:rFonts w:hint="eastAsia"/>
              </w:rPr>
              <w:t>[X-Y]表示第X位到第Y位</w:t>
            </w:r>
          </w:p>
        </w:tc>
        <w:tc>
          <w:tcPr>
            <w:tcW w:w="539" w:type="pct"/>
          </w:tcPr>
          <w:p w14:paraId="3C23BADF" w14:textId="77777777" w:rsidR="00AE1875" w:rsidRDefault="00000000" w:rsidP="008E669B">
            <w:pPr>
              <w:pStyle w:val="XF-0"/>
              <w:rPr>
                <w:rFonts w:hint="eastAsia"/>
              </w:rPr>
            </w:pPr>
            <w:r>
              <w:rPr>
                <w:rFonts w:hint="eastAsia"/>
              </w:rPr>
              <w:t>1字节</w:t>
            </w:r>
          </w:p>
        </w:tc>
        <w:tc>
          <w:tcPr>
            <w:tcW w:w="502" w:type="pct"/>
          </w:tcPr>
          <w:p w14:paraId="41C4D07B" w14:textId="77777777" w:rsidR="00AE1875" w:rsidRDefault="00000000" w:rsidP="008E669B">
            <w:pPr>
              <w:pStyle w:val="XF-0"/>
              <w:rPr>
                <w:rFonts w:hint="eastAsia"/>
              </w:rPr>
            </w:pPr>
            <w:r>
              <w:rPr>
                <w:rFonts w:hint="eastAsia"/>
              </w:rPr>
              <w:t>2字节</w:t>
            </w:r>
          </w:p>
        </w:tc>
      </w:tr>
    </w:tbl>
    <w:p w14:paraId="1C371CA0" w14:textId="77777777" w:rsidR="00AE1875" w:rsidRDefault="00AE1875" w:rsidP="00131C63"/>
    <w:p w14:paraId="0951EA50" w14:textId="4922DB5C" w:rsidR="00AE1875" w:rsidRDefault="00000000" w:rsidP="008E669B">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5</w:t>
      </w:r>
      <w:r>
        <w:fldChar w:fldCharType="end"/>
      </w:r>
      <w:r>
        <w:rPr>
          <w:rFonts w:hint="eastAsia"/>
        </w:rPr>
        <w:t xml:space="preserve"> 命令字、命令内容定义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1341"/>
        <w:gridCol w:w="3108"/>
        <w:gridCol w:w="3152"/>
        <w:gridCol w:w="2797"/>
        <w:gridCol w:w="1575"/>
        <w:gridCol w:w="1468"/>
      </w:tblGrid>
      <w:tr w:rsidR="00AE1875" w14:paraId="6635928F" w14:textId="77777777" w:rsidTr="00AE1875">
        <w:trPr>
          <w:trHeight w:val="57"/>
        </w:trPr>
        <w:tc>
          <w:tcPr>
            <w:tcW w:w="384" w:type="pct"/>
          </w:tcPr>
          <w:p w14:paraId="2696BDC8" w14:textId="77777777" w:rsidR="00AE1875" w:rsidRDefault="00000000" w:rsidP="008E669B">
            <w:pPr>
              <w:pStyle w:val="XF-0"/>
              <w:rPr>
                <w:rFonts w:hint="eastAsia"/>
                <w:b/>
              </w:rPr>
            </w:pPr>
            <w:r>
              <w:rPr>
                <w:rFonts w:hint="eastAsia"/>
              </w:rPr>
              <w:t>帧头（2字节）</w:t>
            </w:r>
          </w:p>
        </w:tc>
        <w:tc>
          <w:tcPr>
            <w:tcW w:w="460" w:type="pct"/>
          </w:tcPr>
          <w:p w14:paraId="7FFB5667" w14:textId="77777777" w:rsidR="00AE1875" w:rsidRDefault="00000000" w:rsidP="008E669B">
            <w:pPr>
              <w:pStyle w:val="XF-0"/>
              <w:rPr>
                <w:rFonts w:hint="eastAsia"/>
                <w:b/>
              </w:rPr>
            </w:pPr>
            <w:r>
              <w:rPr>
                <w:rFonts w:hint="eastAsia"/>
              </w:rPr>
              <w:t>地址位（1字节）</w:t>
            </w:r>
          </w:p>
        </w:tc>
        <w:tc>
          <w:tcPr>
            <w:tcW w:w="1067" w:type="pct"/>
          </w:tcPr>
          <w:p w14:paraId="682EA8D3" w14:textId="77777777" w:rsidR="00AE1875" w:rsidRDefault="00000000" w:rsidP="008E669B">
            <w:pPr>
              <w:pStyle w:val="XF-0"/>
              <w:rPr>
                <w:rFonts w:hint="eastAsia"/>
                <w:b/>
              </w:rPr>
            </w:pPr>
            <w:r>
              <w:rPr>
                <w:rFonts w:hint="eastAsia"/>
              </w:rPr>
              <w:t>功能位（1字节）</w:t>
            </w:r>
          </w:p>
        </w:tc>
        <w:tc>
          <w:tcPr>
            <w:tcW w:w="1082" w:type="pct"/>
          </w:tcPr>
          <w:p w14:paraId="610F86C9" w14:textId="77777777" w:rsidR="00AE1875" w:rsidRDefault="00000000" w:rsidP="008E669B">
            <w:pPr>
              <w:pStyle w:val="XF-0"/>
              <w:rPr>
                <w:rFonts w:hint="eastAsia"/>
                <w:b/>
              </w:rPr>
            </w:pPr>
            <w:r>
              <w:rPr>
                <w:rFonts w:hint="eastAsia"/>
              </w:rPr>
              <w:t>控制位（1字节）</w:t>
            </w:r>
          </w:p>
        </w:tc>
        <w:tc>
          <w:tcPr>
            <w:tcW w:w="960" w:type="pct"/>
          </w:tcPr>
          <w:p w14:paraId="2BB2A895" w14:textId="77777777" w:rsidR="00AE1875" w:rsidRDefault="00000000" w:rsidP="008E669B">
            <w:pPr>
              <w:pStyle w:val="XF-0"/>
              <w:rPr>
                <w:rFonts w:hint="eastAsia"/>
                <w:b/>
              </w:rPr>
            </w:pPr>
            <w:r>
              <w:rPr>
                <w:rFonts w:hint="eastAsia"/>
              </w:rPr>
              <w:t>数据位</w:t>
            </w:r>
          </w:p>
        </w:tc>
        <w:tc>
          <w:tcPr>
            <w:tcW w:w="541" w:type="pct"/>
          </w:tcPr>
          <w:p w14:paraId="7FFA349E" w14:textId="77777777" w:rsidR="00AE1875" w:rsidRDefault="00000000" w:rsidP="008E669B">
            <w:pPr>
              <w:pStyle w:val="XF-0"/>
              <w:rPr>
                <w:rFonts w:hint="eastAsia"/>
                <w:b/>
              </w:rPr>
            </w:pPr>
            <w:r>
              <w:rPr>
                <w:rFonts w:hint="eastAsia"/>
              </w:rPr>
              <w:t>校验（1字节）</w:t>
            </w:r>
          </w:p>
        </w:tc>
        <w:tc>
          <w:tcPr>
            <w:tcW w:w="504" w:type="pct"/>
          </w:tcPr>
          <w:p w14:paraId="3CC17F18" w14:textId="77777777" w:rsidR="00AE1875" w:rsidRDefault="00000000" w:rsidP="008E669B">
            <w:pPr>
              <w:pStyle w:val="XF-0"/>
              <w:rPr>
                <w:rFonts w:hint="eastAsia"/>
                <w:b/>
              </w:rPr>
            </w:pPr>
            <w:r>
              <w:rPr>
                <w:rFonts w:hint="eastAsia"/>
              </w:rPr>
              <w:t>帧尾（2字节）</w:t>
            </w:r>
          </w:p>
        </w:tc>
      </w:tr>
      <w:tr w:rsidR="00AE1875" w14:paraId="31015AC8" w14:textId="77777777" w:rsidTr="00AE1875">
        <w:trPr>
          <w:trHeight w:val="57"/>
        </w:trPr>
        <w:tc>
          <w:tcPr>
            <w:tcW w:w="384" w:type="pct"/>
            <w:vMerge w:val="restart"/>
          </w:tcPr>
          <w:p w14:paraId="304465CC" w14:textId="77777777" w:rsidR="00AE1875" w:rsidRDefault="00000000" w:rsidP="008E669B">
            <w:pPr>
              <w:pStyle w:val="XF-0"/>
              <w:rPr>
                <w:rFonts w:hint="eastAsia"/>
                <w:b/>
              </w:rPr>
            </w:pPr>
            <w:r>
              <w:rPr>
                <w:rFonts w:hint="eastAsia"/>
              </w:rPr>
              <w:t>0F F0</w:t>
            </w:r>
          </w:p>
        </w:tc>
        <w:tc>
          <w:tcPr>
            <w:tcW w:w="460" w:type="pct"/>
            <w:vMerge w:val="restart"/>
          </w:tcPr>
          <w:p w14:paraId="4B020186" w14:textId="77777777" w:rsidR="00AE1875" w:rsidRDefault="00000000" w:rsidP="008E669B">
            <w:pPr>
              <w:pStyle w:val="XF-0"/>
              <w:rPr>
                <w:rFonts w:hint="eastAsia"/>
              </w:rPr>
            </w:pPr>
            <w:r>
              <w:rPr>
                <w:rFonts w:hint="eastAsia"/>
              </w:rPr>
              <w:t>02：可见光摄像机</w:t>
            </w:r>
          </w:p>
        </w:tc>
        <w:tc>
          <w:tcPr>
            <w:tcW w:w="1067" w:type="pct"/>
            <w:vMerge w:val="restart"/>
          </w:tcPr>
          <w:p w14:paraId="27015749" w14:textId="77777777" w:rsidR="00AE1875" w:rsidRDefault="00000000" w:rsidP="008E669B">
            <w:pPr>
              <w:pStyle w:val="XF-0"/>
              <w:rPr>
                <w:rFonts w:hint="eastAsia"/>
              </w:rPr>
            </w:pPr>
            <w:r>
              <w:rPr>
                <w:rFonts w:hint="eastAsia"/>
              </w:rPr>
              <w:t>01：连续变焦</w:t>
            </w:r>
          </w:p>
        </w:tc>
        <w:tc>
          <w:tcPr>
            <w:tcW w:w="1082" w:type="pct"/>
          </w:tcPr>
          <w:p w14:paraId="797E4AAE" w14:textId="77777777" w:rsidR="00AE1875" w:rsidRDefault="00000000" w:rsidP="008E669B">
            <w:pPr>
              <w:pStyle w:val="XF-0"/>
              <w:rPr>
                <w:rFonts w:hint="eastAsia"/>
              </w:rPr>
            </w:pPr>
            <w:r>
              <w:rPr>
                <w:rFonts w:hint="eastAsia"/>
              </w:rPr>
              <w:t>01：连续变焦+</w:t>
            </w:r>
          </w:p>
        </w:tc>
        <w:tc>
          <w:tcPr>
            <w:tcW w:w="960" w:type="pct"/>
            <w:vMerge w:val="restart"/>
          </w:tcPr>
          <w:p w14:paraId="7D03FA21" w14:textId="77777777" w:rsidR="00AE1875" w:rsidRDefault="00000000" w:rsidP="008E669B">
            <w:pPr>
              <w:pStyle w:val="XF-0"/>
              <w:rPr>
                <w:rFonts w:hint="eastAsia"/>
              </w:rPr>
            </w:pPr>
            <w:r>
              <w:rPr>
                <w:rFonts w:hint="eastAsia"/>
              </w:rPr>
              <w:t>[0]：连续变焦速度</w:t>
            </w:r>
          </w:p>
          <w:p w14:paraId="1C9FCD2F" w14:textId="77777777" w:rsidR="00AE1875" w:rsidRDefault="00000000" w:rsidP="008E669B">
            <w:pPr>
              <w:pStyle w:val="XF-0"/>
              <w:rPr>
                <w:rFonts w:hint="eastAsia"/>
              </w:rPr>
            </w:pPr>
            <w:r>
              <w:rPr>
                <w:rFonts w:hint="eastAsia"/>
              </w:rPr>
              <w:t>范围0-A（0-10）</w:t>
            </w:r>
          </w:p>
        </w:tc>
        <w:tc>
          <w:tcPr>
            <w:tcW w:w="541" w:type="pct"/>
            <w:vMerge w:val="restart"/>
          </w:tcPr>
          <w:p w14:paraId="398F4E07" w14:textId="77777777" w:rsidR="00AE1875" w:rsidRDefault="00000000" w:rsidP="008E669B">
            <w:pPr>
              <w:pStyle w:val="XF-0"/>
              <w:rPr>
                <w:rFonts w:hint="eastAsia"/>
              </w:rPr>
            </w:pPr>
            <w:r>
              <w:rPr>
                <w:rFonts w:hint="eastAsia"/>
              </w:rPr>
              <w:t>地址位到数据位和校验</w:t>
            </w:r>
          </w:p>
        </w:tc>
        <w:tc>
          <w:tcPr>
            <w:tcW w:w="504" w:type="pct"/>
            <w:vMerge w:val="restart"/>
          </w:tcPr>
          <w:p w14:paraId="49B14719" w14:textId="77777777" w:rsidR="00AE1875" w:rsidRDefault="00000000" w:rsidP="008E669B">
            <w:pPr>
              <w:pStyle w:val="XF-0"/>
              <w:rPr>
                <w:rFonts w:hint="eastAsia"/>
              </w:rPr>
            </w:pPr>
            <w:r>
              <w:rPr>
                <w:rFonts w:hint="eastAsia"/>
              </w:rPr>
              <w:t>F0 0F</w:t>
            </w:r>
          </w:p>
        </w:tc>
      </w:tr>
      <w:tr w:rsidR="00AE1875" w14:paraId="2E41E740" w14:textId="77777777" w:rsidTr="00AE1875">
        <w:trPr>
          <w:trHeight w:val="57"/>
        </w:trPr>
        <w:tc>
          <w:tcPr>
            <w:tcW w:w="384" w:type="pct"/>
            <w:vMerge/>
          </w:tcPr>
          <w:p w14:paraId="1C047630" w14:textId="77777777" w:rsidR="00AE1875" w:rsidRDefault="00AE1875" w:rsidP="008E669B">
            <w:pPr>
              <w:pStyle w:val="XF-0"/>
              <w:rPr>
                <w:rFonts w:hint="eastAsia"/>
                <w:b/>
              </w:rPr>
            </w:pPr>
          </w:p>
        </w:tc>
        <w:tc>
          <w:tcPr>
            <w:tcW w:w="460" w:type="pct"/>
            <w:vMerge/>
          </w:tcPr>
          <w:p w14:paraId="7236C682" w14:textId="77777777" w:rsidR="00AE1875" w:rsidRDefault="00AE1875" w:rsidP="008E669B">
            <w:pPr>
              <w:pStyle w:val="XF-0"/>
              <w:rPr>
                <w:rFonts w:hint="eastAsia"/>
              </w:rPr>
            </w:pPr>
          </w:p>
        </w:tc>
        <w:tc>
          <w:tcPr>
            <w:tcW w:w="1067" w:type="pct"/>
            <w:vMerge/>
          </w:tcPr>
          <w:p w14:paraId="3A6A5679" w14:textId="77777777" w:rsidR="00AE1875" w:rsidRDefault="00AE1875" w:rsidP="008E669B">
            <w:pPr>
              <w:pStyle w:val="XF-0"/>
              <w:rPr>
                <w:rFonts w:hint="eastAsia"/>
              </w:rPr>
            </w:pPr>
          </w:p>
        </w:tc>
        <w:tc>
          <w:tcPr>
            <w:tcW w:w="1082" w:type="pct"/>
          </w:tcPr>
          <w:p w14:paraId="1C843381" w14:textId="77777777" w:rsidR="00AE1875" w:rsidRDefault="00000000" w:rsidP="008E669B">
            <w:pPr>
              <w:pStyle w:val="XF-0"/>
              <w:rPr>
                <w:rFonts w:hint="eastAsia"/>
              </w:rPr>
            </w:pPr>
            <w:r>
              <w:rPr>
                <w:rFonts w:hint="eastAsia"/>
              </w:rPr>
              <w:t>02：连续变焦-</w:t>
            </w:r>
          </w:p>
        </w:tc>
        <w:tc>
          <w:tcPr>
            <w:tcW w:w="960" w:type="pct"/>
            <w:vMerge/>
          </w:tcPr>
          <w:p w14:paraId="16B8A3A6" w14:textId="77777777" w:rsidR="00AE1875" w:rsidRDefault="00AE1875" w:rsidP="008E669B">
            <w:pPr>
              <w:pStyle w:val="XF-0"/>
              <w:rPr>
                <w:rFonts w:hint="eastAsia"/>
              </w:rPr>
            </w:pPr>
          </w:p>
        </w:tc>
        <w:tc>
          <w:tcPr>
            <w:tcW w:w="541" w:type="pct"/>
            <w:vMerge/>
          </w:tcPr>
          <w:p w14:paraId="446ACB3B" w14:textId="77777777" w:rsidR="00AE1875" w:rsidRDefault="00AE1875" w:rsidP="008E669B">
            <w:pPr>
              <w:pStyle w:val="XF-0"/>
              <w:rPr>
                <w:rFonts w:hint="eastAsia"/>
              </w:rPr>
            </w:pPr>
          </w:p>
        </w:tc>
        <w:tc>
          <w:tcPr>
            <w:tcW w:w="504" w:type="pct"/>
            <w:vMerge/>
          </w:tcPr>
          <w:p w14:paraId="50036B8D" w14:textId="77777777" w:rsidR="00AE1875" w:rsidRDefault="00AE1875" w:rsidP="008E669B">
            <w:pPr>
              <w:pStyle w:val="XF-0"/>
              <w:rPr>
                <w:rFonts w:hint="eastAsia"/>
              </w:rPr>
            </w:pPr>
          </w:p>
        </w:tc>
      </w:tr>
      <w:tr w:rsidR="00AE1875" w14:paraId="182CB51C" w14:textId="77777777" w:rsidTr="00AE1875">
        <w:trPr>
          <w:trHeight w:val="57"/>
        </w:trPr>
        <w:tc>
          <w:tcPr>
            <w:tcW w:w="384" w:type="pct"/>
            <w:vMerge/>
          </w:tcPr>
          <w:p w14:paraId="315152B9" w14:textId="77777777" w:rsidR="00AE1875" w:rsidRDefault="00AE1875" w:rsidP="008E669B">
            <w:pPr>
              <w:pStyle w:val="XF-0"/>
              <w:rPr>
                <w:rFonts w:hint="eastAsia"/>
                <w:b/>
              </w:rPr>
            </w:pPr>
          </w:p>
        </w:tc>
        <w:tc>
          <w:tcPr>
            <w:tcW w:w="460" w:type="pct"/>
            <w:vMerge/>
          </w:tcPr>
          <w:p w14:paraId="17DF6032" w14:textId="77777777" w:rsidR="00AE1875" w:rsidRDefault="00AE1875" w:rsidP="008E669B">
            <w:pPr>
              <w:pStyle w:val="XF-0"/>
              <w:rPr>
                <w:rFonts w:hint="eastAsia"/>
              </w:rPr>
            </w:pPr>
          </w:p>
        </w:tc>
        <w:tc>
          <w:tcPr>
            <w:tcW w:w="1067" w:type="pct"/>
            <w:vMerge/>
          </w:tcPr>
          <w:p w14:paraId="6F7A2199" w14:textId="77777777" w:rsidR="00AE1875" w:rsidRDefault="00AE1875" w:rsidP="008E669B">
            <w:pPr>
              <w:pStyle w:val="XF-0"/>
              <w:rPr>
                <w:rFonts w:hint="eastAsia"/>
              </w:rPr>
            </w:pPr>
          </w:p>
        </w:tc>
        <w:tc>
          <w:tcPr>
            <w:tcW w:w="1082" w:type="pct"/>
          </w:tcPr>
          <w:p w14:paraId="3B67D6B4" w14:textId="77777777" w:rsidR="00AE1875" w:rsidRDefault="00000000" w:rsidP="008E669B">
            <w:pPr>
              <w:pStyle w:val="XF-0"/>
              <w:rPr>
                <w:rFonts w:hint="eastAsia"/>
              </w:rPr>
            </w:pPr>
            <w:r>
              <w:rPr>
                <w:rFonts w:hint="eastAsia"/>
              </w:rPr>
              <w:t>00：连续变焦停</w:t>
            </w:r>
          </w:p>
        </w:tc>
        <w:tc>
          <w:tcPr>
            <w:tcW w:w="960" w:type="pct"/>
            <w:vMerge/>
          </w:tcPr>
          <w:p w14:paraId="19A4956E" w14:textId="77777777" w:rsidR="00AE1875" w:rsidRDefault="00AE1875" w:rsidP="008E669B">
            <w:pPr>
              <w:pStyle w:val="XF-0"/>
              <w:rPr>
                <w:rFonts w:hint="eastAsia"/>
              </w:rPr>
            </w:pPr>
          </w:p>
        </w:tc>
        <w:tc>
          <w:tcPr>
            <w:tcW w:w="541" w:type="pct"/>
            <w:vMerge/>
          </w:tcPr>
          <w:p w14:paraId="5A054EDD" w14:textId="77777777" w:rsidR="00AE1875" w:rsidRDefault="00AE1875" w:rsidP="008E669B">
            <w:pPr>
              <w:pStyle w:val="XF-0"/>
              <w:rPr>
                <w:rFonts w:hint="eastAsia"/>
              </w:rPr>
            </w:pPr>
          </w:p>
        </w:tc>
        <w:tc>
          <w:tcPr>
            <w:tcW w:w="504" w:type="pct"/>
            <w:vMerge/>
          </w:tcPr>
          <w:p w14:paraId="18AF4D14" w14:textId="77777777" w:rsidR="00AE1875" w:rsidRDefault="00AE1875" w:rsidP="008E669B">
            <w:pPr>
              <w:pStyle w:val="XF-0"/>
              <w:rPr>
                <w:rFonts w:hint="eastAsia"/>
              </w:rPr>
            </w:pPr>
          </w:p>
        </w:tc>
      </w:tr>
      <w:tr w:rsidR="00AE1875" w14:paraId="4A4FDA86" w14:textId="77777777" w:rsidTr="00AE1875">
        <w:trPr>
          <w:trHeight w:val="57"/>
        </w:trPr>
        <w:tc>
          <w:tcPr>
            <w:tcW w:w="384" w:type="pct"/>
            <w:vMerge/>
          </w:tcPr>
          <w:p w14:paraId="062CB989" w14:textId="77777777" w:rsidR="00AE1875" w:rsidRDefault="00AE1875" w:rsidP="008E669B">
            <w:pPr>
              <w:pStyle w:val="XF-0"/>
              <w:rPr>
                <w:rFonts w:hint="eastAsia"/>
                <w:b/>
              </w:rPr>
            </w:pPr>
          </w:p>
        </w:tc>
        <w:tc>
          <w:tcPr>
            <w:tcW w:w="460" w:type="pct"/>
            <w:vMerge/>
          </w:tcPr>
          <w:p w14:paraId="7CD65F62" w14:textId="77777777" w:rsidR="00AE1875" w:rsidRDefault="00AE1875" w:rsidP="008E669B">
            <w:pPr>
              <w:pStyle w:val="XF-0"/>
              <w:rPr>
                <w:rFonts w:hint="eastAsia"/>
              </w:rPr>
            </w:pPr>
          </w:p>
        </w:tc>
        <w:tc>
          <w:tcPr>
            <w:tcW w:w="1067" w:type="pct"/>
            <w:vMerge w:val="restart"/>
          </w:tcPr>
          <w:p w14:paraId="47162FA8" w14:textId="77777777" w:rsidR="00AE1875" w:rsidRDefault="00000000" w:rsidP="008E669B">
            <w:pPr>
              <w:pStyle w:val="XF-0"/>
              <w:rPr>
                <w:rFonts w:hint="eastAsia"/>
              </w:rPr>
            </w:pPr>
            <w:r>
              <w:rPr>
                <w:rFonts w:hint="eastAsia"/>
              </w:rPr>
              <w:t>02：步进变焦</w:t>
            </w:r>
          </w:p>
        </w:tc>
        <w:tc>
          <w:tcPr>
            <w:tcW w:w="1082" w:type="pct"/>
          </w:tcPr>
          <w:p w14:paraId="392F2004" w14:textId="77777777" w:rsidR="00AE1875" w:rsidRDefault="00000000" w:rsidP="008E669B">
            <w:pPr>
              <w:pStyle w:val="XF-0"/>
              <w:rPr>
                <w:rFonts w:hint="eastAsia"/>
              </w:rPr>
            </w:pPr>
            <w:r>
              <w:rPr>
                <w:rFonts w:hint="eastAsia"/>
              </w:rPr>
              <w:t>00：单步变焦+</w:t>
            </w:r>
          </w:p>
        </w:tc>
        <w:tc>
          <w:tcPr>
            <w:tcW w:w="960" w:type="pct"/>
            <w:vMerge w:val="restart"/>
          </w:tcPr>
          <w:p w14:paraId="5FEC0714" w14:textId="77777777" w:rsidR="00AE1875" w:rsidRDefault="00000000" w:rsidP="008E669B">
            <w:pPr>
              <w:pStyle w:val="XF-0"/>
              <w:rPr>
                <w:rFonts w:hint="eastAsia"/>
              </w:rPr>
            </w:pPr>
            <w:r>
              <w:rPr>
                <w:rFonts w:hint="eastAsia"/>
              </w:rPr>
              <w:t>[0]：单步变焦步距</w:t>
            </w:r>
          </w:p>
          <w:p w14:paraId="7CD86AFF" w14:textId="77777777" w:rsidR="00AE1875" w:rsidRDefault="00000000" w:rsidP="008E669B">
            <w:pPr>
              <w:pStyle w:val="XF-0"/>
              <w:rPr>
                <w:rFonts w:hint="eastAsia"/>
              </w:rPr>
            </w:pPr>
            <w:r>
              <w:rPr>
                <w:rFonts w:hint="eastAsia"/>
              </w:rPr>
              <w:t>范围0-A（0-10）</w:t>
            </w:r>
          </w:p>
        </w:tc>
        <w:tc>
          <w:tcPr>
            <w:tcW w:w="541" w:type="pct"/>
            <w:vMerge/>
          </w:tcPr>
          <w:p w14:paraId="158DA596" w14:textId="77777777" w:rsidR="00AE1875" w:rsidRDefault="00AE1875" w:rsidP="008E669B">
            <w:pPr>
              <w:pStyle w:val="XF-0"/>
              <w:rPr>
                <w:rFonts w:hint="eastAsia"/>
              </w:rPr>
            </w:pPr>
          </w:p>
        </w:tc>
        <w:tc>
          <w:tcPr>
            <w:tcW w:w="504" w:type="pct"/>
            <w:vMerge/>
          </w:tcPr>
          <w:p w14:paraId="76162329" w14:textId="77777777" w:rsidR="00AE1875" w:rsidRDefault="00AE1875" w:rsidP="008E669B">
            <w:pPr>
              <w:pStyle w:val="XF-0"/>
              <w:rPr>
                <w:rFonts w:hint="eastAsia"/>
              </w:rPr>
            </w:pPr>
          </w:p>
        </w:tc>
      </w:tr>
      <w:tr w:rsidR="00AE1875" w14:paraId="3EF74E0D" w14:textId="77777777" w:rsidTr="00AE1875">
        <w:trPr>
          <w:trHeight w:val="57"/>
        </w:trPr>
        <w:tc>
          <w:tcPr>
            <w:tcW w:w="384" w:type="pct"/>
            <w:vMerge/>
          </w:tcPr>
          <w:p w14:paraId="747F1F9E" w14:textId="77777777" w:rsidR="00AE1875" w:rsidRDefault="00AE1875" w:rsidP="008E669B">
            <w:pPr>
              <w:pStyle w:val="XF-0"/>
              <w:rPr>
                <w:rFonts w:hint="eastAsia"/>
                <w:b/>
              </w:rPr>
            </w:pPr>
          </w:p>
        </w:tc>
        <w:tc>
          <w:tcPr>
            <w:tcW w:w="460" w:type="pct"/>
            <w:vMerge/>
          </w:tcPr>
          <w:p w14:paraId="4BECE18A" w14:textId="77777777" w:rsidR="00AE1875" w:rsidRDefault="00AE1875" w:rsidP="008E669B">
            <w:pPr>
              <w:pStyle w:val="XF-0"/>
              <w:rPr>
                <w:rFonts w:hint="eastAsia"/>
              </w:rPr>
            </w:pPr>
          </w:p>
        </w:tc>
        <w:tc>
          <w:tcPr>
            <w:tcW w:w="1067" w:type="pct"/>
            <w:vMerge/>
          </w:tcPr>
          <w:p w14:paraId="59954FC3" w14:textId="77777777" w:rsidR="00AE1875" w:rsidRDefault="00AE1875" w:rsidP="008E669B">
            <w:pPr>
              <w:pStyle w:val="XF-0"/>
              <w:rPr>
                <w:rFonts w:hint="eastAsia"/>
              </w:rPr>
            </w:pPr>
          </w:p>
        </w:tc>
        <w:tc>
          <w:tcPr>
            <w:tcW w:w="1082" w:type="pct"/>
          </w:tcPr>
          <w:p w14:paraId="5021C381" w14:textId="77777777" w:rsidR="00AE1875" w:rsidRDefault="00000000" w:rsidP="008E669B">
            <w:pPr>
              <w:pStyle w:val="XF-0"/>
              <w:rPr>
                <w:rFonts w:hint="eastAsia"/>
              </w:rPr>
            </w:pPr>
            <w:r>
              <w:rPr>
                <w:rFonts w:hint="eastAsia"/>
              </w:rPr>
              <w:t>01：单步变焦-</w:t>
            </w:r>
          </w:p>
        </w:tc>
        <w:tc>
          <w:tcPr>
            <w:tcW w:w="960" w:type="pct"/>
            <w:vMerge/>
          </w:tcPr>
          <w:p w14:paraId="3A5619A2" w14:textId="77777777" w:rsidR="00AE1875" w:rsidRDefault="00AE1875" w:rsidP="008E669B">
            <w:pPr>
              <w:pStyle w:val="XF-0"/>
              <w:rPr>
                <w:rFonts w:hint="eastAsia"/>
              </w:rPr>
            </w:pPr>
          </w:p>
        </w:tc>
        <w:tc>
          <w:tcPr>
            <w:tcW w:w="541" w:type="pct"/>
            <w:vMerge/>
          </w:tcPr>
          <w:p w14:paraId="142239AA" w14:textId="77777777" w:rsidR="00AE1875" w:rsidRDefault="00AE1875" w:rsidP="008E669B">
            <w:pPr>
              <w:pStyle w:val="XF-0"/>
              <w:rPr>
                <w:rFonts w:hint="eastAsia"/>
              </w:rPr>
            </w:pPr>
          </w:p>
        </w:tc>
        <w:tc>
          <w:tcPr>
            <w:tcW w:w="504" w:type="pct"/>
            <w:vMerge/>
          </w:tcPr>
          <w:p w14:paraId="000AF21F" w14:textId="77777777" w:rsidR="00AE1875" w:rsidRDefault="00AE1875" w:rsidP="008E669B">
            <w:pPr>
              <w:pStyle w:val="XF-0"/>
              <w:rPr>
                <w:rFonts w:hint="eastAsia"/>
              </w:rPr>
            </w:pPr>
          </w:p>
        </w:tc>
      </w:tr>
      <w:tr w:rsidR="00AE1875" w14:paraId="4123AEC1" w14:textId="77777777" w:rsidTr="00AE1875">
        <w:trPr>
          <w:trHeight w:val="57"/>
        </w:trPr>
        <w:tc>
          <w:tcPr>
            <w:tcW w:w="384" w:type="pct"/>
            <w:vMerge/>
          </w:tcPr>
          <w:p w14:paraId="307A2ACE" w14:textId="77777777" w:rsidR="00AE1875" w:rsidRDefault="00AE1875" w:rsidP="008E669B">
            <w:pPr>
              <w:pStyle w:val="XF-0"/>
              <w:rPr>
                <w:rFonts w:hint="eastAsia"/>
                <w:b/>
              </w:rPr>
            </w:pPr>
          </w:p>
        </w:tc>
        <w:tc>
          <w:tcPr>
            <w:tcW w:w="460" w:type="pct"/>
            <w:vMerge/>
          </w:tcPr>
          <w:p w14:paraId="59C8FF65" w14:textId="77777777" w:rsidR="00AE1875" w:rsidRDefault="00AE1875" w:rsidP="008E669B">
            <w:pPr>
              <w:pStyle w:val="XF-0"/>
              <w:rPr>
                <w:rFonts w:hint="eastAsia"/>
              </w:rPr>
            </w:pPr>
          </w:p>
        </w:tc>
        <w:tc>
          <w:tcPr>
            <w:tcW w:w="1067" w:type="pct"/>
            <w:vMerge w:val="restart"/>
          </w:tcPr>
          <w:p w14:paraId="0EFAA860" w14:textId="77777777" w:rsidR="00AE1875" w:rsidRDefault="00000000" w:rsidP="008E669B">
            <w:pPr>
              <w:pStyle w:val="XF-0"/>
              <w:rPr>
                <w:rFonts w:hint="eastAsia"/>
              </w:rPr>
            </w:pPr>
            <w:r>
              <w:rPr>
                <w:rFonts w:hint="eastAsia"/>
              </w:rPr>
              <w:t>03：连续调焦</w:t>
            </w:r>
          </w:p>
        </w:tc>
        <w:tc>
          <w:tcPr>
            <w:tcW w:w="1082" w:type="pct"/>
          </w:tcPr>
          <w:p w14:paraId="411A26D1" w14:textId="77777777" w:rsidR="00AE1875" w:rsidRDefault="00000000" w:rsidP="008E669B">
            <w:pPr>
              <w:pStyle w:val="XF-0"/>
              <w:rPr>
                <w:rFonts w:hint="eastAsia"/>
              </w:rPr>
            </w:pPr>
            <w:r>
              <w:rPr>
                <w:rFonts w:hint="eastAsia"/>
              </w:rPr>
              <w:t>01：连续调焦+</w:t>
            </w:r>
          </w:p>
        </w:tc>
        <w:tc>
          <w:tcPr>
            <w:tcW w:w="960" w:type="pct"/>
            <w:vMerge w:val="restart"/>
          </w:tcPr>
          <w:p w14:paraId="235005C1" w14:textId="77777777" w:rsidR="00AE1875" w:rsidRDefault="00000000" w:rsidP="008E669B">
            <w:pPr>
              <w:pStyle w:val="XF-0"/>
              <w:rPr>
                <w:rFonts w:hint="eastAsia"/>
              </w:rPr>
            </w:pPr>
            <w:r>
              <w:rPr>
                <w:rFonts w:hint="eastAsia"/>
              </w:rPr>
              <w:t>[0]：连续调焦速度</w:t>
            </w:r>
          </w:p>
          <w:p w14:paraId="4FF9912F" w14:textId="77777777" w:rsidR="00AE1875" w:rsidRDefault="00000000" w:rsidP="008E669B">
            <w:pPr>
              <w:pStyle w:val="XF-0"/>
              <w:rPr>
                <w:rFonts w:hint="eastAsia"/>
              </w:rPr>
            </w:pPr>
            <w:r>
              <w:rPr>
                <w:rFonts w:hint="eastAsia"/>
              </w:rPr>
              <w:t>范围0-A（0-10）</w:t>
            </w:r>
          </w:p>
        </w:tc>
        <w:tc>
          <w:tcPr>
            <w:tcW w:w="541" w:type="pct"/>
            <w:vMerge/>
          </w:tcPr>
          <w:p w14:paraId="34438A46" w14:textId="77777777" w:rsidR="00AE1875" w:rsidRDefault="00AE1875" w:rsidP="008E669B">
            <w:pPr>
              <w:pStyle w:val="XF-0"/>
              <w:rPr>
                <w:rFonts w:hint="eastAsia"/>
              </w:rPr>
            </w:pPr>
          </w:p>
        </w:tc>
        <w:tc>
          <w:tcPr>
            <w:tcW w:w="504" w:type="pct"/>
            <w:vMerge/>
          </w:tcPr>
          <w:p w14:paraId="1E1C5CE0" w14:textId="77777777" w:rsidR="00AE1875" w:rsidRDefault="00AE1875" w:rsidP="008E669B">
            <w:pPr>
              <w:pStyle w:val="XF-0"/>
              <w:rPr>
                <w:rFonts w:hint="eastAsia"/>
              </w:rPr>
            </w:pPr>
          </w:p>
        </w:tc>
      </w:tr>
      <w:tr w:rsidR="00AE1875" w14:paraId="3A55CB30" w14:textId="77777777" w:rsidTr="00AE1875">
        <w:trPr>
          <w:trHeight w:val="57"/>
        </w:trPr>
        <w:tc>
          <w:tcPr>
            <w:tcW w:w="384" w:type="pct"/>
            <w:vMerge/>
          </w:tcPr>
          <w:p w14:paraId="10F3F07E" w14:textId="77777777" w:rsidR="00AE1875" w:rsidRDefault="00AE1875" w:rsidP="008E669B">
            <w:pPr>
              <w:pStyle w:val="XF-0"/>
              <w:rPr>
                <w:rFonts w:hint="eastAsia"/>
                <w:b/>
              </w:rPr>
            </w:pPr>
          </w:p>
        </w:tc>
        <w:tc>
          <w:tcPr>
            <w:tcW w:w="460" w:type="pct"/>
            <w:vMerge/>
          </w:tcPr>
          <w:p w14:paraId="795DC519" w14:textId="77777777" w:rsidR="00AE1875" w:rsidRDefault="00AE1875" w:rsidP="008E669B">
            <w:pPr>
              <w:pStyle w:val="XF-0"/>
              <w:rPr>
                <w:rFonts w:hint="eastAsia"/>
              </w:rPr>
            </w:pPr>
          </w:p>
        </w:tc>
        <w:tc>
          <w:tcPr>
            <w:tcW w:w="1067" w:type="pct"/>
            <w:vMerge/>
          </w:tcPr>
          <w:p w14:paraId="1D5F3A2F" w14:textId="77777777" w:rsidR="00AE1875" w:rsidRDefault="00AE1875" w:rsidP="008E669B">
            <w:pPr>
              <w:pStyle w:val="XF-0"/>
              <w:rPr>
                <w:rFonts w:hint="eastAsia"/>
              </w:rPr>
            </w:pPr>
          </w:p>
        </w:tc>
        <w:tc>
          <w:tcPr>
            <w:tcW w:w="1082" w:type="pct"/>
          </w:tcPr>
          <w:p w14:paraId="6947D857" w14:textId="77777777" w:rsidR="00AE1875" w:rsidRDefault="00000000" w:rsidP="008E669B">
            <w:pPr>
              <w:pStyle w:val="XF-0"/>
              <w:rPr>
                <w:rFonts w:hint="eastAsia"/>
              </w:rPr>
            </w:pPr>
            <w:r>
              <w:rPr>
                <w:rFonts w:hint="eastAsia"/>
              </w:rPr>
              <w:t>02：连续调焦-</w:t>
            </w:r>
          </w:p>
        </w:tc>
        <w:tc>
          <w:tcPr>
            <w:tcW w:w="960" w:type="pct"/>
            <w:vMerge/>
          </w:tcPr>
          <w:p w14:paraId="04437573" w14:textId="77777777" w:rsidR="00AE1875" w:rsidRDefault="00AE1875" w:rsidP="008E669B">
            <w:pPr>
              <w:pStyle w:val="XF-0"/>
              <w:rPr>
                <w:rFonts w:hint="eastAsia"/>
              </w:rPr>
            </w:pPr>
          </w:p>
        </w:tc>
        <w:tc>
          <w:tcPr>
            <w:tcW w:w="541" w:type="pct"/>
            <w:vMerge/>
          </w:tcPr>
          <w:p w14:paraId="2AFD6936" w14:textId="77777777" w:rsidR="00AE1875" w:rsidRDefault="00AE1875" w:rsidP="008E669B">
            <w:pPr>
              <w:pStyle w:val="XF-0"/>
              <w:rPr>
                <w:rFonts w:hint="eastAsia"/>
              </w:rPr>
            </w:pPr>
          </w:p>
        </w:tc>
        <w:tc>
          <w:tcPr>
            <w:tcW w:w="504" w:type="pct"/>
            <w:vMerge/>
          </w:tcPr>
          <w:p w14:paraId="56BA0B71" w14:textId="77777777" w:rsidR="00AE1875" w:rsidRDefault="00AE1875" w:rsidP="008E669B">
            <w:pPr>
              <w:pStyle w:val="XF-0"/>
              <w:rPr>
                <w:rFonts w:hint="eastAsia"/>
              </w:rPr>
            </w:pPr>
          </w:p>
        </w:tc>
      </w:tr>
      <w:tr w:rsidR="00AE1875" w14:paraId="566844DC" w14:textId="77777777" w:rsidTr="00AE1875">
        <w:trPr>
          <w:trHeight w:val="57"/>
        </w:trPr>
        <w:tc>
          <w:tcPr>
            <w:tcW w:w="384" w:type="pct"/>
            <w:vMerge/>
          </w:tcPr>
          <w:p w14:paraId="0860C1D0" w14:textId="77777777" w:rsidR="00AE1875" w:rsidRDefault="00AE1875" w:rsidP="008E669B">
            <w:pPr>
              <w:pStyle w:val="XF-0"/>
              <w:rPr>
                <w:rFonts w:hint="eastAsia"/>
                <w:b/>
              </w:rPr>
            </w:pPr>
          </w:p>
        </w:tc>
        <w:tc>
          <w:tcPr>
            <w:tcW w:w="460" w:type="pct"/>
            <w:vMerge/>
          </w:tcPr>
          <w:p w14:paraId="02F80615" w14:textId="77777777" w:rsidR="00AE1875" w:rsidRDefault="00AE1875" w:rsidP="008E669B">
            <w:pPr>
              <w:pStyle w:val="XF-0"/>
              <w:rPr>
                <w:rFonts w:hint="eastAsia"/>
              </w:rPr>
            </w:pPr>
          </w:p>
        </w:tc>
        <w:tc>
          <w:tcPr>
            <w:tcW w:w="1067" w:type="pct"/>
            <w:vMerge/>
          </w:tcPr>
          <w:p w14:paraId="000E0BFB" w14:textId="77777777" w:rsidR="00AE1875" w:rsidRDefault="00AE1875" w:rsidP="008E669B">
            <w:pPr>
              <w:pStyle w:val="XF-0"/>
              <w:rPr>
                <w:rFonts w:hint="eastAsia"/>
              </w:rPr>
            </w:pPr>
          </w:p>
        </w:tc>
        <w:tc>
          <w:tcPr>
            <w:tcW w:w="1082" w:type="pct"/>
          </w:tcPr>
          <w:p w14:paraId="35EE4014" w14:textId="77777777" w:rsidR="00AE1875" w:rsidRDefault="00000000" w:rsidP="008E669B">
            <w:pPr>
              <w:pStyle w:val="XF-0"/>
              <w:rPr>
                <w:rFonts w:hint="eastAsia"/>
              </w:rPr>
            </w:pPr>
            <w:r>
              <w:rPr>
                <w:rFonts w:hint="eastAsia"/>
              </w:rPr>
              <w:t>00：连续调焦停</w:t>
            </w:r>
          </w:p>
        </w:tc>
        <w:tc>
          <w:tcPr>
            <w:tcW w:w="960" w:type="pct"/>
            <w:vMerge/>
          </w:tcPr>
          <w:p w14:paraId="101D09F7" w14:textId="77777777" w:rsidR="00AE1875" w:rsidRDefault="00AE1875" w:rsidP="008E669B">
            <w:pPr>
              <w:pStyle w:val="XF-0"/>
              <w:rPr>
                <w:rFonts w:hint="eastAsia"/>
              </w:rPr>
            </w:pPr>
          </w:p>
        </w:tc>
        <w:tc>
          <w:tcPr>
            <w:tcW w:w="541" w:type="pct"/>
            <w:vMerge/>
          </w:tcPr>
          <w:p w14:paraId="4514154F" w14:textId="77777777" w:rsidR="00AE1875" w:rsidRDefault="00AE1875" w:rsidP="008E669B">
            <w:pPr>
              <w:pStyle w:val="XF-0"/>
              <w:rPr>
                <w:rFonts w:hint="eastAsia"/>
              </w:rPr>
            </w:pPr>
          </w:p>
        </w:tc>
        <w:tc>
          <w:tcPr>
            <w:tcW w:w="504" w:type="pct"/>
            <w:vMerge/>
          </w:tcPr>
          <w:p w14:paraId="2E82439A" w14:textId="77777777" w:rsidR="00AE1875" w:rsidRDefault="00AE1875" w:rsidP="008E669B">
            <w:pPr>
              <w:pStyle w:val="XF-0"/>
              <w:rPr>
                <w:rFonts w:hint="eastAsia"/>
              </w:rPr>
            </w:pPr>
          </w:p>
        </w:tc>
      </w:tr>
      <w:tr w:rsidR="00AE1875" w14:paraId="3193DFCF" w14:textId="77777777" w:rsidTr="00AE1875">
        <w:trPr>
          <w:trHeight w:val="57"/>
        </w:trPr>
        <w:tc>
          <w:tcPr>
            <w:tcW w:w="384" w:type="pct"/>
            <w:vMerge/>
          </w:tcPr>
          <w:p w14:paraId="7926848F" w14:textId="77777777" w:rsidR="00AE1875" w:rsidRDefault="00AE1875" w:rsidP="008E669B">
            <w:pPr>
              <w:pStyle w:val="XF-0"/>
              <w:rPr>
                <w:rFonts w:hint="eastAsia"/>
                <w:b/>
              </w:rPr>
            </w:pPr>
          </w:p>
        </w:tc>
        <w:tc>
          <w:tcPr>
            <w:tcW w:w="460" w:type="pct"/>
            <w:vMerge/>
          </w:tcPr>
          <w:p w14:paraId="55B85D94" w14:textId="77777777" w:rsidR="00AE1875" w:rsidRDefault="00AE1875" w:rsidP="008E669B">
            <w:pPr>
              <w:pStyle w:val="XF-0"/>
              <w:rPr>
                <w:rFonts w:hint="eastAsia"/>
              </w:rPr>
            </w:pPr>
          </w:p>
        </w:tc>
        <w:tc>
          <w:tcPr>
            <w:tcW w:w="1067" w:type="pct"/>
            <w:vMerge w:val="restart"/>
          </w:tcPr>
          <w:p w14:paraId="1CEAEBE2" w14:textId="77777777" w:rsidR="00AE1875" w:rsidRDefault="00000000" w:rsidP="008E669B">
            <w:pPr>
              <w:pStyle w:val="XF-0"/>
              <w:rPr>
                <w:rFonts w:hint="eastAsia"/>
              </w:rPr>
            </w:pPr>
            <w:r>
              <w:rPr>
                <w:rFonts w:hint="eastAsia"/>
              </w:rPr>
              <w:t>04：单步调焦</w:t>
            </w:r>
          </w:p>
        </w:tc>
        <w:tc>
          <w:tcPr>
            <w:tcW w:w="1082" w:type="pct"/>
          </w:tcPr>
          <w:p w14:paraId="7B67ECE7" w14:textId="77777777" w:rsidR="00AE1875" w:rsidRDefault="00000000" w:rsidP="008E669B">
            <w:pPr>
              <w:pStyle w:val="XF-0"/>
              <w:rPr>
                <w:rFonts w:hint="eastAsia"/>
              </w:rPr>
            </w:pPr>
            <w:r>
              <w:rPr>
                <w:rFonts w:hint="eastAsia"/>
              </w:rPr>
              <w:t>00：单步调焦+</w:t>
            </w:r>
          </w:p>
        </w:tc>
        <w:tc>
          <w:tcPr>
            <w:tcW w:w="960" w:type="pct"/>
            <w:vMerge w:val="restart"/>
          </w:tcPr>
          <w:p w14:paraId="5CF855C6" w14:textId="77777777" w:rsidR="00AE1875" w:rsidRDefault="00000000" w:rsidP="008E669B">
            <w:pPr>
              <w:pStyle w:val="XF-0"/>
              <w:rPr>
                <w:rFonts w:hint="eastAsia"/>
              </w:rPr>
            </w:pPr>
            <w:r>
              <w:rPr>
                <w:rFonts w:hint="eastAsia"/>
              </w:rPr>
              <w:t>[0]：单步调焦步距</w:t>
            </w:r>
          </w:p>
          <w:p w14:paraId="3DFF7083" w14:textId="77777777" w:rsidR="00AE1875" w:rsidRDefault="00000000" w:rsidP="008E669B">
            <w:pPr>
              <w:pStyle w:val="XF-0"/>
              <w:rPr>
                <w:rFonts w:hint="eastAsia"/>
              </w:rPr>
            </w:pPr>
            <w:r>
              <w:rPr>
                <w:rFonts w:hint="eastAsia"/>
              </w:rPr>
              <w:t>范围0-A（0-10）</w:t>
            </w:r>
          </w:p>
        </w:tc>
        <w:tc>
          <w:tcPr>
            <w:tcW w:w="541" w:type="pct"/>
            <w:vMerge/>
          </w:tcPr>
          <w:p w14:paraId="0B8C146E" w14:textId="77777777" w:rsidR="00AE1875" w:rsidRDefault="00AE1875" w:rsidP="008E669B">
            <w:pPr>
              <w:pStyle w:val="XF-0"/>
              <w:rPr>
                <w:rFonts w:hint="eastAsia"/>
              </w:rPr>
            </w:pPr>
          </w:p>
        </w:tc>
        <w:tc>
          <w:tcPr>
            <w:tcW w:w="504" w:type="pct"/>
            <w:vMerge/>
          </w:tcPr>
          <w:p w14:paraId="17F87457" w14:textId="77777777" w:rsidR="00AE1875" w:rsidRDefault="00AE1875" w:rsidP="008E669B">
            <w:pPr>
              <w:pStyle w:val="XF-0"/>
              <w:rPr>
                <w:rFonts w:hint="eastAsia"/>
              </w:rPr>
            </w:pPr>
          </w:p>
        </w:tc>
      </w:tr>
      <w:tr w:rsidR="00AE1875" w14:paraId="15B79F71" w14:textId="77777777" w:rsidTr="00AE1875">
        <w:trPr>
          <w:trHeight w:val="57"/>
        </w:trPr>
        <w:tc>
          <w:tcPr>
            <w:tcW w:w="384" w:type="pct"/>
            <w:vMerge/>
          </w:tcPr>
          <w:p w14:paraId="10FDD681" w14:textId="77777777" w:rsidR="00AE1875" w:rsidRDefault="00AE1875" w:rsidP="008E669B">
            <w:pPr>
              <w:pStyle w:val="XF-0"/>
              <w:rPr>
                <w:rFonts w:hint="eastAsia"/>
                <w:b/>
              </w:rPr>
            </w:pPr>
          </w:p>
        </w:tc>
        <w:tc>
          <w:tcPr>
            <w:tcW w:w="460" w:type="pct"/>
            <w:vMerge/>
          </w:tcPr>
          <w:p w14:paraId="751ABF38" w14:textId="77777777" w:rsidR="00AE1875" w:rsidRDefault="00AE1875" w:rsidP="008E669B">
            <w:pPr>
              <w:pStyle w:val="XF-0"/>
              <w:rPr>
                <w:rFonts w:hint="eastAsia"/>
              </w:rPr>
            </w:pPr>
          </w:p>
        </w:tc>
        <w:tc>
          <w:tcPr>
            <w:tcW w:w="1067" w:type="pct"/>
            <w:vMerge/>
          </w:tcPr>
          <w:p w14:paraId="1E26B591" w14:textId="77777777" w:rsidR="00AE1875" w:rsidRDefault="00AE1875" w:rsidP="008E669B">
            <w:pPr>
              <w:pStyle w:val="XF-0"/>
              <w:rPr>
                <w:rFonts w:hint="eastAsia"/>
              </w:rPr>
            </w:pPr>
          </w:p>
        </w:tc>
        <w:tc>
          <w:tcPr>
            <w:tcW w:w="1082" w:type="pct"/>
          </w:tcPr>
          <w:p w14:paraId="4E1036A5" w14:textId="77777777" w:rsidR="00AE1875" w:rsidRDefault="00000000" w:rsidP="008E669B">
            <w:pPr>
              <w:pStyle w:val="XF-0"/>
              <w:rPr>
                <w:rFonts w:hint="eastAsia"/>
              </w:rPr>
            </w:pPr>
            <w:r>
              <w:rPr>
                <w:rFonts w:hint="eastAsia"/>
              </w:rPr>
              <w:t>01：单步调焦-</w:t>
            </w:r>
          </w:p>
        </w:tc>
        <w:tc>
          <w:tcPr>
            <w:tcW w:w="960" w:type="pct"/>
            <w:vMerge/>
          </w:tcPr>
          <w:p w14:paraId="5F0D2FE8" w14:textId="77777777" w:rsidR="00AE1875" w:rsidRDefault="00AE1875" w:rsidP="008E669B">
            <w:pPr>
              <w:pStyle w:val="XF-0"/>
              <w:rPr>
                <w:rFonts w:hint="eastAsia"/>
              </w:rPr>
            </w:pPr>
          </w:p>
        </w:tc>
        <w:tc>
          <w:tcPr>
            <w:tcW w:w="541" w:type="pct"/>
            <w:vMerge/>
          </w:tcPr>
          <w:p w14:paraId="17F3BA90" w14:textId="77777777" w:rsidR="00AE1875" w:rsidRDefault="00AE1875" w:rsidP="008E669B">
            <w:pPr>
              <w:pStyle w:val="XF-0"/>
              <w:rPr>
                <w:rFonts w:hint="eastAsia"/>
              </w:rPr>
            </w:pPr>
          </w:p>
        </w:tc>
        <w:tc>
          <w:tcPr>
            <w:tcW w:w="504" w:type="pct"/>
            <w:vMerge/>
          </w:tcPr>
          <w:p w14:paraId="7C48F3A3" w14:textId="77777777" w:rsidR="00AE1875" w:rsidRDefault="00AE1875" w:rsidP="008E669B">
            <w:pPr>
              <w:pStyle w:val="XF-0"/>
              <w:rPr>
                <w:rFonts w:hint="eastAsia"/>
              </w:rPr>
            </w:pPr>
          </w:p>
        </w:tc>
      </w:tr>
      <w:tr w:rsidR="00AE1875" w14:paraId="6A74D93F" w14:textId="77777777" w:rsidTr="00AE1875">
        <w:trPr>
          <w:trHeight w:val="57"/>
        </w:trPr>
        <w:tc>
          <w:tcPr>
            <w:tcW w:w="384" w:type="pct"/>
            <w:vMerge/>
          </w:tcPr>
          <w:p w14:paraId="406C62D4" w14:textId="77777777" w:rsidR="00AE1875" w:rsidRDefault="00AE1875" w:rsidP="008E669B">
            <w:pPr>
              <w:pStyle w:val="XF-0"/>
              <w:rPr>
                <w:rFonts w:hint="eastAsia"/>
                <w:b/>
              </w:rPr>
            </w:pPr>
          </w:p>
        </w:tc>
        <w:tc>
          <w:tcPr>
            <w:tcW w:w="460" w:type="pct"/>
            <w:vMerge/>
          </w:tcPr>
          <w:p w14:paraId="19184260" w14:textId="77777777" w:rsidR="00AE1875" w:rsidRDefault="00AE1875" w:rsidP="008E669B">
            <w:pPr>
              <w:pStyle w:val="XF-0"/>
              <w:rPr>
                <w:rFonts w:hint="eastAsia"/>
              </w:rPr>
            </w:pPr>
          </w:p>
        </w:tc>
        <w:tc>
          <w:tcPr>
            <w:tcW w:w="1067" w:type="pct"/>
            <w:vMerge w:val="restart"/>
          </w:tcPr>
          <w:p w14:paraId="52B70ACE" w14:textId="77777777" w:rsidR="00AE1875" w:rsidRDefault="00000000" w:rsidP="008E669B">
            <w:pPr>
              <w:pStyle w:val="XF-0"/>
              <w:rPr>
                <w:rFonts w:hint="eastAsia"/>
              </w:rPr>
            </w:pPr>
            <w:r>
              <w:rPr>
                <w:rFonts w:hint="eastAsia"/>
              </w:rPr>
              <w:t>05：自动聚焦</w:t>
            </w:r>
          </w:p>
        </w:tc>
        <w:tc>
          <w:tcPr>
            <w:tcW w:w="1082" w:type="pct"/>
          </w:tcPr>
          <w:p w14:paraId="532667F0" w14:textId="77777777" w:rsidR="00AE1875" w:rsidRDefault="00000000" w:rsidP="008E669B">
            <w:pPr>
              <w:pStyle w:val="XF-0"/>
              <w:rPr>
                <w:rFonts w:hint="eastAsia"/>
              </w:rPr>
            </w:pPr>
            <w:r>
              <w:rPr>
                <w:rFonts w:hint="eastAsia"/>
              </w:rPr>
              <w:t>00：自动聚焦（触发式）</w:t>
            </w:r>
          </w:p>
        </w:tc>
        <w:tc>
          <w:tcPr>
            <w:tcW w:w="960" w:type="pct"/>
          </w:tcPr>
          <w:p w14:paraId="036E39A2" w14:textId="77777777" w:rsidR="00AE1875" w:rsidRDefault="00000000" w:rsidP="008E669B">
            <w:pPr>
              <w:pStyle w:val="XF-0"/>
              <w:rPr>
                <w:rFonts w:hint="eastAsia"/>
              </w:rPr>
            </w:pPr>
            <w:r>
              <w:rPr>
                <w:rFonts w:hint="eastAsia"/>
              </w:rPr>
              <w:t>-</w:t>
            </w:r>
          </w:p>
        </w:tc>
        <w:tc>
          <w:tcPr>
            <w:tcW w:w="541" w:type="pct"/>
            <w:vMerge/>
          </w:tcPr>
          <w:p w14:paraId="36A5AE5B" w14:textId="77777777" w:rsidR="00AE1875" w:rsidRDefault="00AE1875" w:rsidP="008E669B">
            <w:pPr>
              <w:pStyle w:val="XF-0"/>
              <w:rPr>
                <w:rFonts w:hint="eastAsia"/>
              </w:rPr>
            </w:pPr>
          </w:p>
        </w:tc>
        <w:tc>
          <w:tcPr>
            <w:tcW w:w="504" w:type="pct"/>
            <w:vMerge/>
          </w:tcPr>
          <w:p w14:paraId="0D1E9CDF" w14:textId="77777777" w:rsidR="00AE1875" w:rsidRDefault="00AE1875" w:rsidP="008E669B">
            <w:pPr>
              <w:pStyle w:val="XF-0"/>
              <w:rPr>
                <w:rFonts w:hint="eastAsia"/>
              </w:rPr>
            </w:pPr>
          </w:p>
        </w:tc>
      </w:tr>
      <w:tr w:rsidR="00AE1875" w14:paraId="34496B49" w14:textId="77777777" w:rsidTr="00AE1875">
        <w:trPr>
          <w:trHeight w:val="57"/>
        </w:trPr>
        <w:tc>
          <w:tcPr>
            <w:tcW w:w="384" w:type="pct"/>
            <w:vMerge/>
          </w:tcPr>
          <w:p w14:paraId="1FBF359B" w14:textId="77777777" w:rsidR="00AE1875" w:rsidRDefault="00AE1875" w:rsidP="008E669B">
            <w:pPr>
              <w:pStyle w:val="XF-0"/>
              <w:rPr>
                <w:rFonts w:hint="eastAsia"/>
                <w:b/>
              </w:rPr>
            </w:pPr>
          </w:p>
        </w:tc>
        <w:tc>
          <w:tcPr>
            <w:tcW w:w="460" w:type="pct"/>
            <w:vMerge/>
          </w:tcPr>
          <w:p w14:paraId="05784E7C" w14:textId="77777777" w:rsidR="00AE1875" w:rsidRDefault="00AE1875" w:rsidP="008E669B">
            <w:pPr>
              <w:pStyle w:val="XF-0"/>
              <w:rPr>
                <w:rFonts w:hint="eastAsia"/>
              </w:rPr>
            </w:pPr>
          </w:p>
        </w:tc>
        <w:tc>
          <w:tcPr>
            <w:tcW w:w="1067" w:type="pct"/>
            <w:vMerge/>
          </w:tcPr>
          <w:p w14:paraId="73678FFC" w14:textId="77777777" w:rsidR="00AE1875" w:rsidRDefault="00AE1875" w:rsidP="008E669B">
            <w:pPr>
              <w:pStyle w:val="XF-0"/>
              <w:rPr>
                <w:rFonts w:hint="eastAsia"/>
              </w:rPr>
            </w:pPr>
          </w:p>
        </w:tc>
        <w:tc>
          <w:tcPr>
            <w:tcW w:w="1082" w:type="pct"/>
          </w:tcPr>
          <w:p w14:paraId="670BA570" w14:textId="77777777" w:rsidR="00AE1875" w:rsidRDefault="00000000" w:rsidP="008E669B">
            <w:pPr>
              <w:pStyle w:val="XF-0"/>
              <w:rPr>
                <w:rFonts w:hint="eastAsia"/>
              </w:rPr>
            </w:pPr>
            <w:r>
              <w:rPr>
                <w:rFonts w:hint="eastAsia"/>
              </w:rPr>
              <w:t>01：自动聚焦（状态式）</w:t>
            </w:r>
          </w:p>
        </w:tc>
        <w:tc>
          <w:tcPr>
            <w:tcW w:w="960" w:type="pct"/>
          </w:tcPr>
          <w:p w14:paraId="44D6B34C" w14:textId="77777777" w:rsidR="00AE1875" w:rsidRDefault="00000000" w:rsidP="008E669B">
            <w:pPr>
              <w:pStyle w:val="XF-0"/>
              <w:rPr>
                <w:rFonts w:hint="eastAsia"/>
              </w:rPr>
            </w:pPr>
            <w:r>
              <w:rPr>
                <w:rFonts w:hint="eastAsia"/>
              </w:rPr>
              <w:t>[0]：0：关，1：开</w:t>
            </w:r>
          </w:p>
        </w:tc>
        <w:tc>
          <w:tcPr>
            <w:tcW w:w="541" w:type="pct"/>
            <w:vMerge/>
          </w:tcPr>
          <w:p w14:paraId="7BA93CE1" w14:textId="77777777" w:rsidR="00AE1875" w:rsidRDefault="00AE1875" w:rsidP="008E669B">
            <w:pPr>
              <w:pStyle w:val="XF-0"/>
              <w:rPr>
                <w:rFonts w:hint="eastAsia"/>
              </w:rPr>
            </w:pPr>
          </w:p>
        </w:tc>
        <w:tc>
          <w:tcPr>
            <w:tcW w:w="504" w:type="pct"/>
            <w:vMerge/>
          </w:tcPr>
          <w:p w14:paraId="26916E83" w14:textId="77777777" w:rsidR="00AE1875" w:rsidRDefault="00AE1875" w:rsidP="008E669B">
            <w:pPr>
              <w:pStyle w:val="XF-0"/>
              <w:rPr>
                <w:rFonts w:hint="eastAsia"/>
              </w:rPr>
            </w:pPr>
          </w:p>
        </w:tc>
      </w:tr>
      <w:tr w:rsidR="00AE1875" w14:paraId="4556D62D" w14:textId="77777777" w:rsidTr="00AE1875">
        <w:trPr>
          <w:trHeight w:val="57"/>
        </w:trPr>
        <w:tc>
          <w:tcPr>
            <w:tcW w:w="384" w:type="pct"/>
            <w:vMerge/>
          </w:tcPr>
          <w:p w14:paraId="7FA5A53C" w14:textId="77777777" w:rsidR="00AE1875" w:rsidRDefault="00AE1875" w:rsidP="008E669B">
            <w:pPr>
              <w:pStyle w:val="XF-0"/>
              <w:rPr>
                <w:rFonts w:hint="eastAsia"/>
                <w:b/>
              </w:rPr>
            </w:pPr>
          </w:p>
        </w:tc>
        <w:tc>
          <w:tcPr>
            <w:tcW w:w="460" w:type="pct"/>
            <w:vMerge/>
          </w:tcPr>
          <w:p w14:paraId="10C0E736" w14:textId="77777777" w:rsidR="00AE1875" w:rsidRDefault="00AE1875" w:rsidP="008E669B">
            <w:pPr>
              <w:pStyle w:val="XF-0"/>
              <w:rPr>
                <w:rFonts w:hint="eastAsia"/>
              </w:rPr>
            </w:pPr>
          </w:p>
        </w:tc>
        <w:tc>
          <w:tcPr>
            <w:tcW w:w="1067" w:type="pct"/>
          </w:tcPr>
          <w:p w14:paraId="5372B232" w14:textId="77777777" w:rsidR="00AE1875" w:rsidRDefault="00000000" w:rsidP="008E669B">
            <w:pPr>
              <w:pStyle w:val="XF-0"/>
              <w:rPr>
                <w:rFonts w:hint="eastAsia"/>
              </w:rPr>
            </w:pPr>
            <w:r>
              <w:rPr>
                <w:rFonts w:hint="eastAsia"/>
              </w:rPr>
              <w:t>06：焦距直达</w:t>
            </w:r>
          </w:p>
        </w:tc>
        <w:tc>
          <w:tcPr>
            <w:tcW w:w="1082" w:type="pct"/>
          </w:tcPr>
          <w:p w14:paraId="722B0F1D" w14:textId="77777777" w:rsidR="00AE1875" w:rsidRDefault="00000000" w:rsidP="008E669B">
            <w:pPr>
              <w:pStyle w:val="XF-0"/>
              <w:rPr>
                <w:rFonts w:hint="eastAsia"/>
              </w:rPr>
            </w:pPr>
            <w:r>
              <w:rPr>
                <w:rFonts w:hint="eastAsia"/>
              </w:rPr>
              <w:t>00：焦距直达</w:t>
            </w:r>
          </w:p>
        </w:tc>
        <w:tc>
          <w:tcPr>
            <w:tcW w:w="960" w:type="pct"/>
          </w:tcPr>
          <w:p w14:paraId="78EFBB66" w14:textId="77777777" w:rsidR="00AE1875" w:rsidRDefault="00000000" w:rsidP="008E669B">
            <w:pPr>
              <w:pStyle w:val="XF-0"/>
              <w:rPr>
                <w:rFonts w:hint="eastAsia"/>
              </w:rPr>
            </w:pPr>
            <w:r>
              <w:rPr>
                <w:rFonts w:hint="eastAsia"/>
              </w:rPr>
              <w:t>[0-7]：</w:t>
            </w:r>
          </w:p>
          <w:p w14:paraId="1FF53F9A" w14:textId="77777777" w:rsidR="00AE1875" w:rsidRDefault="00000000" w:rsidP="008E669B">
            <w:pPr>
              <w:pStyle w:val="XF-0"/>
              <w:rPr>
                <w:rFonts w:hint="eastAsia"/>
              </w:rPr>
            </w:pPr>
            <w:r>
              <w:rPr>
                <w:rFonts w:hint="eastAsia"/>
              </w:rPr>
              <w:t>float型</w:t>
            </w:r>
          </w:p>
          <w:p w14:paraId="1E95C10D" w14:textId="77777777" w:rsidR="00AE1875" w:rsidRDefault="00000000" w:rsidP="008E669B">
            <w:pPr>
              <w:pStyle w:val="XF-0"/>
              <w:rPr>
                <w:rFonts w:hint="eastAsia"/>
              </w:rPr>
            </w:pPr>
            <w:r>
              <w:rPr>
                <w:rFonts w:hint="eastAsia"/>
              </w:rPr>
              <w:t>41 90 00 00-43 FA 00 00</w:t>
            </w:r>
          </w:p>
          <w:p w14:paraId="721BDBD9" w14:textId="77777777" w:rsidR="00AE1875" w:rsidRDefault="00000000" w:rsidP="008E669B">
            <w:pPr>
              <w:pStyle w:val="XF-0"/>
              <w:rPr>
                <w:rFonts w:hint="eastAsia"/>
              </w:rPr>
            </w:pPr>
            <w:r>
              <w:rPr>
                <w:rFonts w:hint="eastAsia"/>
              </w:rPr>
              <w:t>（18-500）</w:t>
            </w:r>
          </w:p>
        </w:tc>
        <w:tc>
          <w:tcPr>
            <w:tcW w:w="541" w:type="pct"/>
            <w:vMerge/>
          </w:tcPr>
          <w:p w14:paraId="31CE02A7" w14:textId="77777777" w:rsidR="00AE1875" w:rsidRDefault="00AE1875" w:rsidP="008E669B">
            <w:pPr>
              <w:pStyle w:val="XF-0"/>
              <w:rPr>
                <w:rFonts w:hint="eastAsia"/>
              </w:rPr>
            </w:pPr>
          </w:p>
        </w:tc>
        <w:tc>
          <w:tcPr>
            <w:tcW w:w="504" w:type="pct"/>
            <w:vMerge/>
          </w:tcPr>
          <w:p w14:paraId="47488D05" w14:textId="77777777" w:rsidR="00AE1875" w:rsidRDefault="00AE1875" w:rsidP="008E669B">
            <w:pPr>
              <w:pStyle w:val="XF-0"/>
              <w:rPr>
                <w:rFonts w:hint="eastAsia"/>
              </w:rPr>
            </w:pPr>
          </w:p>
        </w:tc>
      </w:tr>
      <w:tr w:rsidR="00AE1875" w14:paraId="15628109" w14:textId="77777777" w:rsidTr="00AE1875">
        <w:trPr>
          <w:trHeight w:val="57"/>
        </w:trPr>
        <w:tc>
          <w:tcPr>
            <w:tcW w:w="384" w:type="pct"/>
            <w:vMerge/>
          </w:tcPr>
          <w:p w14:paraId="2F6362A0" w14:textId="77777777" w:rsidR="00AE1875" w:rsidRDefault="00AE1875" w:rsidP="008E669B">
            <w:pPr>
              <w:pStyle w:val="XF-0"/>
              <w:rPr>
                <w:rFonts w:hint="eastAsia"/>
                <w:b/>
              </w:rPr>
            </w:pPr>
          </w:p>
        </w:tc>
        <w:tc>
          <w:tcPr>
            <w:tcW w:w="460" w:type="pct"/>
            <w:vMerge/>
          </w:tcPr>
          <w:p w14:paraId="12CB6BA5" w14:textId="77777777" w:rsidR="00AE1875" w:rsidRDefault="00AE1875" w:rsidP="008E669B">
            <w:pPr>
              <w:pStyle w:val="XF-0"/>
              <w:rPr>
                <w:rFonts w:hint="eastAsia"/>
              </w:rPr>
            </w:pPr>
          </w:p>
        </w:tc>
        <w:tc>
          <w:tcPr>
            <w:tcW w:w="1067" w:type="pct"/>
          </w:tcPr>
          <w:p w14:paraId="20ED526A" w14:textId="77777777" w:rsidR="00AE1875" w:rsidRDefault="00000000" w:rsidP="008E669B">
            <w:pPr>
              <w:pStyle w:val="XF-0"/>
              <w:rPr>
                <w:rFonts w:hint="eastAsia"/>
              </w:rPr>
            </w:pPr>
            <w:r>
              <w:rPr>
                <w:rFonts w:hint="eastAsia"/>
              </w:rPr>
              <w:t>07：聚焦直达</w:t>
            </w:r>
          </w:p>
        </w:tc>
        <w:tc>
          <w:tcPr>
            <w:tcW w:w="1082" w:type="pct"/>
          </w:tcPr>
          <w:p w14:paraId="4B7F6C32" w14:textId="77777777" w:rsidR="00AE1875" w:rsidRDefault="00000000" w:rsidP="008E669B">
            <w:pPr>
              <w:pStyle w:val="XF-0"/>
              <w:rPr>
                <w:rFonts w:hint="eastAsia"/>
              </w:rPr>
            </w:pPr>
            <w:r>
              <w:rPr>
                <w:rFonts w:hint="eastAsia"/>
              </w:rPr>
              <w:t>00：聚焦直达</w:t>
            </w:r>
          </w:p>
        </w:tc>
        <w:tc>
          <w:tcPr>
            <w:tcW w:w="960" w:type="pct"/>
          </w:tcPr>
          <w:p w14:paraId="7266A323" w14:textId="77777777" w:rsidR="00AE1875" w:rsidRDefault="00000000" w:rsidP="008E669B">
            <w:pPr>
              <w:pStyle w:val="XF-0"/>
              <w:rPr>
                <w:rFonts w:hint="eastAsia"/>
              </w:rPr>
            </w:pPr>
            <w:r>
              <w:rPr>
                <w:rFonts w:hint="eastAsia"/>
              </w:rPr>
              <w:t>[0-7]：</w:t>
            </w:r>
          </w:p>
          <w:p w14:paraId="668D61E9" w14:textId="77777777" w:rsidR="00AE1875" w:rsidRDefault="00000000" w:rsidP="008E669B">
            <w:pPr>
              <w:pStyle w:val="XF-0"/>
              <w:rPr>
                <w:rFonts w:hint="eastAsia"/>
              </w:rPr>
            </w:pPr>
            <w:r>
              <w:rPr>
                <w:rFonts w:hint="eastAsia"/>
              </w:rPr>
              <w:lastRenderedPageBreak/>
              <w:t>float型</w:t>
            </w:r>
          </w:p>
          <w:p w14:paraId="58F20C92" w14:textId="77777777" w:rsidR="00AE1875" w:rsidRDefault="00000000" w:rsidP="008E669B">
            <w:pPr>
              <w:pStyle w:val="XF-0"/>
              <w:rPr>
                <w:rFonts w:hint="eastAsia"/>
              </w:rPr>
            </w:pPr>
            <w:r>
              <w:rPr>
                <w:rFonts w:hint="eastAsia"/>
              </w:rPr>
              <w:t>取值范围待定</w:t>
            </w:r>
          </w:p>
        </w:tc>
        <w:tc>
          <w:tcPr>
            <w:tcW w:w="541" w:type="pct"/>
            <w:vMerge/>
          </w:tcPr>
          <w:p w14:paraId="58D93094" w14:textId="77777777" w:rsidR="00AE1875" w:rsidRDefault="00AE1875" w:rsidP="008E669B">
            <w:pPr>
              <w:pStyle w:val="XF-0"/>
              <w:rPr>
                <w:rFonts w:hint="eastAsia"/>
              </w:rPr>
            </w:pPr>
          </w:p>
        </w:tc>
        <w:tc>
          <w:tcPr>
            <w:tcW w:w="504" w:type="pct"/>
            <w:vMerge/>
          </w:tcPr>
          <w:p w14:paraId="1F297B0E" w14:textId="77777777" w:rsidR="00AE1875" w:rsidRDefault="00AE1875" w:rsidP="008E669B">
            <w:pPr>
              <w:pStyle w:val="XF-0"/>
              <w:rPr>
                <w:rFonts w:hint="eastAsia"/>
              </w:rPr>
            </w:pPr>
          </w:p>
        </w:tc>
      </w:tr>
      <w:tr w:rsidR="00AE1875" w14:paraId="6196070A" w14:textId="77777777" w:rsidTr="00AE1875">
        <w:trPr>
          <w:trHeight w:val="57"/>
        </w:trPr>
        <w:tc>
          <w:tcPr>
            <w:tcW w:w="384" w:type="pct"/>
            <w:vMerge/>
          </w:tcPr>
          <w:p w14:paraId="7EFCEB8A" w14:textId="77777777" w:rsidR="00AE1875" w:rsidRDefault="00AE1875" w:rsidP="008E669B">
            <w:pPr>
              <w:pStyle w:val="XF-0"/>
              <w:rPr>
                <w:rFonts w:hint="eastAsia"/>
                <w:b/>
              </w:rPr>
            </w:pPr>
          </w:p>
        </w:tc>
        <w:tc>
          <w:tcPr>
            <w:tcW w:w="460" w:type="pct"/>
            <w:vMerge/>
          </w:tcPr>
          <w:p w14:paraId="47E512F4" w14:textId="77777777" w:rsidR="00AE1875" w:rsidRDefault="00AE1875" w:rsidP="008E669B">
            <w:pPr>
              <w:pStyle w:val="XF-0"/>
              <w:rPr>
                <w:rFonts w:hint="eastAsia"/>
              </w:rPr>
            </w:pPr>
          </w:p>
        </w:tc>
        <w:tc>
          <w:tcPr>
            <w:tcW w:w="1067" w:type="pct"/>
          </w:tcPr>
          <w:p w14:paraId="3A15045D" w14:textId="77777777" w:rsidR="00AE1875" w:rsidRDefault="00000000" w:rsidP="008E669B">
            <w:pPr>
              <w:pStyle w:val="XF-0"/>
              <w:rPr>
                <w:rFonts w:hint="eastAsia"/>
              </w:rPr>
            </w:pPr>
            <w:r>
              <w:rPr>
                <w:rFonts w:hint="eastAsia"/>
              </w:rPr>
              <w:t>08：光学透雾</w:t>
            </w:r>
          </w:p>
        </w:tc>
        <w:tc>
          <w:tcPr>
            <w:tcW w:w="1082" w:type="pct"/>
          </w:tcPr>
          <w:p w14:paraId="535548F0" w14:textId="77777777" w:rsidR="00AE1875" w:rsidRDefault="00000000" w:rsidP="008E669B">
            <w:pPr>
              <w:pStyle w:val="XF-0"/>
              <w:rPr>
                <w:rFonts w:hint="eastAsia"/>
              </w:rPr>
            </w:pPr>
            <w:r>
              <w:rPr>
                <w:rFonts w:hint="eastAsia"/>
              </w:rPr>
              <w:t>00：关；01：开</w:t>
            </w:r>
          </w:p>
        </w:tc>
        <w:tc>
          <w:tcPr>
            <w:tcW w:w="960" w:type="pct"/>
          </w:tcPr>
          <w:p w14:paraId="09DC0146" w14:textId="77777777" w:rsidR="00AE1875" w:rsidRDefault="00AE1875" w:rsidP="008E669B">
            <w:pPr>
              <w:pStyle w:val="XF-0"/>
              <w:rPr>
                <w:rFonts w:hint="eastAsia"/>
              </w:rPr>
            </w:pPr>
          </w:p>
        </w:tc>
        <w:tc>
          <w:tcPr>
            <w:tcW w:w="541" w:type="pct"/>
            <w:vMerge/>
          </w:tcPr>
          <w:p w14:paraId="582984FD" w14:textId="77777777" w:rsidR="00AE1875" w:rsidRDefault="00AE1875" w:rsidP="008E669B">
            <w:pPr>
              <w:pStyle w:val="XF-0"/>
              <w:rPr>
                <w:rFonts w:hint="eastAsia"/>
              </w:rPr>
            </w:pPr>
          </w:p>
        </w:tc>
        <w:tc>
          <w:tcPr>
            <w:tcW w:w="504" w:type="pct"/>
            <w:vMerge/>
          </w:tcPr>
          <w:p w14:paraId="4BDFBE58" w14:textId="77777777" w:rsidR="00AE1875" w:rsidRDefault="00AE1875" w:rsidP="008E669B">
            <w:pPr>
              <w:pStyle w:val="XF-0"/>
              <w:rPr>
                <w:rFonts w:hint="eastAsia"/>
              </w:rPr>
            </w:pPr>
          </w:p>
        </w:tc>
      </w:tr>
      <w:tr w:rsidR="00AE1875" w14:paraId="2DC3D155" w14:textId="77777777" w:rsidTr="00AE1875">
        <w:trPr>
          <w:trHeight w:val="57"/>
        </w:trPr>
        <w:tc>
          <w:tcPr>
            <w:tcW w:w="384" w:type="pct"/>
            <w:vMerge/>
          </w:tcPr>
          <w:p w14:paraId="5398F900" w14:textId="77777777" w:rsidR="00AE1875" w:rsidRDefault="00AE1875" w:rsidP="008E669B">
            <w:pPr>
              <w:pStyle w:val="XF-0"/>
              <w:rPr>
                <w:rFonts w:hint="eastAsia"/>
                <w:b/>
              </w:rPr>
            </w:pPr>
          </w:p>
        </w:tc>
        <w:tc>
          <w:tcPr>
            <w:tcW w:w="460" w:type="pct"/>
            <w:vMerge/>
          </w:tcPr>
          <w:p w14:paraId="2E956432" w14:textId="77777777" w:rsidR="00AE1875" w:rsidRDefault="00AE1875" w:rsidP="008E669B">
            <w:pPr>
              <w:pStyle w:val="XF-0"/>
              <w:rPr>
                <w:rFonts w:hint="eastAsia"/>
              </w:rPr>
            </w:pPr>
          </w:p>
        </w:tc>
        <w:tc>
          <w:tcPr>
            <w:tcW w:w="1067" w:type="pct"/>
          </w:tcPr>
          <w:p w14:paraId="34319AEC" w14:textId="77777777" w:rsidR="00AE1875" w:rsidRDefault="00000000" w:rsidP="008E669B">
            <w:pPr>
              <w:pStyle w:val="XF-0"/>
              <w:rPr>
                <w:rFonts w:hint="eastAsia"/>
              </w:rPr>
            </w:pPr>
            <w:r>
              <w:rPr>
                <w:rFonts w:hint="eastAsia"/>
              </w:rPr>
              <w:t>09：亮度</w:t>
            </w:r>
          </w:p>
        </w:tc>
        <w:tc>
          <w:tcPr>
            <w:tcW w:w="1082" w:type="pct"/>
          </w:tcPr>
          <w:p w14:paraId="6E111185" w14:textId="77777777" w:rsidR="00AE1875" w:rsidRDefault="00000000" w:rsidP="008E669B">
            <w:pPr>
              <w:pStyle w:val="XF-0"/>
              <w:rPr>
                <w:rFonts w:hint="eastAsia"/>
              </w:rPr>
            </w:pPr>
            <w:r>
              <w:rPr>
                <w:rFonts w:hint="eastAsia"/>
              </w:rPr>
              <w:t>00：亮度+；01：亮度-；02直达；03：自动</w:t>
            </w:r>
          </w:p>
        </w:tc>
        <w:tc>
          <w:tcPr>
            <w:tcW w:w="960" w:type="pct"/>
          </w:tcPr>
          <w:p w14:paraId="1FDA0797" w14:textId="77777777" w:rsidR="00AE1875" w:rsidRDefault="00000000" w:rsidP="008E669B">
            <w:pPr>
              <w:pStyle w:val="XF-0"/>
              <w:rPr>
                <w:rFonts w:hint="eastAsia"/>
              </w:rPr>
            </w:pPr>
            <w:r>
              <w:rPr>
                <w:rFonts w:hint="eastAsia"/>
              </w:rPr>
              <w:t>控制位为02时，</w:t>
            </w:r>
          </w:p>
          <w:p w14:paraId="0A61F178" w14:textId="77777777" w:rsidR="00AE1875" w:rsidRDefault="00000000" w:rsidP="008E669B">
            <w:pPr>
              <w:pStyle w:val="XF-0"/>
              <w:rPr>
                <w:rFonts w:hint="eastAsia"/>
              </w:rPr>
            </w:pPr>
            <w:r>
              <w:rPr>
                <w:rFonts w:hint="eastAsia"/>
              </w:rPr>
              <w:t>[0]：亮度范围0-A（0-10）</w:t>
            </w:r>
          </w:p>
        </w:tc>
        <w:tc>
          <w:tcPr>
            <w:tcW w:w="541" w:type="pct"/>
            <w:vMerge/>
          </w:tcPr>
          <w:p w14:paraId="6A793240" w14:textId="77777777" w:rsidR="00AE1875" w:rsidRDefault="00AE1875" w:rsidP="008E669B">
            <w:pPr>
              <w:pStyle w:val="XF-0"/>
              <w:rPr>
                <w:rFonts w:hint="eastAsia"/>
              </w:rPr>
            </w:pPr>
          </w:p>
        </w:tc>
        <w:tc>
          <w:tcPr>
            <w:tcW w:w="504" w:type="pct"/>
            <w:vMerge/>
          </w:tcPr>
          <w:p w14:paraId="4689C127" w14:textId="77777777" w:rsidR="00AE1875" w:rsidRDefault="00AE1875" w:rsidP="008E669B">
            <w:pPr>
              <w:pStyle w:val="XF-0"/>
              <w:rPr>
                <w:rFonts w:hint="eastAsia"/>
              </w:rPr>
            </w:pPr>
          </w:p>
        </w:tc>
      </w:tr>
      <w:tr w:rsidR="00AE1875" w14:paraId="3B8F27AE" w14:textId="77777777" w:rsidTr="00AE1875">
        <w:trPr>
          <w:trHeight w:val="57"/>
        </w:trPr>
        <w:tc>
          <w:tcPr>
            <w:tcW w:w="384" w:type="pct"/>
            <w:vMerge/>
          </w:tcPr>
          <w:p w14:paraId="4C426D64" w14:textId="77777777" w:rsidR="00AE1875" w:rsidRDefault="00AE1875" w:rsidP="008E669B">
            <w:pPr>
              <w:pStyle w:val="XF-0"/>
              <w:rPr>
                <w:rFonts w:hint="eastAsia"/>
                <w:b/>
              </w:rPr>
            </w:pPr>
          </w:p>
        </w:tc>
        <w:tc>
          <w:tcPr>
            <w:tcW w:w="460" w:type="pct"/>
            <w:vMerge/>
          </w:tcPr>
          <w:p w14:paraId="2B6B620E" w14:textId="77777777" w:rsidR="00AE1875" w:rsidRDefault="00AE1875" w:rsidP="008E669B">
            <w:pPr>
              <w:pStyle w:val="XF-0"/>
              <w:rPr>
                <w:rFonts w:hint="eastAsia"/>
              </w:rPr>
            </w:pPr>
          </w:p>
        </w:tc>
        <w:tc>
          <w:tcPr>
            <w:tcW w:w="1067" w:type="pct"/>
          </w:tcPr>
          <w:p w14:paraId="519D8CED" w14:textId="77777777" w:rsidR="00AE1875" w:rsidRDefault="00000000" w:rsidP="008E669B">
            <w:pPr>
              <w:pStyle w:val="XF-0"/>
              <w:rPr>
                <w:rFonts w:hint="eastAsia"/>
              </w:rPr>
            </w:pPr>
            <w:r>
              <w:rPr>
                <w:rFonts w:hint="eastAsia"/>
              </w:rPr>
              <w:t>0A：对比度</w:t>
            </w:r>
          </w:p>
        </w:tc>
        <w:tc>
          <w:tcPr>
            <w:tcW w:w="1082" w:type="pct"/>
          </w:tcPr>
          <w:p w14:paraId="243431C6" w14:textId="77777777" w:rsidR="00AE1875" w:rsidRDefault="00000000" w:rsidP="008E669B">
            <w:pPr>
              <w:pStyle w:val="XF-0"/>
              <w:rPr>
                <w:rFonts w:hint="eastAsia"/>
              </w:rPr>
            </w:pPr>
            <w:r>
              <w:rPr>
                <w:rFonts w:hint="eastAsia"/>
              </w:rPr>
              <w:t>00：对比度+；01：对比度-；02直达；03：自动</w:t>
            </w:r>
          </w:p>
        </w:tc>
        <w:tc>
          <w:tcPr>
            <w:tcW w:w="960" w:type="pct"/>
          </w:tcPr>
          <w:p w14:paraId="01662BF6" w14:textId="77777777" w:rsidR="00AE1875" w:rsidRDefault="00000000" w:rsidP="008E669B">
            <w:pPr>
              <w:pStyle w:val="XF-0"/>
              <w:rPr>
                <w:rFonts w:hint="eastAsia"/>
              </w:rPr>
            </w:pPr>
            <w:r>
              <w:rPr>
                <w:rFonts w:hint="eastAsia"/>
              </w:rPr>
              <w:t>控制位为02时，</w:t>
            </w:r>
          </w:p>
          <w:p w14:paraId="47B1243B" w14:textId="77777777" w:rsidR="00AE1875" w:rsidRDefault="00000000" w:rsidP="008E669B">
            <w:pPr>
              <w:pStyle w:val="XF-0"/>
              <w:rPr>
                <w:rFonts w:hint="eastAsia"/>
              </w:rPr>
            </w:pPr>
            <w:r>
              <w:rPr>
                <w:rFonts w:hint="eastAsia"/>
              </w:rPr>
              <w:t>[0]：对比度范围0-A（0-10）</w:t>
            </w:r>
          </w:p>
        </w:tc>
        <w:tc>
          <w:tcPr>
            <w:tcW w:w="541" w:type="pct"/>
            <w:vMerge/>
          </w:tcPr>
          <w:p w14:paraId="71C7B72F" w14:textId="77777777" w:rsidR="00AE1875" w:rsidRDefault="00AE1875" w:rsidP="008E669B">
            <w:pPr>
              <w:pStyle w:val="XF-0"/>
              <w:rPr>
                <w:rFonts w:hint="eastAsia"/>
              </w:rPr>
            </w:pPr>
          </w:p>
        </w:tc>
        <w:tc>
          <w:tcPr>
            <w:tcW w:w="504" w:type="pct"/>
            <w:vMerge/>
          </w:tcPr>
          <w:p w14:paraId="15CB83E2" w14:textId="77777777" w:rsidR="00AE1875" w:rsidRDefault="00AE1875" w:rsidP="008E669B">
            <w:pPr>
              <w:pStyle w:val="XF-0"/>
              <w:rPr>
                <w:rFonts w:hint="eastAsia"/>
              </w:rPr>
            </w:pPr>
          </w:p>
        </w:tc>
      </w:tr>
      <w:tr w:rsidR="00AE1875" w14:paraId="31402F64" w14:textId="77777777" w:rsidTr="00AE1875">
        <w:trPr>
          <w:trHeight w:val="57"/>
        </w:trPr>
        <w:tc>
          <w:tcPr>
            <w:tcW w:w="384" w:type="pct"/>
            <w:vMerge/>
          </w:tcPr>
          <w:p w14:paraId="7DF208FC" w14:textId="77777777" w:rsidR="00AE1875" w:rsidRDefault="00AE1875" w:rsidP="008E669B">
            <w:pPr>
              <w:pStyle w:val="XF-0"/>
              <w:rPr>
                <w:rFonts w:hint="eastAsia"/>
                <w:b/>
              </w:rPr>
            </w:pPr>
          </w:p>
        </w:tc>
        <w:tc>
          <w:tcPr>
            <w:tcW w:w="460" w:type="pct"/>
            <w:vMerge/>
          </w:tcPr>
          <w:p w14:paraId="494FB664" w14:textId="77777777" w:rsidR="00AE1875" w:rsidRDefault="00AE1875" w:rsidP="008E669B">
            <w:pPr>
              <w:pStyle w:val="XF-0"/>
              <w:rPr>
                <w:rFonts w:hint="eastAsia"/>
              </w:rPr>
            </w:pPr>
          </w:p>
        </w:tc>
        <w:tc>
          <w:tcPr>
            <w:tcW w:w="1067" w:type="pct"/>
          </w:tcPr>
          <w:p w14:paraId="1214E423" w14:textId="77777777" w:rsidR="00AE1875" w:rsidRDefault="00000000" w:rsidP="008E669B">
            <w:pPr>
              <w:pStyle w:val="XF-0"/>
              <w:rPr>
                <w:rFonts w:hint="eastAsia"/>
              </w:rPr>
            </w:pPr>
            <w:r>
              <w:rPr>
                <w:rFonts w:hint="eastAsia"/>
              </w:rPr>
              <w:t>0B：图像增强</w:t>
            </w:r>
          </w:p>
        </w:tc>
        <w:tc>
          <w:tcPr>
            <w:tcW w:w="1082" w:type="pct"/>
          </w:tcPr>
          <w:p w14:paraId="4680C2F8" w14:textId="77777777" w:rsidR="00AE1875" w:rsidRDefault="00000000" w:rsidP="008E669B">
            <w:pPr>
              <w:pStyle w:val="XF-0"/>
              <w:rPr>
                <w:rFonts w:hint="eastAsia"/>
              </w:rPr>
            </w:pPr>
            <w:r>
              <w:rPr>
                <w:rFonts w:hint="eastAsia"/>
              </w:rPr>
              <w:t>00：图像增强开；01：图像增强关；02：直达</w:t>
            </w:r>
          </w:p>
        </w:tc>
        <w:tc>
          <w:tcPr>
            <w:tcW w:w="960" w:type="pct"/>
          </w:tcPr>
          <w:p w14:paraId="54C47D08" w14:textId="77777777" w:rsidR="00AE1875" w:rsidRDefault="00000000" w:rsidP="008E669B">
            <w:pPr>
              <w:pStyle w:val="XF-0"/>
              <w:rPr>
                <w:rFonts w:hint="eastAsia"/>
              </w:rPr>
            </w:pPr>
            <w:r>
              <w:rPr>
                <w:rFonts w:hint="eastAsia"/>
              </w:rPr>
              <w:t>控制位为02时，</w:t>
            </w:r>
          </w:p>
          <w:p w14:paraId="10FD8D0D" w14:textId="77777777" w:rsidR="00AE1875" w:rsidRDefault="00000000" w:rsidP="008E669B">
            <w:pPr>
              <w:pStyle w:val="XF-0"/>
              <w:rPr>
                <w:rFonts w:hint="eastAsia"/>
              </w:rPr>
            </w:pPr>
            <w:r>
              <w:rPr>
                <w:rFonts w:hint="eastAsia"/>
              </w:rPr>
              <w:t>[0]：增强范围0-A（0-10）</w:t>
            </w:r>
          </w:p>
        </w:tc>
        <w:tc>
          <w:tcPr>
            <w:tcW w:w="541" w:type="pct"/>
            <w:vMerge/>
          </w:tcPr>
          <w:p w14:paraId="6A18E9D6" w14:textId="77777777" w:rsidR="00AE1875" w:rsidRDefault="00AE1875" w:rsidP="008E669B">
            <w:pPr>
              <w:pStyle w:val="XF-0"/>
              <w:rPr>
                <w:rFonts w:hint="eastAsia"/>
              </w:rPr>
            </w:pPr>
          </w:p>
        </w:tc>
        <w:tc>
          <w:tcPr>
            <w:tcW w:w="504" w:type="pct"/>
            <w:vMerge/>
          </w:tcPr>
          <w:p w14:paraId="58CFA6D5" w14:textId="77777777" w:rsidR="00AE1875" w:rsidRDefault="00AE1875" w:rsidP="008E669B">
            <w:pPr>
              <w:pStyle w:val="XF-0"/>
              <w:rPr>
                <w:rFonts w:hint="eastAsia"/>
              </w:rPr>
            </w:pPr>
          </w:p>
        </w:tc>
      </w:tr>
    </w:tbl>
    <w:p w14:paraId="0666EC65" w14:textId="64E400A0" w:rsidR="008E669B" w:rsidRDefault="008E669B" w:rsidP="00131C63">
      <w:r>
        <w:br w:type="page"/>
      </w:r>
    </w:p>
    <w:p w14:paraId="358782BC" w14:textId="77777777" w:rsidR="00AE1875" w:rsidRDefault="00000000">
      <w:pPr>
        <w:pStyle w:val="3"/>
        <w:ind w:left="0" w:firstLine="0"/>
      </w:pPr>
      <w:bookmarkStart w:id="27" w:name="_Toc162792470"/>
      <w:bookmarkStart w:id="28" w:name="_Ref12590"/>
      <w:bookmarkStart w:id="29" w:name="_Toc229133429"/>
      <w:r>
        <w:rPr>
          <w:rFonts w:hint="eastAsia"/>
        </w:rPr>
        <w:lastRenderedPageBreak/>
        <w:t>综合显控软件</w:t>
      </w:r>
      <w:r>
        <w:rPr>
          <w:rFonts w:hint="eastAsia"/>
        </w:rPr>
        <w:t>-&gt;</w:t>
      </w:r>
      <w:bookmarkEnd w:id="27"/>
      <w:r>
        <w:rPr>
          <w:rFonts w:hint="eastAsia"/>
        </w:rPr>
        <w:t>红外热像仪</w:t>
      </w:r>
      <w:bookmarkEnd w:id="28"/>
      <w:bookmarkEnd w:id="29"/>
    </w:p>
    <w:p w14:paraId="2AAF27F0" w14:textId="77777777" w:rsidR="00AE1875" w:rsidRDefault="00000000" w:rsidP="008E669B">
      <w:pPr>
        <w:pStyle w:val="XF-"/>
        <w:rPr>
          <w:rFonts w:hint="eastAsia"/>
        </w:rPr>
      </w:pPr>
      <w:r>
        <w:rPr>
          <w:rFonts w:hint="eastAsia"/>
        </w:rPr>
        <w:t>发送条件：根据实际使用需求发送；</w:t>
      </w:r>
    </w:p>
    <w:p w14:paraId="1C9BDA29" w14:textId="77777777" w:rsidR="00AE1875" w:rsidRDefault="00000000" w:rsidP="008E669B">
      <w:pPr>
        <w:pStyle w:val="XF-"/>
        <w:rPr>
          <w:rFonts w:hint="eastAsia"/>
        </w:rPr>
      </w:pPr>
      <w:r>
        <w:rPr>
          <w:rFonts w:hint="eastAsia"/>
        </w:rPr>
        <w:t>发送频度：不定；</w:t>
      </w:r>
    </w:p>
    <w:p w14:paraId="220D24AC" w14:textId="77777777" w:rsidR="00AE1875" w:rsidRDefault="00000000" w:rsidP="008E669B">
      <w:pPr>
        <w:pStyle w:val="XF-"/>
        <w:rPr>
          <w:rFonts w:hint="eastAsia"/>
        </w:rPr>
      </w:pPr>
      <w:r>
        <w:rPr>
          <w:rFonts w:hint="eastAsia"/>
        </w:rPr>
        <w:t>接收处理要求：无。</w:t>
      </w:r>
    </w:p>
    <w:p w14:paraId="6D44A2CA" w14:textId="158589B8" w:rsidR="00AE1875" w:rsidRDefault="00000000" w:rsidP="008E669B">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6</w:t>
      </w:r>
      <w:r>
        <w:fldChar w:fldCharType="end"/>
      </w:r>
      <w:r>
        <w:rPr>
          <w:rFonts w:hint="eastAsia"/>
        </w:rPr>
        <w:t xml:space="preserve"> 综合显控软件发送可见光相机指令帧格式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355"/>
        <w:gridCol w:w="1457"/>
        <w:gridCol w:w="1674"/>
        <w:gridCol w:w="5894"/>
        <w:gridCol w:w="1986"/>
        <w:gridCol w:w="1098"/>
      </w:tblGrid>
      <w:tr w:rsidR="00AE1875" w14:paraId="00BB61FD" w14:textId="77777777" w:rsidTr="0014630C">
        <w:tc>
          <w:tcPr>
            <w:tcW w:w="376" w:type="pct"/>
          </w:tcPr>
          <w:p w14:paraId="36779EA1" w14:textId="77777777" w:rsidR="00AE1875" w:rsidRDefault="00000000" w:rsidP="008E669B">
            <w:pPr>
              <w:pStyle w:val="XF-0"/>
              <w:rPr>
                <w:rFonts w:hint="eastAsia"/>
              </w:rPr>
            </w:pPr>
            <w:r>
              <w:rPr>
                <w:rFonts w:hint="eastAsia"/>
              </w:rPr>
              <w:t>帧头</w:t>
            </w:r>
          </w:p>
        </w:tc>
        <w:tc>
          <w:tcPr>
            <w:tcW w:w="465" w:type="pct"/>
          </w:tcPr>
          <w:p w14:paraId="260D49DA" w14:textId="77777777" w:rsidR="00AE1875" w:rsidRDefault="00000000" w:rsidP="008E669B">
            <w:pPr>
              <w:pStyle w:val="XF-0"/>
              <w:rPr>
                <w:rFonts w:hint="eastAsia"/>
              </w:rPr>
            </w:pPr>
            <w:r>
              <w:rPr>
                <w:rFonts w:hint="eastAsia"/>
              </w:rPr>
              <w:t>地址位</w:t>
            </w:r>
          </w:p>
        </w:tc>
        <w:tc>
          <w:tcPr>
            <w:tcW w:w="500" w:type="pct"/>
          </w:tcPr>
          <w:p w14:paraId="66D6EEFC" w14:textId="77777777" w:rsidR="00AE1875" w:rsidRDefault="00000000" w:rsidP="008E669B">
            <w:pPr>
              <w:pStyle w:val="XF-0"/>
              <w:rPr>
                <w:rFonts w:hint="eastAsia"/>
              </w:rPr>
            </w:pPr>
            <w:r>
              <w:rPr>
                <w:rFonts w:hint="eastAsia"/>
              </w:rPr>
              <w:t>功能位</w:t>
            </w:r>
          </w:p>
        </w:tc>
        <w:tc>
          <w:tcPr>
            <w:tcW w:w="575" w:type="pct"/>
          </w:tcPr>
          <w:p w14:paraId="5E9B1BA0" w14:textId="77777777" w:rsidR="00AE1875" w:rsidRDefault="00000000" w:rsidP="008E669B">
            <w:pPr>
              <w:pStyle w:val="XF-0"/>
              <w:rPr>
                <w:rFonts w:hint="eastAsia"/>
              </w:rPr>
            </w:pPr>
            <w:r>
              <w:rPr>
                <w:rFonts w:hint="eastAsia"/>
              </w:rPr>
              <w:t>控制位</w:t>
            </w:r>
          </w:p>
        </w:tc>
        <w:tc>
          <w:tcPr>
            <w:tcW w:w="2024" w:type="pct"/>
          </w:tcPr>
          <w:p w14:paraId="7F7FC068" w14:textId="77777777" w:rsidR="00AE1875" w:rsidRDefault="00000000" w:rsidP="008E669B">
            <w:pPr>
              <w:pStyle w:val="XF-0"/>
              <w:rPr>
                <w:rFonts w:hint="eastAsia"/>
              </w:rPr>
            </w:pPr>
            <w:r>
              <w:rPr>
                <w:rFonts w:hint="eastAsia"/>
              </w:rPr>
              <w:t>数据位</w:t>
            </w:r>
          </w:p>
        </w:tc>
        <w:tc>
          <w:tcPr>
            <w:tcW w:w="682" w:type="pct"/>
          </w:tcPr>
          <w:p w14:paraId="63055C93" w14:textId="77777777" w:rsidR="00AE1875" w:rsidRDefault="00000000" w:rsidP="008E669B">
            <w:pPr>
              <w:pStyle w:val="XF-0"/>
              <w:rPr>
                <w:rFonts w:hint="eastAsia"/>
              </w:rPr>
            </w:pPr>
            <w:r>
              <w:rPr>
                <w:rFonts w:hint="eastAsia"/>
              </w:rPr>
              <w:t>校验</w:t>
            </w:r>
          </w:p>
        </w:tc>
        <w:tc>
          <w:tcPr>
            <w:tcW w:w="377" w:type="pct"/>
          </w:tcPr>
          <w:p w14:paraId="5FBD6AE9" w14:textId="77777777" w:rsidR="00AE1875" w:rsidRDefault="00000000" w:rsidP="008E669B">
            <w:pPr>
              <w:pStyle w:val="XF-0"/>
              <w:rPr>
                <w:rFonts w:hint="eastAsia"/>
              </w:rPr>
            </w:pPr>
            <w:r>
              <w:rPr>
                <w:rFonts w:hint="eastAsia"/>
              </w:rPr>
              <w:t>帧尾</w:t>
            </w:r>
          </w:p>
        </w:tc>
      </w:tr>
      <w:tr w:rsidR="00AE1875" w14:paraId="4635B209" w14:textId="77777777" w:rsidTr="0014630C">
        <w:tc>
          <w:tcPr>
            <w:tcW w:w="376" w:type="pct"/>
          </w:tcPr>
          <w:p w14:paraId="2FAAC542" w14:textId="77777777" w:rsidR="00AE1875" w:rsidRDefault="00000000" w:rsidP="008E669B">
            <w:pPr>
              <w:pStyle w:val="XF-0"/>
              <w:rPr>
                <w:rFonts w:hint="eastAsia"/>
              </w:rPr>
            </w:pPr>
            <w:r>
              <w:rPr>
                <w:rFonts w:hint="eastAsia"/>
              </w:rPr>
              <w:t>0F F0</w:t>
            </w:r>
          </w:p>
        </w:tc>
        <w:tc>
          <w:tcPr>
            <w:tcW w:w="465" w:type="pct"/>
          </w:tcPr>
          <w:p w14:paraId="455E3E1C" w14:textId="77777777" w:rsidR="00AE1875" w:rsidRDefault="00000000" w:rsidP="008E669B">
            <w:pPr>
              <w:pStyle w:val="XF-0"/>
              <w:rPr>
                <w:rFonts w:hint="eastAsia"/>
              </w:rPr>
            </w:pPr>
            <w:r>
              <w:rPr>
                <w:rFonts w:hint="eastAsia"/>
              </w:rPr>
              <w:t>红外热像仪固定为03</w:t>
            </w:r>
          </w:p>
        </w:tc>
        <w:tc>
          <w:tcPr>
            <w:tcW w:w="500" w:type="pct"/>
          </w:tcPr>
          <w:p w14:paraId="4B8181F0" w14:textId="77777777" w:rsidR="00AE1875" w:rsidRDefault="00000000" w:rsidP="008E669B">
            <w:pPr>
              <w:pStyle w:val="XF-0"/>
              <w:rPr>
                <w:rFonts w:hint="eastAsia"/>
              </w:rPr>
            </w:pPr>
            <w:r>
              <w:rPr>
                <w:rFonts w:hint="eastAsia"/>
              </w:rPr>
              <w:t>功能种类</w:t>
            </w:r>
          </w:p>
        </w:tc>
        <w:tc>
          <w:tcPr>
            <w:tcW w:w="575" w:type="pct"/>
          </w:tcPr>
          <w:p w14:paraId="4262BA8A" w14:textId="77777777" w:rsidR="00AE1875" w:rsidRDefault="00000000" w:rsidP="008E669B">
            <w:pPr>
              <w:pStyle w:val="XF-0"/>
              <w:rPr>
                <w:rFonts w:hint="eastAsia"/>
              </w:rPr>
            </w:pPr>
            <w:r>
              <w:rPr>
                <w:rFonts w:hint="eastAsia"/>
              </w:rPr>
              <w:t>对功能的控制</w:t>
            </w:r>
          </w:p>
        </w:tc>
        <w:tc>
          <w:tcPr>
            <w:tcW w:w="2024" w:type="pct"/>
          </w:tcPr>
          <w:p w14:paraId="609B1E9E" w14:textId="77777777" w:rsidR="00AE1875" w:rsidRDefault="00000000" w:rsidP="008E669B">
            <w:pPr>
              <w:pStyle w:val="XF-0"/>
              <w:rPr>
                <w:rFonts w:hint="eastAsia"/>
              </w:rPr>
            </w:pPr>
            <w:r>
              <w:rPr>
                <w:rFonts w:hint="eastAsia"/>
              </w:rPr>
              <w:t>当涉及画面坐标时（如点击位置、框选尺寸），画面中心为（0,0），低位在前，可见光最大为固定为2166x1520，红外热像仪最大固定为640x512</w:t>
            </w:r>
          </w:p>
        </w:tc>
        <w:tc>
          <w:tcPr>
            <w:tcW w:w="682" w:type="pct"/>
          </w:tcPr>
          <w:p w14:paraId="39F26F1D" w14:textId="77777777" w:rsidR="00AE1875" w:rsidRDefault="00000000" w:rsidP="008E669B">
            <w:pPr>
              <w:pStyle w:val="XF-0"/>
              <w:rPr>
                <w:rFonts w:hint="eastAsia"/>
              </w:rPr>
            </w:pPr>
            <w:r>
              <w:rPr>
                <w:rFonts w:hint="eastAsia"/>
              </w:rPr>
              <w:t>地址位到数据位和校验取低位1字节</w:t>
            </w:r>
          </w:p>
        </w:tc>
        <w:tc>
          <w:tcPr>
            <w:tcW w:w="377" w:type="pct"/>
          </w:tcPr>
          <w:p w14:paraId="249D6B9A" w14:textId="77777777" w:rsidR="00AE1875" w:rsidRDefault="00000000" w:rsidP="008E669B">
            <w:pPr>
              <w:pStyle w:val="XF-0"/>
              <w:rPr>
                <w:rFonts w:hint="eastAsia"/>
              </w:rPr>
            </w:pPr>
            <w:r>
              <w:rPr>
                <w:rFonts w:hint="eastAsia"/>
              </w:rPr>
              <w:t>F0 0F</w:t>
            </w:r>
          </w:p>
        </w:tc>
      </w:tr>
      <w:tr w:rsidR="00AE1875" w14:paraId="0AD9851A" w14:textId="77777777" w:rsidTr="0014630C">
        <w:tc>
          <w:tcPr>
            <w:tcW w:w="376" w:type="pct"/>
          </w:tcPr>
          <w:p w14:paraId="14FBDADD" w14:textId="77777777" w:rsidR="00AE1875" w:rsidRDefault="00000000" w:rsidP="008E669B">
            <w:pPr>
              <w:pStyle w:val="XF-0"/>
              <w:rPr>
                <w:rFonts w:hint="eastAsia"/>
              </w:rPr>
            </w:pPr>
            <w:r>
              <w:rPr>
                <w:rFonts w:hint="eastAsia"/>
              </w:rPr>
              <w:t>2字节</w:t>
            </w:r>
          </w:p>
        </w:tc>
        <w:tc>
          <w:tcPr>
            <w:tcW w:w="465" w:type="pct"/>
          </w:tcPr>
          <w:p w14:paraId="1D0810BA" w14:textId="77777777" w:rsidR="00AE1875" w:rsidRDefault="00000000" w:rsidP="008E669B">
            <w:pPr>
              <w:pStyle w:val="XF-0"/>
              <w:rPr>
                <w:rFonts w:hint="eastAsia"/>
              </w:rPr>
            </w:pPr>
            <w:r>
              <w:rPr>
                <w:rFonts w:hint="eastAsia"/>
              </w:rPr>
              <w:t>1字节</w:t>
            </w:r>
          </w:p>
        </w:tc>
        <w:tc>
          <w:tcPr>
            <w:tcW w:w="500" w:type="pct"/>
          </w:tcPr>
          <w:p w14:paraId="59766B23" w14:textId="77777777" w:rsidR="00AE1875" w:rsidRDefault="00000000" w:rsidP="008E669B">
            <w:pPr>
              <w:pStyle w:val="XF-0"/>
              <w:rPr>
                <w:rFonts w:hint="eastAsia"/>
              </w:rPr>
            </w:pPr>
            <w:r>
              <w:rPr>
                <w:rFonts w:hint="eastAsia"/>
              </w:rPr>
              <w:t>1字节</w:t>
            </w:r>
          </w:p>
        </w:tc>
        <w:tc>
          <w:tcPr>
            <w:tcW w:w="575" w:type="pct"/>
          </w:tcPr>
          <w:p w14:paraId="2EF90711" w14:textId="77777777" w:rsidR="00AE1875" w:rsidRDefault="00000000" w:rsidP="008E669B">
            <w:pPr>
              <w:pStyle w:val="XF-0"/>
              <w:rPr>
                <w:rFonts w:hint="eastAsia"/>
              </w:rPr>
            </w:pPr>
            <w:r>
              <w:rPr>
                <w:rFonts w:hint="eastAsia"/>
              </w:rPr>
              <w:t>1字节</w:t>
            </w:r>
          </w:p>
        </w:tc>
        <w:tc>
          <w:tcPr>
            <w:tcW w:w="2024" w:type="pct"/>
          </w:tcPr>
          <w:p w14:paraId="2290D97D" w14:textId="77777777" w:rsidR="00AE1875" w:rsidRDefault="00000000" w:rsidP="008E669B">
            <w:pPr>
              <w:pStyle w:val="XF-0"/>
              <w:rPr>
                <w:rFonts w:hint="eastAsia"/>
              </w:rPr>
            </w:pPr>
            <w:r>
              <w:rPr>
                <w:rFonts w:hint="eastAsia"/>
              </w:rPr>
              <w:t>固定X字节，高位补零</w:t>
            </w:r>
          </w:p>
          <w:p w14:paraId="29F460BC" w14:textId="77777777" w:rsidR="00AE1875" w:rsidRDefault="00000000" w:rsidP="008E669B">
            <w:pPr>
              <w:pStyle w:val="XF-0"/>
              <w:rPr>
                <w:rFonts w:hint="eastAsia"/>
              </w:rPr>
            </w:pPr>
            <w:r>
              <w:rPr>
                <w:rFonts w:hint="eastAsia"/>
              </w:rPr>
              <w:t>[X-Y]表示第X位到第Y位</w:t>
            </w:r>
          </w:p>
        </w:tc>
        <w:tc>
          <w:tcPr>
            <w:tcW w:w="682" w:type="pct"/>
          </w:tcPr>
          <w:p w14:paraId="1F2FDB59" w14:textId="77777777" w:rsidR="00AE1875" w:rsidRDefault="00000000" w:rsidP="008E669B">
            <w:pPr>
              <w:pStyle w:val="XF-0"/>
              <w:rPr>
                <w:rFonts w:hint="eastAsia"/>
              </w:rPr>
            </w:pPr>
            <w:r>
              <w:rPr>
                <w:rFonts w:hint="eastAsia"/>
              </w:rPr>
              <w:t>1字节</w:t>
            </w:r>
          </w:p>
        </w:tc>
        <w:tc>
          <w:tcPr>
            <w:tcW w:w="377" w:type="pct"/>
          </w:tcPr>
          <w:p w14:paraId="09FEB103" w14:textId="77777777" w:rsidR="00AE1875" w:rsidRDefault="00000000" w:rsidP="008E669B">
            <w:pPr>
              <w:pStyle w:val="XF-0"/>
              <w:rPr>
                <w:rFonts w:hint="eastAsia"/>
              </w:rPr>
            </w:pPr>
            <w:r>
              <w:rPr>
                <w:rFonts w:hint="eastAsia"/>
              </w:rPr>
              <w:t>2字节</w:t>
            </w:r>
          </w:p>
        </w:tc>
      </w:tr>
    </w:tbl>
    <w:p w14:paraId="55D3F516" w14:textId="77777777" w:rsidR="00AE1875" w:rsidRDefault="00AE1875"/>
    <w:p w14:paraId="5AFFDB6C" w14:textId="5CCE6A02" w:rsidR="00AE1875" w:rsidRDefault="00000000" w:rsidP="008E669B">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7</w:t>
      </w:r>
      <w:r>
        <w:fldChar w:fldCharType="end"/>
      </w:r>
      <w:r>
        <w:rPr>
          <w:rFonts w:hint="eastAsia"/>
        </w:rPr>
        <w:t xml:space="preserve"> 指令功能/指令数据定义及具体包格式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1364"/>
        <w:gridCol w:w="1460"/>
        <w:gridCol w:w="3870"/>
        <w:gridCol w:w="3724"/>
        <w:gridCol w:w="1896"/>
        <w:gridCol w:w="1147"/>
      </w:tblGrid>
      <w:tr w:rsidR="00AE1875" w14:paraId="6232CE96" w14:textId="77777777" w:rsidTr="0014630C">
        <w:trPr>
          <w:trHeight w:val="20"/>
        </w:trPr>
        <w:tc>
          <w:tcPr>
            <w:tcW w:w="377" w:type="pct"/>
          </w:tcPr>
          <w:p w14:paraId="2491966D" w14:textId="77777777" w:rsidR="00AE1875" w:rsidRDefault="00000000" w:rsidP="008E669B">
            <w:pPr>
              <w:pStyle w:val="XF-0"/>
              <w:rPr>
                <w:rFonts w:hint="eastAsia"/>
                <w:b/>
              </w:rPr>
            </w:pPr>
            <w:r>
              <w:rPr>
                <w:rFonts w:hint="eastAsia"/>
              </w:rPr>
              <w:t>帧头</w:t>
            </w:r>
          </w:p>
        </w:tc>
        <w:tc>
          <w:tcPr>
            <w:tcW w:w="468" w:type="pct"/>
          </w:tcPr>
          <w:p w14:paraId="0044A56C" w14:textId="77777777" w:rsidR="00AE1875" w:rsidRDefault="00000000" w:rsidP="008E669B">
            <w:pPr>
              <w:pStyle w:val="XF-0"/>
              <w:rPr>
                <w:rFonts w:hint="eastAsia"/>
                <w:b/>
              </w:rPr>
            </w:pPr>
            <w:r>
              <w:rPr>
                <w:rFonts w:hint="eastAsia"/>
              </w:rPr>
              <w:t>地址位</w:t>
            </w:r>
          </w:p>
        </w:tc>
        <w:tc>
          <w:tcPr>
            <w:tcW w:w="501" w:type="pct"/>
          </w:tcPr>
          <w:p w14:paraId="648AE132" w14:textId="77777777" w:rsidR="00AE1875" w:rsidRDefault="00000000" w:rsidP="008E669B">
            <w:pPr>
              <w:pStyle w:val="XF-0"/>
              <w:rPr>
                <w:rFonts w:hint="eastAsia"/>
                <w:b/>
              </w:rPr>
            </w:pPr>
            <w:r>
              <w:rPr>
                <w:rFonts w:hint="eastAsia"/>
              </w:rPr>
              <w:t>功能位</w:t>
            </w:r>
          </w:p>
        </w:tc>
        <w:tc>
          <w:tcPr>
            <w:tcW w:w="1329" w:type="pct"/>
          </w:tcPr>
          <w:p w14:paraId="3EEE2783" w14:textId="77777777" w:rsidR="00AE1875" w:rsidRDefault="00000000" w:rsidP="008E669B">
            <w:pPr>
              <w:pStyle w:val="XF-0"/>
              <w:rPr>
                <w:rFonts w:hint="eastAsia"/>
                <w:b/>
              </w:rPr>
            </w:pPr>
            <w:r>
              <w:rPr>
                <w:rFonts w:hint="eastAsia"/>
              </w:rPr>
              <w:t>控制位</w:t>
            </w:r>
          </w:p>
        </w:tc>
        <w:tc>
          <w:tcPr>
            <w:tcW w:w="1279" w:type="pct"/>
          </w:tcPr>
          <w:p w14:paraId="516EA77A" w14:textId="77777777" w:rsidR="00AE1875" w:rsidRDefault="00000000" w:rsidP="008E669B">
            <w:pPr>
              <w:pStyle w:val="XF-0"/>
              <w:rPr>
                <w:rFonts w:hint="eastAsia"/>
                <w:b/>
              </w:rPr>
            </w:pPr>
            <w:r>
              <w:rPr>
                <w:rFonts w:hint="eastAsia"/>
              </w:rPr>
              <w:t>数据位</w:t>
            </w:r>
          </w:p>
        </w:tc>
        <w:tc>
          <w:tcPr>
            <w:tcW w:w="651" w:type="pct"/>
          </w:tcPr>
          <w:p w14:paraId="1D1BD9D3" w14:textId="77777777" w:rsidR="00AE1875" w:rsidRDefault="00000000" w:rsidP="008E669B">
            <w:pPr>
              <w:pStyle w:val="XF-0"/>
              <w:rPr>
                <w:rFonts w:hint="eastAsia"/>
                <w:b/>
              </w:rPr>
            </w:pPr>
            <w:r>
              <w:rPr>
                <w:rFonts w:hint="eastAsia"/>
              </w:rPr>
              <w:t>校验</w:t>
            </w:r>
          </w:p>
        </w:tc>
        <w:tc>
          <w:tcPr>
            <w:tcW w:w="394" w:type="pct"/>
          </w:tcPr>
          <w:p w14:paraId="508039B6" w14:textId="77777777" w:rsidR="00AE1875" w:rsidRDefault="00000000" w:rsidP="008E669B">
            <w:pPr>
              <w:pStyle w:val="XF-0"/>
              <w:rPr>
                <w:rFonts w:hint="eastAsia"/>
                <w:b/>
              </w:rPr>
            </w:pPr>
            <w:r>
              <w:rPr>
                <w:rFonts w:hint="eastAsia"/>
              </w:rPr>
              <w:t>帧尾</w:t>
            </w:r>
          </w:p>
        </w:tc>
      </w:tr>
      <w:tr w:rsidR="00AE1875" w14:paraId="31061DB1" w14:textId="77777777" w:rsidTr="0014630C">
        <w:trPr>
          <w:trHeight w:val="20"/>
        </w:trPr>
        <w:tc>
          <w:tcPr>
            <w:tcW w:w="377" w:type="pct"/>
          </w:tcPr>
          <w:p w14:paraId="522C37AB" w14:textId="77777777" w:rsidR="00AE1875" w:rsidRDefault="00000000" w:rsidP="008E669B">
            <w:pPr>
              <w:pStyle w:val="XF-0"/>
              <w:rPr>
                <w:rFonts w:hint="eastAsia"/>
                <w:b/>
              </w:rPr>
            </w:pPr>
            <w:r>
              <w:rPr>
                <w:rFonts w:hint="eastAsia"/>
              </w:rPr>
              <w:t>帧头（2字节）</w:t>
            </w:r>
          </w:p>
        </w:tc>
        <w:tc>
          <w:tcPr>
            <w:tcW w:w="468" w:type="pct"/>
          </w:tcPr>
          <w:p w14:paraId="05607989" w14:textId="77777777" w:rsidR="00AE1875" w:rsidRDefault="00000000" w:rsidP="008E669B">
            <w:pPr>
              <w:pStyle w:val="XF-0"/>
              <w:rPr>
                <w:rFonts w:hint="eastAsia"/>
              </w:rPr>
            </w:pPr>
            <w:r>
              <w:rPr>
                <w:rFonts w:hint="eastAsia"/>
              </w:rPr>
              <w:t>地址位（1字节）</w:t>
            </w:r>
          </w:p>
        </w:tc>
        <w:tc>
          <w:tcPr>
            <w:tcW w:w="501" w:type="pct"/>
          </w:tcPr>
          <w:p w14:paraId="61232B26" w14:textId="77777777" w:rsidR="00AE1875" w:rsidRDefault="00000000" w:rsidP="008E669B">
            <w:pPr>
              <w:pStyle w:val="XF-0"/>
              <w:rPr>
                <w:rFonts w:hint="eastAsia"/>
              </w:rPr>
            </w:pPr>
            <w:r>
              <w:rPr>
                <w:rFonts w:hint="eastAsia"/>
              </w:rPr>
              <w:t>功能位（1字节）</w:t>
            </w:r>
          </w:p>
        </w:tc>
        <w:tc>
          <w:tcPr>
            <w:tcW w:w="1329" w:type="pct"/>
          </w:tcPr>
          <w:p w14:paraId="1D3B3B5B" w14:textId="77777777" w:rsidR="00AE1875" w:rsidRDefault="00000000" w:rsidP="008E669B">
            <w:pPr>
              <w:pStyle w:val="XF-0"/>
              <w:rPr>
                <w:rFonts w:hint="eastAsia"/>
              </w:rPr>
            </w:pPr>
            <w:r>
              <w:rPr>
                <w:rFonts w:hint="eastAsia"/>
              </w:rPr>
              <w:t>控制位（1字节）</w:t>
            </w:r>
          </w:p>
        </w:tc>
        <w:tc>
          <w:tcPr>
            <w:tcW w:w="1279" w:type="pct"/>
          </w:tcPr>
          <w:p w14:paraId="0460D0C7" w14:textId="77777777" w:rsidR="00AE1875" w:rsidRDefault="00000000" w:rsidP="008E669B">
            <w:pPr>
              <w:pStyle w:val="XF-0"/>
              <w:rPr>
                <w:rFonts w:hint="eastAsia"/>
              </w:rPr>
            </w:pPr>
            <w:r>
              <w:rPr>
                <w:rFonts w:hint="eastAsia"/>
              </w:rPr>
              <w:t>数据位</w:t>
            </w:r>
          </w:p>
        </w:tc>
        <w:tc>
          <w:tcPr>
            <w:tcW w:w="651" w:type="pct"/>
          </w:tcPr>
          <w:p w14:paraId="1136170C" w14:textId="77777777" w:rsidR="00AE1875" w:rsidRDefault="00000000" w:rsidP="008E669B">
            <w:pPr>
              <w:pStyle w:val="XF-0"/>
              <w:rPr>
                <w:rFonts w:hint="eastAsia"/>
              </w:rPr>
            </w:pPr>
            <w:r>
              <w:rPr>
                <w:rFonts w:hint="eastAsia"/>
              </w:rPr>
              <w:t>校验（1字节）</w:t>
            </w:r>
          </w:p>
        </w:tc>
        <w:tc>
          <w:tcPr>
            <w:tcW w:w="394" w:type="pct"/>
          </w:tcPr>
          <w:p w14:paraId="631ED60A" w14:textId="77777777" w:rsidR="00AE1875" w:rsidRDefault="00000000" w:rsidP="008E669B">
            <w:pPr>
              <w:pStyle w:val="XF-0"/>
              <w:rPr>
                <w:rFonts w:hint="eastAsia"/>
              </w:rPr>
            </w:pPr>
            <w:r>
              <w:rPr>
                <w:rFonts w:hint="eastAsia"/>
              </w:rPr>
              <w:t>帧尾（2字节）</w:t>
            </w:r>
          </w:p>
        </w:tc>
      </w:tr>
      <w:tr w:rsidR="00AE1875" w14:paraId="32A43120" w14:textId="77777777" w:rsidTr="0014630C">
        <w:trPr>
          <w:trHeight w:val="20"/>
        </w:trPr>
        <w:tc>
          <w:tcPr>
            <w:tcW w:w="377" w:type="pct"/>
            <w:vMerge w:val="restart"/>
          </w:tcPr>
          <w:p w14:paraId="52ADE3E5" w14:textId="77777777" w:rsidR="00AE1875" w:rsidRDefault="00000000" w:rsidP="008E669B">
            <w:pPr>
              <w:pStyle w:val="XF-0"/>
              <w:rPr>
                <w:rFonts w:hint="eastAsia"/>
                <w:b/>
              </w:rPr>
            </w:pPr>
            <w:r>
              <w:rPr>
                <w:rFonts w:hint="eastAsia"/>
              </w:rPr>
              <w:t>0F F0</w:t>
            </w:r>
          </w:p>
        </w:tc>
        <w:tc>
          <w:tcPr>
            <w:tcW w:w="468" w:type="pct"/>
            <w:vMerge w:val="restart"/>
          </w:tcPr>
          <w:p w14:paraId="740CA4CD" w14:textId="77777777" w:rsidR="00AE1875" w:rsidRDefault="00000000" w:rsidP="008E669B">
            <w:pPr>
              <w:pStyle w:val="XF-0"/>
              <w:rPr>
                <w:rFonts w:hint="eastAsia"/>
              </w:rPr>
            </w:pPr>
            <w:r>
              <w:rPr>
                <w:rFonts w:hint="eastAsia"/>
              </w:rPr>
              <w:t>03：红外热像仪</w:t>
            </w:r>
          </w:p>
        </w:tc>
        <w:tc>
          <w:tcPr>
            <w:tcW w:w="501" w:type="pct"/>
            <w:vMerge w:val="restart"/>
          </w:tcPr>
          <w:p w14:paraId="241B39CC" w14:textId="77777777" w:rsidR="00AE1875" w:rsidRDefault="00000000" w:rsidP="008E669B">
            <w:pPr>
              <w:pStyle w:val="XF-0"/>
              <w:rPr>
                <w:rFonts w:hint="eastAsia"/>
              </w:rPr>
            </w:pPr>
            <w:r>
              <w:rPr>
                <w:rFonts w:hint="eastAsia"/>
              </w:rPr>
              <w:t>01：连续变焦</w:t>
            </w:r>
          </w:p>
        </w:tc>
        <w:tc>
          <w:tcPr>
            <w:tcW w:w="1329" w:type="pct"/>
          </w:tcPr>
          <w:p w14:paraId="4384FB2F" w14:textId="77777777" w:rsidR="00AE1875" w:rsidRDefault="00000000" w:rsidP="008E669B">
            <w:pPr>
              <w:pStyle w:val="XF-0"/>
              <w:rPr>
                <w:rFonts w:hint="eastAsia"/>
              </w:rPr>
            </w:pPr>
            <w:r>
              <w:rPr>
                <w:rFonts w:hint="eastAsia"/>
              </w:rPr>
              <w:t>01：连续变焦+</w:t>
            </w:r>
          </w:p>
        </w:tc>
        <w:tc>
          <w:tcPr>
            <w:tcW w:w="1279" w:type="pct"/>
            <w:vMerge w:val="restart"/>
          </w:tcPr>
          <w:p w14:paraId="5FA51D21" w14:textId="77777777" w:rsidR="00AE1875" w:rsidRDefault="00000000" w:rsidP="008E669B">
            <w:pPr>
              <w:pStyle w:val="XF-0"/>
              <w:rPr>
                <w:rFonts w:hint="eastAsia"/>
              </w:rPr>
            </w:pPr>
            <w:r>
              <w:rPr>
                <w:rFonts w:hint="eastAsia"/>
              </w:rPr>
              <w:t>[0]：连续变焦速度</w:t>
            </w:r>
          </w:p>
          <w:p w14:paraId="5C5B59C5" w14:textId="77777777" w:rsidR="00AE1875" w:rsidRDefault="00000000" w:rsidP="008E669B">
            <w:pPr>
              <w:pStyle w:val="XF-0"/>
              <w:rPr>
                <w:rFonts w:hint="eastAsia"/>
              </w:rPr>
            </w:pPr>
            <w:r>
              <w:rPr>
                <w:rFonts w:hint="eastAsia"/>
              </w:rPr>
              <w:t>范围0-A（0-10）</w:t>
            </w:r>
          </w:p>
        </w:tc>
        <w:tc>
          <w:tcPr>
            <w:tcW w:w="651" w:type="pct"/>
            <w:vMerge w:val="restart"/>
          </w:tcPr>
          <w:p w14:paraId="378FD227" w14:textId="77777777" w:rsidR="00AE1875" w:rsidRDefault="00000000" w:rsidP="008E669B">
            <w:pPr>
              <w:pStyle w:val="XF-0"/>
              <w:rPr>
                <w:rFonts w:hint="eastAsia"/>
              </w:rPr>
            </w:pPr>
            <w:r>
              <w:rPr>
                <w:rFonts w:hint="eastAsia"/>
              </w:rPr>
              <w:t>地址位到数据位和校验</w:t>
            </w:r>
          </w:p>
        </w:tc>
        <w:tc>
          <w:tcPr>
            <w:tcW w:w="394" w:type="pct"/>
            <w:vMerge w:val="restart"/>
          </w:tcPr>
          <w:p w14:paraId="237DF81D" w14:textId="77777777" w:rsidR="00AE1875" w:rsidRDefault="00000000" w:rsidP="008E669B">
            <w:pPr>
              <w:pStyle w:val="XF-0"/>
              <w:rPr>
                <w:rFonts w:hint="eastAsia"/>
              </w:rPr>
            </w:pPr>
            <w:r>
              <w:rPr>
                <w:rFonts w:hint="eastAsia"/>
              </w:rPr>
              <w:t>F0 0F</w:t>
            </w:r>
          </w:p>
        </w:tc>
      </w:tr>
      <w:tr w:rsidR="00AE1875" w14:paraId="4F3408EE" w14:textId="77777777" w:rsidTr="0014630C">
        <w:trPr>
          <w:trHeight w:val="20"/>
        </w:trPr>
        <w:tc>
          <w:tcPr>
            <w:tcW w:w="377" w:type="pct"/>
            <w:vMerge/>
          </w:tcPr>
          <w:p w14:paraId="5FFD6221" w14:textId="77777777" w:rsidR="00AE1875" w:rsidRDefault="00AE1875" w:rsidP="008E669B">
            <w:pPr>
              <w:pStyle w:val="XF-0"/>
              <w:rPr>
                <w:rFonts w:hint="eastAsia"/>
                <w:b/>
              </w:rPr>
            </w:pPr>
          </w:p>
        </w:tc>
        <w:tc>
          <w:tcPr>
            <w:tcW w:w="468" w:type="pct"/>
            <w:vMerge/>
          </w:tcPr>
          <w:p w14:paraId="16AA6D19" w14:textId="77777777" w:rsidR="00AE1875" w:rsidRDefault="00AE1875" w:rsidP="008E669B">
            <w:pPr>
              <w:pStyle w:val="XF-0"/>
              <w:rPr>
                <w:rFonts w:hint="eastAsia"/>
              </w:rPr>
            </w:pPr>
          </w:p>
        </w:tc>
        <w:tc>
          <w:tcPr>
            <w:tcW w:w="501" w:type="pct"/>
            <w:vMerge/>
          </w:tcPr>
          <w:p w14:paraId="23281B25" w14:textId="77777777" w:rsidR="00AE1875" w:rsidRDefault="00AE1875" w:rsidP="008E669B">
            <w:pPr>
              <w:pStyle w:val="XF-0"/>
              <w:rPr>
                <w:rFonts w:hint="eastAsia"/>
              </w:rPr>
            </w:pPr>
          </w:p>
        </w:tc>
        <w:tc>
          <w:tcPr>
            <w:tcW w:w="1329" w:type="pct"/>
          </w:tcPr>
          <w:p w14:paraId="54A623B8" w14:textId="77777777" w:rsidR="00AE1875" w:rsidRDefault="00000000" w:rsidP="008E669B">
            <w:pPr>
              <w:pStyle w:val="XF-0"/>
              <w:rPr>
                <w:rFonts w:hint="eastAsia"/>
              </w:rPr>
            </w:pPr>
            <w:r>
              <w:rPr>
                <w:rFonts w:hint="eastAsia"/>
              </w:rPr>
              <w:t>02：连续变焦-</w:t>
            </w:r>
          </w:p>
        </w:tc>
        <w:tc>
          <w:tcPr>
            <w:tcW w:w="1279" w:type="pct"/>
            <w:vMerge/>
          </w:tcPr>
          <w:p w14:paraId="04B53C6A" w14:textId="77777777" w:rsidR="00AE1875" w:rsidRDefault="00AE1875" w:rsidP="008E669B">
            <w:pPr>
              <w:pStyle w:val="XF-0"/>
              <w:rPr>
                <w:rFonts w:hint="eastAsia"/>
              </w:rPr>
            </w:pPr>
          </w:p>
        </w:tc>
        <w:tc>
          <w:tcPr>
            <w:tcW w:w="651" w:type="pct"/>
            <w:vMerge/>
          </w:tcPr>
          <w:p w14:paraId="37DB5792" w14:textId="77777777" w:rsidR="00AE1875" w:rsidRDefault="00AE1875" w:rsidP="008E669B">
            <w:pPr>
              <w:pStyle w:val="XF-0"/>
              <w:rPr>
                <w:rFonts w:hint="eastAsia"/>
              </w:rPr>
            </w:pPr>
          </w:p>
        </w:tc>
        <w:tc>
          <w:tcPr>
            <w:tcW w:w="394" w:type="pct"/>
            <w:vMerge/>
          </w:tcPr>
          <w:p w14:paraId="74BB4431" w14:textId="77777777" w:rsidR="00AE1875" w:rsidRDefault="00AE1875" w:rsidP="008E669B">
            <w:pPr>
              <w:pStyle w:val="XF-0"/>
              <w:rPr>
                <w:rFonts w:hint="eastAsia"/>
              </w:rPr>
            </w:pPr>
          </w:p>
        </w:tc>
      </w:tr>
      <w:tr w:rsidR="00AE1875" w14:paraId="227EB531" w14:textId="77777777" w:rsidTr="0014630C">
        <w:trPr>
          <w:trHeight w:val="20"/>
        </w:trPr>
        <w:tc>
          <w:tcPr>
            <w:tcW w:w="377" w:type="pct"/>
            <w:vMerge/>
          </w:tcPr>
          <w:p w14:paraId="1A47797D" w14:textId="77777777" w:rsidR="00AE1875" w:rsidRDefault="00AE1875" w:rsidP="008E669B">
            <w:pPr>
              <w:pStyle w:val="XF-0"/>
              <w:rPr>
                <w:rFonts w:hint="eastAsia"/>
                <w:b/>
              </w:rPr>
            </w:pPr>
          </w:p>
        </w:tc>
        <w:tc>
          <w:tcPr>
            <w:tcW w:w="468" w:type="pct"/>
            <w:vMerge/>
          </w:tcPr>
          <w:p w14:paraId="430C80E2" w14:textId="77777777" w:rsidR="00AE1875" w:rsidRDefault="00AE1875" w:rsidP="008E669B">
            <w:pPr>
              <w:pStyle w:val="XF-0"/>
              <w:rPr>
                <w:rFonts w:hint="eastAsia"/>
              </w:rPr>
            </w:pPr>
          </w:p>
        </w:tc>
        <w:tc>
          <w:tcPr>
            <w:tcW w:w="501" w:type="pct"/>
            <w:vMerge/>
          </w:tcPr>
          <w:p w14:paraId="51B93B16" w14:textId="77777777" w:rsidR="00AE1875" w:rsidRDefault="00AE1875" w:rsidP="008E669B">
            <w:pPr>
              <w:pStyle w:val="XF-0"/>
              <w:rPr>
                <w:rFonts w:hint="eastAsia"/>
              </w:rPr>
            </w:pPr>
          </w:p>
        </w:tc>
        <w:tc>
          <w:tcPr>
            <w:tcW w:w="1329" w:type="pct"/>
          </w:tcPr>
          <w:p w14:paraId="4A1CA4CA" w14:textId="77777777" w:rsidR="00AE1875" w:rsidRDefault="00000000" w:rsidP="008E669B">
            <w:pPr>
              <w:pStyle w:val="XF-0"/>
              <w:rPr>
                <w:rFonts w:hint="eastAsia"/>
              </w:rPr>
            </w:pPr>
            <w:r>
              <w:rPr>
                <w:rFonts w:hint="eastAsia"/>
              </w:rPr>
              <w:t>00：连续变焦停</w:t>
            </w:r>
          </w:p>
        </w:tc>
        <w:tc>
          <w:tcPr>
            <w:tcW w:w="1279" w:type="pct"/>
            <w:vMerge/>
          </w:tcPr>
          <w:p w14:paraId="47EAC581" w14:textId="77777777" w:rsidR="00AE1875" w:rsidRDefault="00AE1875" w:rsidP="008E669B">
            <w:pPr>
              <w:pStyle w:val="XF-0"/>
              <w:rPr>
                <w:rFonts w:hint="eastAsia"/>
              </w:rPr>
            </w:pPr>
          </w:p>
        </w:tc>
        <w:tc>
          <w:tcPr>
            <w:tcW w:w="651" w:type="pct"/>
            <w:vMerge/>
          </w:tcPr>
          <w:p w14:paraId="14A7C3D4" w14:textId="77777777" w:rsidR="00AE1875" w:rsidRDefault="00AE1875" w:rsidP="008E669B">
            <w:pPr>
              <w:pStyle w:val="XF-0"/>
              <w:rPr>
                <w:rFonts w:hint="eastAsia"/>
              </w:rPr>
            </w:pPr>
          </w:p>
        </w:tc>
        <w:tc>
          <w:tcPr>
            <w:tcW w:w="394" w:type="pct"/>
            <w:vMerge/>
          </w:tcPr>
          <w:p w14:paraId="031046F4" w14:textId="77777777" w:rsidR="00AE1875" w:rsidRDefault="00AE1875" w:rsidP="008E669B">
            <w:pPr>
              <w:pStyle w:val="XF-0"/>
              <w:rPr>
                <w:rFonts w:hint="eastAsia"/>
              </w:rPr>
            </w:pPr>
          </w:p>
        </w:tc>
      </w:tr>
      <w:tr w:rsidR="00AE1875" w14:paraId="6A553883" w14:textId="77777777" w:rsidTr="0014630C">
        <w:trPr>
          <w:trHeight w:val="20"/>
        </w:trPr>
        <w:tc>
          <w:tcPr>
            <w:tcW w:w="377" w:type="pct"/>
            <w:vMerge/>
          </w:tcPr>
          <w:p w14:paraId="71F9D544" w14:textId="77777777" w:rsidR="00AE1875" w:rsidRDefault="00AE1875" w:rsidP="008E669B">
            <w:pPr>
              <w:pStyle w:val="XF-0"/>
              <w:rPr>
                <w:rFonts w:hint="eastAsia"/>
                <w:b/>
              </w:rPr>
            </w:pPr>
          </w:p>
        </w:tc>
        <w:tc>
          <w:tcPr>
            <w:tcW w:w="468" w:type="pct"/>
            <w:vMerge/>
          </w:tcPr>
          <w:p w14:paraId="187798F4" w14:textId="77777777" w:rsidR="00AE1875" w:rsidRDefault="00AE1875" w:rsidP="008E669B">
            <w:pPr>
              <w:pStyle w:val="XF-0"/>
              <w:rPr>
                <w:rFonts w:hint="eastAsia"/>
              </w:rPr>
            </w:pPr>
          </w:p>
        </w:tc>
        <w:tc>
          <w:tcPr>
            <w:tcW w:w="501" w:type="pct"/>
            <w:vMerge w:val="restart"/>
          </w:tcPr>
          <w:p w14:paraId="3F3376DF" w14:textId="77777777" w:rsidR="00AE1875" w:rsidRDefault="00000000" w:rsidP="008E669B">
            <w:pPr>
              <w:pStyle w:val="XF-0"/>
              <w:rPr>
                <w:rFonts w:hint="eastAsia"/>
              </w:rPr>
            </w:pPr>
            <w:r>
              <w:rPr>
                <w:rFonts w:hint="eastAsia"/>
              </w:rPr>
              <w:t>02：步进变</w:t>
            </w:r>
            <w:r>
              <w:rPr>
                <w:rFonts w:hint="eastAsia"/>
              </w:rPr>
              <w:lastRenderedPageBreak/>
              <w:t>焦</w:t>
            </w:r>
          </w:p>
        </w:tc>
        <w:tc>
          <w:tcPr>
            <w:tcW w:w="1329" w:type="pct"/>
          </w:tcPr>
          <w:p w14:paraId="346425A0" w14:textId="77777777" w:rsidR="00AE1875" w:rsidRDefault="00000000" w:rsidP="008E669B">
            <w:pPr>
              <w:pStyle w:val="XF-0"/>
              <w:rPr>
                <w:rFonts w:hint="eastAsia"/>
              </w:rPr>
            </w:pPr>
            <w:r>
              <w:rPr>
                <w:rFonts w:hint="eastAsia"/>
              </w:rPr>
              <w:lastRenderedPageBreak/>
              <w:t>00：单步变焦+</w:t>
            </w:r>
          </w:p>
        </w:tc>
        <w:tc>
          <w:tcPr>
            <w:tcW w:w="1279" w:type="pct"/>
            <w:vMerge w:val="restart"/>
          </w:tcPr>
          <w:p w14:paraId="01043216" w14:textId="77777777" w:rsidR="00AE1875" w:rsidRDefault="00000000" w:rsidP="008E669B">
            <w:pPr>
              <w:pStyle w:val="XF-0"/>
              <w:rPr>
                <w:rFonts w:hint="eastAsia"/>
              </w:rPr>
            </w:pPr>
            <w:r>
              <w:rPr>
                <w:rFonts w:hint="eastAsia"/>
              </w:rPr>
              <w:t>[0]：单步变焦步距</w:t>
            </w:r>
          </w:p>
          <w:p w14:paraId="190229FF" w14:textId="77777777" w:rsidR="00AE1875" w:rsidRDefault="00000000" w:rsidP="008E669B">
            <w:pPr>
              <w:pStyle w:val="XF-0"/>
              <w:rPr>
                <w:rFonts w:hint="eastAsia"/>
              </w:rPr>
            </w:pPr>
            <w:r>
              <w:rPr>
                <w:rFonts w:hint="eastAsia"/>
              </w:rPr>
              <w:lastRenderedPageBreak/>
              <w:t>范围0-A（0-10）</w:t>
            </w:r>
          </w:p>
        </w:tc>
        <w:tc>
          <w:tcPr>
            <w:tcW w:w="651" w:type="pct"/>
            <w:vMerge/>
          </w:tcPr>
          <w:p w14:paraId="0311D15E" w14:textId="77777777" w:rsidR="00AE1875" w:rsidRDefault="00AE1875" w:rsidP="008E669B">
            <w:pPr>
              <w:pStyle w:val="XF-0"/>
              <w:rPr>
                <w:rFonts w:hint="eastAsia"/>
              </w:rPr>
            </w:pPr>
          </w:p>
        </w:tc>
        <w:tc>
          <w:tcPr>
            <w:tcW w:w="394" w:type="pct"/>
            <w:vMerge/>
          </w:tcPr>
          <w:p w14:paraId="5D99A4D4" w14:textId="77777777" w:rsidR="00AE1875" w:rsidRDefault="00AE1875" w:rsidP="008E669B">
            <w:pPr>
              <w:pStyle w:val="XF-0"/>
              <w:rPr>
                <w:rFonts w:hint="eastAsia"/>
              </w:rPr>
            </w:pPr>
          </w:p>
        </w:tc>
      </w:tr>
      <w:tr w:rsidR="00AE1875" w14:paraId="3155D6D3" w14:textId="77777777" w:rsidTr="0014630C">
        <w:trPr>
          <w:trHeight w:val="20"/>
        </w:trPr>
        <w:tc>
          <w:tcPr>
            <w:tcW w:w="377" w:type="pct"/>
            <w:vMerge/>
          </w:tcPr>
          <w:p w14:paraId="6265EA6E" w14:textId="77777777" w:rsidR="00AE1875" w:rsidRDefault="00AE1875" w:rsidP="008E669B">
            <w:pPr>
              <w:pStyle w:val="XF-0"/>
              <w:rPr>
                <w:rFonts w:hint="eastAsia"/>
                <w:b/>
              </w:rPr>
            </w:pPr>
          </w:p>
        </w:tc>
        <w:tc>
          <w:tcPr>
            <w:tcW w:w="468" w:type="pct"/>
            <w:vMerge/>
          </w:tcPr>
          <w:p w14:paraId="7ADF6CED" w14:textId="77777777" w:rsidR="00AE1875" w:rsidRDefault="00AE1875" w:rsidP="008E669B">
            <w:pPr>
              <w:pStyle w:val="XF-0"/>
              <w:rPr>
                <w:rFonts w:hint="eastAsia"/>
              </w:rPr>
            </w:pPr>
          </w:p>
        </w:tc>
        <w:tc>
          <w:tcPr>
            <w:tcW w:w="501" w:type="pct"/>
            <w:vMerge/>
          </w:tcPr>
          <w:p w14:paraId="6862C0AC" w14:textId="77777777" w:rsidR="00AE1875" w:rsidRDefault="00AE1875" w:rsidP="008E669B">
            <w:pPr>
              <w:pStyle w:val="XF-0"/>
              <w:rPr>
                <w:rFonts w:hint="eastAsia"/>
              </w:rPr>
            </w:pPr>
          </w:p>
        </w:tc>
        <w:tc>
          <w:tcPr>
            <w:tcW w:w="1329" w:type="pct"/>
          </w:tcPr>
          <w:p w14:paraId="2F867B00" w14:textId="77777777" w:rsidR="00AE1875" w:rsidRDefault="00000000" w:rsidP="008E669B">
            <w:pPr>
              <w:pStyle w:val="XF-0"/>
              <w:rPr>
                <w:rFonts w:hint="eastAsia"/>
              </w:rPr>
            </w:pPr>
            <w:r>
              <w:rPr>
                <w:rFonts w:hint="eastAsia"/>
              </w:rPr>
              <w:t>01：单步变焦-</w:t>
            </w:r>
          </w:p>
        </w:tc>
        <w:tc>
          <w:tcPr>
            <w:tcW w:w="1279" w:type="pct"/>
            <w:vMerge/>
          </w:tcPr>
          <w:p w14:paraId="552973C9" w14:textId="77777777" w:rsidR="00AE1875" w:rsidRDefault="00AE1875" w:rsidP="008E669B">
            <w:pPr>
              <w:pStyle w:val="XF-0"/>
              <w:rPr>
                <w:rFonts w:hint="eastAsia"/>
              </w:rPr>
            </w:pPr>
          </w:p>
        </w:tc>
        <w:tc>
          <w:tcPr>
            <w:tcW w:w="651" w:type="pct"/>
            <w:vMerge/>
          </w:tcPr>
          <w:p w14:paraId="324BB61E" w14:textId="77777777" w:rsidR="00AE1875" w:rsidRDefault="00AE1875" w:rsidP="008E669B">
            <w:pPr>
              <w:pStyle w:val="XF-0"/>
              <w:rPr>
                <w:rFonts w:hint="eastAsia"/>
              </w:rPr>
            </w:pPr>
          </w:p>
        </w:tc>
        <w:tc>
          <w:tcPr>
            <w:tcW w:w="394" w:type="pct"/>
            <w:vMerge/>
          </w:tcPr>
          <w:p w14:paraId="1D967D69" w14:textId="77777777" w:rsidR="00AE1875" w:rsidRDefault="00AE1875" w:rsidP="008E669B">
            <w:pPr>
              <w:pStyle w:val="XF-0"/>
              <w:rPr>
                <w:rFonts w:hint="eastAsia"/>
              </w:rPr>
            </w:pPr>
          </w:p>
        </w:tc>
      </w:tr>
      <w:tr w:rsidR="00AE1875" w14:paraId="0E2156E8" w14:textId="77777777" w:rsidTr="0014630C">
        <w:trPr>
          <w:trHeight w:val="20"/>
        </w:trPr>
        <w:tc>
          <w:tcPr>
            <w:tcW w:w="377" w:type="pct"/>
            <w:vMerge/>
          </w:tcPr>
          <w:p w14:paraId="451F208A" w14:textId="77777777" w:rsidR="00AE1875" w:rsidRDefault="00AE1875" w:rsidP="008E669B">
            <w:pPr>
              <w:pStyle w:val="XF-0"/>
              <w:rPr>
                <w:rFonts w:hint="eastAsia"/>
                <w:b/>
              </w:rPr>
            </w:pPr>
          </w:p>
        </w:tc>
        <w:tc>
          <w:tcPr>
            <w:tcW w:w="468" w:type="pct"/>
            <w:vMerge/>
          </w:tcPr>
          <w:p w14:paraId="56301756" w14:textId="77777777" w:rsidR="00AE1875" w:rsidRDefault="00AE1875" w:rsidP="008E669B">
            <w:pPr>
              <w:pStyle w:val="XF-0"/>
              <w:rPr>
                <w:rFonts w:hint="eastAsia"/>
              </w:rPr>
            </w:pPr>
          </w:p>
        </w:tc>
        <w:tc>
          <w:tcPr>
            <w:tcW w:w="501" w:type="pct"/>
            <w:vMerge w:val="restart"/>
          </w:tcPr>
          <w:p w14:paraId="0DFC29D8" w14:textId="77777777" w:rsidR="00AE1875" w:rsidRDefault="00000000" w:rsidP="008E669B">
            <w:pPr>
              <w:pStyle w:val="XF-0"/>
              <w:rPr>
                <w:rFonts w:hint="eastAsia"/>
              </w:rPr>
            </w:pPr>
            <w:r>
              <w:rPr>
                <w:rFonts w:hint="eastAsia"/>
              </w:rPr>
              <w:t>03：连续调焦</w:t>
            </w:r>
          </w:p>
        </w:tc>
        <w:tc>
          <w:tcPr>
            <w:tcW w:w="1329" w:type="pct"/>
          </w:tcPr>
          <w:p w14:paraId="1DDDF0A7" w14:textId="77777777" w:rsidR="00AE1875" w:rsidRDefault="00000000" w:rsidP="008E669B">
            <w:pPr>
              <w:pStyle w:val="XF-0"/>
              <w:rPr>
                <w:rFonts w:hint="eastAsia"/>
              </w:rPr>
            </w:pPr>
            <w:r>
              <w:rPr>
                <w:rFonts w:hint="eastAsia"/>
              </w:rPr>
              <w:t>01：连续调焦+</w:t>
            </w:r>
          </w:p>
        </w:tc>
        <w:tc>
          <w:tcPr>
            <w:tcW w:w="1279" w:type="pct"/>
            <w:vMerge w:val="restart"/>
          </w:tcPr>
          <w:p w14:paraId="6665FE72" w14:textId="77777777" w:rsidR="00AE1875" w:rsidRDefault="00000000" w:rsidP="008E669B">
            <w:pPr>
              <w:pStyle w:val="XF-0"/>
              <w:rPr>
                <w:rFonts w:hint="eastAsia"/>
              </w:rPr>
            </w:pPr>
            <w:r>
              <w:rPr>
                <w:rFonts w:hint="eastAsia"/>
              </w:rPr>
              <w:t>[0]：连续调焦速度</w:t>
            </w:r>
          </w:p>
          <w:p w14:paraId="71DF5C10" w14:textId="77777777" w:rsidR="00AE1875" w:rsidRDefault="00000000" w:rsidP="008E669B">
            <w:pPr>
              <w:pStyle w:val="XF-0"/>
              <w:rPr>
                <w:rFonts w:hint="eastAsia"/>
              </w:rPr>
            </w:pPr>
            <w:r>
              <w:rPr>
                <w:rFonts w:hint="eastAsia"/>
              </w:rPr>
              <w:t>范围0-A（0-10）</w:t>
            </w:r>
          </w:p>
        </w:tc>
        <w:tc>
          <w:tcPr>
            <w:tcW w:w="651" w:type="pct"/>
            <w:vMerge/>
          </w:tcPr>
          <w:p w14:paraId="20DBCD4C" w14:textId="77777777" w:rsidR="00AE1875" w:rsidRDefault="00AE1875" w:rsidP="008E669B">
            <w:pPr>
              <w:pStyle w:val="XF-0"/>
              <w:rPr>
                <w:rFonts w:hint="eastAsia"/>
              </w:rPr>
            </w:pPr>
          </w:p>
        </w:tc>
        <w:tc>
          <w:tcPr>
            <w:tcW w:w="394" w:type="pct"/>
            <w:vMerge/>
          </w:tcPr>
          <w:p w14:paraId="2B5F9D46" w14:textId="77777777" w:rsidR="00AE1875" w:rsidRDefault="00AE1875" w:rsidP="008E669B">
            <w:pPr>
              <w:pStyle w:val="XF-0"/>
              <w:rPr>
                <w:rFonts w:hint="eastAsia"/>
              </w:rPr>
            </w:pPr>
          </w:p>
        </w:tc>
      </w:tr>
      <w:tr w:rsidR="00AE1875" w14:paraId="5629BCFB" w14:textId="77777777" w:rsidTr="0014630C">
        <w:trPr>
          <w:trHeight w:val="20"/>
        </w:trPr>
        <w:tc>
          <w:tcPr>
            <w:tcW w:w="377" w:type="pct"/>
            <w:vMerge/>
          </w:tcPr>
          <w:p w14:paraId="300FB8E8" w14:textId="77777777" w:rsidR="00AE1875" w:rsidRDefault="00AE1875" w:rsidP="008E669B">
            <w:pPr>
              <w:pStyle w:val="XF-0"/>
              <w:rPr>
                <w:rFonts w:hint="eastAsia"/>
                <w:b/>
              </w:rPr>
            </w:pPr>
          </w:p>
        </w:tc>
        <w:tc>
          <w:tcPr>
            <w:tcW w:w="468" w:type="pct"/>
            <w:vMerge/>
          </w:tcPr>
          <w:p w14:paraId="66355FB7" w14:textId="77777777" w:rsidR="00AE1875" w:rsidRDefault="00AE1875" w:rsidP="008E669B">
            <w:pPr>
              <w:pStyle w:val="XF-0"/>
              <w:rPr>
                <w:rFonts w:hint="eastAsia"/>
              </w:rPr>
            </w:pPr>
          </w:p>
        </w:tc>
        <w:tc>
          <w:tcPr>
            <w:tcW w:w="501" w:type="pct"/>
            <w:vMerge/>
          </w:tcPr>
          <w:p w14:paraId="28A5DB9B" w14:textId="77777777" w:rsidR="00AE1875" w:rsidRDefault="00AE1875" w:rsidP="008E669B">
            <w:pPr>
              <w:pStyle w:val="XF-0"/>
              <w:rPr>
                <w:rFonts w:hint="eastAsia"/>
              </w:rPr>
            </w:pPr>
          </w:p>
        </w:tc>
        <w:tc>
          <w:tcPr>
            <w:tcW w:w="1329" w:type="pct"/>
          </w:tcPr>
          <w:p w14:paraId="7DE680E7" w14:textId="77777777" w:rsidR="00AE1875" w:rsidRDefault="00000000" w:rsidP="008E669B">
            <w:pPr>
              <w:pStyle w:val="XF-0"/>
              <w:rPr>
                <w:rFonts w:hint="eastAsia"/>
              </w:rPr>
            </w:pPr>
            <w:r>
              <w:rPr>
                <w:rFonts w:hint="eastAsia"/>
              </w:rPr>
              <w:t>02：连续调焦-</w:t>
            </w:r>
          </w:p>
        </w:tc>
        <w:tc>
          <w:tcPr>
            <w:tcW w:w="1279" w:type="pct"/>
            <w:vMerge/>
          </w:tcPr>
          <w:p w14:paraId="0EEC1595" w14:textId="77777777" w:rsidR="00AE1875" w:rsidRDefault="00AE1875" w:rsidP="008E669B">
            <w:pPr>
              <w:pStyle w:val="XF-0"/>
              <w:rPr>
                <w:rFonts w:hint="eastAsia"/>
              </w:rPr>
            </w:pPr>
          </w:p>
        </w:tc>
        <w:tc>
          <w:tcPr>
            <w:tcW w:w="651" w:type="pct"/>
            <w:vMerge/>
          </w:tcPr>
          <w:p w14:paraId="1204ABC1" w14:textId="77777777" w:rsidR="00AE1875" w:rsidRDefault="00AE1875" w:rsidP="008E669B">
            <w:pPr>
              <w:pStyle w:val="XF-0"/>
              <w:rPr>
                <w:rFonts w:hint="eastAsia"/>
              </w:rPr>
            </w:pPr>
          </w:p>
        </w:tc>
        <w:tc>
          <w:tcPr>
            <w:tcW w:w="394" w:type="pct"/>
            <w:vMerge/>
          </w:tcPr>
          <w:p w14:paraId="583DCE8C" w14:textId="77777777" w:rsidR="00AE1875" w:rsidRDefault="00AE1875" w:rsidP="008E669B">
            <w:pPr>
              <w:pStyle w:val="XF-0"/>
              <w:rPr>
                <w:rFonts w:hint="eastAsia"/>
              </w:rPr>
            </w:pPr>
          </w:p>
        </w:tc>
      </w:tr>
      <w:tr w:rsidR="00AE1875" w14:paraId="040C2DAC" w14:textId="77777777" w:rsidTr="0014630C">
        <w:trPr>
          <w:trHeight w:val="20"/>
        </w:trPr>
        <w:tc>
          <w:tcPr>
            <w:tcW w:w="377" w:type="pct"/>
            <w:vMerge/>
          </w:tcPr>
          <w:p w14:paraId="1A43C725" w14:textId="77777777" w:rsidR="00AE1875" w:rsidRDefault="00AE1875" w:rsidP="008E669B">
            <w:pPr>
              <w:pStyle w:val="XF-0"/>
              <w:rPr>
                <w:rFonts w:hint="eastAsia"/>
                <w:b/>
              </w:rPr>
            </w:pPr>
          </w:p>
        </w:tc>
        <w:tc>
          <w:tcPr>
            <w:tcW w:w="468" w:type="pct"/>
            <w:vMerge/>
          </w:tcPr>
          <w:p w14:paraId="353BA7BD" w14:textId="77777777" w:rsidR="00AE1875" w:rsidRDefault="00AE1875" w:rsidP="008E669B">
            <w:pPr>
              <w:pStyle w:val="XF-0"/>
              <w:rPr>
                <w:rFonts w:hint="eastAsia"/>
              </w:rPr>
            </w:pPr>
          </w:p>
        </w:tc>
        <w:tc>
          <w:tcPr>
            <w:tcW w:w="501" w:type="pct"/>
            <w:vMerge/>
          </w:tcPr>
          <w:p w14:paraId="4C9EDA92" w14:textId="77777777" w:rsidR="00AE1875" w:rsidRDefault="00AE1875" w:rsidP="008E669B">
            <w:pPr>
              <w:pStyle w:val="XF-0"/>
              <w:rPr>
                <w:rFonts w:hint="eastAsia"/>
              </w:rPr>
            </w:pPr>
          </w:p>
        </w:tc>
        <w:tc>
          <w:tcPr>
            <w:tcW w:w="1329" w:type="pct"/>
          </w:tcPr>
          <w:p w14:paraId="0533F5E0" w14:textId="77777777" w:rsidR="00AE1875" w:rsidRDefault="00000000" w:rsidP="008E669B">
            <w:pPr>
              <w:pStyle w:val="XF-0"/>
              <w:rPr>
                <w:rFonts w:hint="eastAsia"/>
              </w:rPr>
            </w:pPr>
            <w:r>
              <w:rPr>
                <w:rFonts w:hint="eastAsia"/>
              </w:rPr>
              <w:t>00：连续调焦停</w:t>
            </w:r>
          </w:p>
        </w:tc>
        <w:tc>
          <w:tcPr>
            <w:tcW w:w="1279" w:type="pct"/>
            <w:vMerge/>
          </w:tcPr>
          <w:p w14:paraId="356C35E4" w14:textId="77777777" w:rsidR="00AE1875" w:rsidRDefault="00AE1875" w:rsidP="008E669B">
            <w:pPr>
              <w:pStyle w:val="XF-0"/>
              <w:rPr>
                <w:rFonts w:hint="eastAsia"/>
              </w:rPr>
            </w:pPr>
          </w:p>
        </w:tc>
        <w:tc>
          <w:tcPr>
            <w:tcW w:w="651" w:type="pct"/>
            <w:vMerge/>
          </w:tcPr>
          <w:p w14:paraId="135C496B" w14:textId="77777777" w:rsidR="00AE1875" w:rsidRDefault="00AE1875" w:rsidP="008E669B">
            <w:pPr>
              <w:pStyle w:val="XF-0"/>
              <w:rPr>
                <w:rFonts w:hint="eastAsia"/>
              </w:rPr>
            </w:pPr>
          </w:p>
        </w:tc>
        <w:tc>
          <w:tcPr>
            <w:tcW w:w="394" w:type="pct"/>
            <w:vMerge/>
          </w:tcPr>
          <w:p w14:paraId="56793C53" w14:textId="77777777" w:rsidR="00AE1875" w:rsidRDefault="00AE1875" w:rsidP="008E669B">
            <w:pPr>
              <w:pStyle w:val="XF-0"/>
              <w:rPr>
                <w:rFonts w:hint="eastAsia"/>
              </w:rPr>
            </w:pPr>
          </w:p>
        </w:tc>
      </w:tr>
      <w:tr w:rsidR="00AE1875" w14:paraId="1D6F1F4D" w14:textId="77777777" w:rsidTr="0014630C">
        <w:trPr>
          <w:trHeight w:val="20"/>
        </w:trPr>
        <w:tc>
          <w:tcPr>
            <w:tcW w:w="377" w:type="pct"/>
            <w:vMerge/>
          </w:tcPr>
          <w:p w14:paraId="6240DA14" w14:textId="77777777" w:rsidR="00AE1875" w:rsidRDefault="00AE1875" w:rsidP="008E669B">
            <w:pPr>
              <w:pStyle w:val="XF-0"/>
              <w:rPr>
                <w:rFonts w:hint="eastAsia"/>
                <w:b/>
              </w:rPr>
            </w:pPr>
          </w:p>
        </w:tc>
        <w:tc>
          <w:tcPr>
            <w:tcW w:w="468" w:type="pct"/>
            <w:vMerge/>
          </w:tcPr>
          <w:p w14:paraId="6CFB0CC0" w14:textId="77777777" w:rsidR="00AE1875" w:rsidRDefault="00AE1875" w:rsidP="008E669B">
            <w:pPr>
              <w:pStyle w:val="XF-0"/>
              <w:rPr>
                <w:rFonts w:hint="eastAsia"/>
              </w:rPr>
            </w:pPr>
          </w:p>
        </w:tc>
        <w:tc>
          <w:tcPr>
            <w:tcW w:w="501" w:type="pct"/>
            <w:vMerge w:val="restart"/>
          </w:tcPr>
          <w:p w14:paraId="762519A2" w14:textId="77777777" w:rsidR="00AE1875" w:rsidRDefault="00000000" w:rsidP="008E669B">
            <w:pPr>
              <w:pStyle w:val="XF-0"/>
              <w:rPr>
                <w:rFonts w:hint="eastAsia"/>
              </w:rPr>
            </w:pPr>
            <w:r>
              <w:rPr>
                <w:rFonts w:hint="eastAsia"/>
              </w:rPr>
              <w:t>04：单步调焦</w:t>
            </w:r>
          </w:p>
        </w:tc>
        <w:tc>
          <w:tcPr>
            <w:tcW w:w="1329" w:type="pct"/>
          </w:tcPr>
          <w:p w14:paraId="08554DAC" w14:textId="77777777" w:rsidR="00AE1875" w:rsidRDefault="00000000" w:rsidP="008E669B">
            <w:pPr>
              <w:pStyle w:val="XF-0"/>
              <w:rPr>
                <w:rFonts w:hint="eastAsia"/>
              </w:rPr>
            </w:pPr>
            <w:r>
              <w:rPr>
                <w:rFonts w:hint="eastAsia"/>
              </w:rPr>
              <w:t>00：单步调焦+</w:t>
            </w:r>
          </w:p>
        </w:tc>
        <w:tc>
          <w:tcPr>
            <w:tcW w:w="1279" w:type="pct"/>
            <w:vMerge w:val="restart"/>
          </w:tcPr>
          <w:p w14:paraId="4B916FAA" w14:textId="77777777" w:rsidR="00AE1875" w:rsidRDefault="00000000" w:rsidP="008E669B">
            <w:pPr>
              <w:pStyle w:val="XF-0"/>
              <w:rPr>
                <w:rFonts w:hint="eastAsia"/>
              </w:rPr>
            </w:pPr>
            <w:r>
              <w:rPr>
                <w:rFonts w:hint="eastAsia"/>
              </w:rPr>
              <w:t>[0]：单步调焦步距</w:t>
            </w:r>
          </w:p>
          <w:p w14:paraId="25759EBB" w14:textId="77777777" w:rsidR="00AE1875" w:rsidRDefault="00000000" w:rsidP="008E669B">
            <w:pPr>
              <w:pStyle w:val="XF-0"/>
              <w:rPr>
                <w:rFonts w:hint="eastAsia"/>
              </w:rPr>
            </w:pPr>
            <w:r>
              <w:rPr>
                <w:rFonts w:hint="eastAsia"/>
              </w:rPr>
              <w:t>范围0-A（0-10）</w:t>
            </w:r>
          </w:p>
        </w:tc>
        <w:tc>
          <w:tcPr>
            <w:tcW w:w="651" w:type="pct"/>
            <w:vMerge/>
          </w:tcPr>
          <w:p w14:paraId="2C573AD6" w14:textId="77777777" w:rsidR="00AE1875" w:rsidRDefault="00AE1875" w:rsidP="008E669B">
            <w:pPr>
              <w:pStyle w:val="XF-0"/>
              <w:rPr>
                <w:rFonts w:hint="eastAsia"/>
              </w:rPr>
            </w:pPr>
          </w:p>
        </w:tc>
        <w:tc>
          <w:tcPr>
            <w:tcW w:w="394" w:type="pct"/>
            <w:vMerge/>
          </w:tcPr>
          <w:p w14:paraId="2978E17C" w14:textId="77777777" w:rsidR="00AE1875" w:rsidRDefault="00AE1875" w:rsidP="008E669B">
            <w:pPr>
              <w:pStyle w:val="XF-0"/>
              <w:rPr>
                <w:rFonts w:hint="eastAsia"/>
              </w:rPr>
            </w:pPr>
          </w:p>
        </w:tc>
      </w:tr>
      <w:tr w:rsidR="00AE1875" w14:paraId="7FF11826" w14:textId="77777777" w:rsidTr="0014630C">
        <w:trPr>
          <w:trHeight w:val="20"/>
        </w:trPr>
        <w:tc>
          <w:tcPr>
            <w:tcW w:w="377" w:type="pct"/>
            <w:vMerge/>
          </w:tcPr>
          <w:p w14:paraId="4B108ADD" w14:textId="77777777" w:rsidR="00AE1875" w:rsidRDefault="00AE1875" w:rsidP="008E669B">
            <w:pPr>
              <w:pStyle w:val="XF-0"/>
              <w:rPr>
                <w:rFonts w:hint="eastAsia"/>
                <w:b/>
              </w:rPr>
            </w:pPr>
          </w:p>
        </w:tc>
        <w:tc>
          <w:tcPr>
            <w:tcW w:w="468" w:type="pct"/>
            <w:vMerge/>
          </w:tcPr>
          <w:p w14:paraId="54AC1B79" w14:textId="77777777" w:rsidR="00AE1875" w:rsidRDefault="00AE1875" w:rsidP="008E669B">
            <w:pPr>
              <w:pStyle w:val="XF-0"/>
              <w:rPr>
                <w:rFonts w:hint="eastAsia"/>
              </w:rPr>
            </w:pPr>
          </w:p>
        </w:tc>
        <w:tc>
          <w:tcPr>
            <w:tcW w:w="501" w:type="pct"/>
            <w:vMerge/>
          </w:tcPr>
          <w:p w14:paraId="69A6CCF7" w14:textId="77777777" w:rsidR="00AE1875" w:rsidRDefault="00AE1875" w:rsidP="008E669B">
            <w:pPr>
              <w:pStyle w:val="XF-0"/>
              <w:rPr>
                <w:rFonts w:hint="eastAsia"/>
              </w:rPr>
            </w:pPr>
          </w:p>
        </w:tc>
        <w:tc>
          <w:tcPr>
            <w:tcW w:w="1329" w:type="pct"/>
          </w:tcPr>
          <w:p w14:paraId="3F122208" w14:textId="77777777" w:rsidR="00AE1875" w:rsidRDefault="00000000" w:rsidP="008E669B">
            <w:pPr>
              <w:pStyle w:val="XF-0"/>
              <w:rPr>
                <w:rFonts w:hint="eastAsia"/>
              </w:rPr>
            </w:pPr>
            <w:r>
              <w:rPr>
                <w:rFonts w:hint="eastAsia"/>
              </w:rPr>
              <w:t>01：单步调焦-</w:t>
            </w:r>
          </w:p>
        </w:tc>
        <w:tc>
          <w:tcPr>
            <w:tcW w:w="1279" w:type="pct"/>
            <w:vMerge/>
          </w:tcPr>
          <w:p w14:paraId="35B061E0" w14:textId="77777777" w:rsidR="00AE1875" w:rsidRDefault="00AE1875" w:rsidP="008E669B">
            <w:pPr>
              <w:pStyle w:val="XF-0"/>
              <w:rPr>
                <w:rFonts w:hint="eastAsia"/>
              </w:rPr>
            </w:pPr>
          </w:p>
        </w:tc>
        <w:tc>
          <w:tcPr>
            <w:tcW w:w="651" w:type="pct"/>
            <w:vMerge/>
          </w:tcPr>
          <w:p w14:paraId="4AA7A777" w14:textId="77777777" w:rsidR="00AE1875" w:rsidRDefault="00AE1875" w:rsidP="008E669B">
            <w:pPr>
              <w:pStyle w:val="XF-0"/>
              <w:rPr>
                <w:rFonts w:hint="eastAsia"/>
              </w:rPr>
            </w:pPr>
          </w:p>
        </w:tc>
        <w:tc>
          <w:tcPr>
            <w:tcW w:w="394" w:type="pct"/>
            <w:vMerge/>
          </w:tcPr>
          <w:p w14:paraId="1CD058F3" w14:textId="77777777" w:rsidR="00AE1875" w:rsidRDefault="00AE1875" w:rsidP="008E669B">
            <w:pPr>
              <w:pStyle w:val="XF-0"/>
              <w:rPr>
                <w:rFonts w:hint="eastAsia"/>
              </w:rPr>
            </w:pPr>
          </w:p>
        </w:tc>
      </w:tr>
      <w:tr w:rsidR="00AE1875" w14:paraId="3FE384A5" w14:textId="77777777" w:rsidTr="0014630C">
        <w:trPr>
          <w:trHeight w:val="20"/>
        </w:trPr>
        <w:tc>
          <w:tcPr>
            <w:tcW w:w="377" w:type="pct"/>
            <w:vMerge/>
          </w:tcPr>
          <w:p w14:paraId="5F385AA5" w14:textId="77777777" w:rsidR="00AE1875" w:rsidRDefault="00AE1875" w:rsidP="008E669B">
            <w:pPr>
              <w:pStyle w:val="XF-0"/>
              <w:rPr>
                <w:rFonts w:hint="eastAsia"/>
                <w:b/>
              </w:rPr>
            </w:pPr>
          </w:p>
        </w:tc>
        <w:tc>
          <w:tcPr>
            <w:tcW w:w="468" w:type="pct"/>
            <w:vMerge/>
          </w:tcPr>
          <w:p w14:paraId="0FFA5B10" w14:textId="77777777" w:rsidR="00AE1875" w:rsidRDefault="00AE1875" w:rsidP="008E669B">
            <w:pPr>
              <w:pStyle w:val="XF-0"/>
              <w:rPr>
                <w:rFonts w:hint="eastAsia"/>
              </w:rPr>
            </w:pPr>
          </w:p>
        </w:tc>
        <w:tc>
          <w:tcPr>
            <w:tcW w:w="501" w:type="pct"/>
          </w:tcPr>
          <w:p w14:paraId="1284369A" w14:textId="77777777" w:rsidR="00AE1875" w:rsidRDefault="00000000" w:rsidP="008E669B">
            <w:pPr>
              <w:pStyle w:val="XF-0"/>
              <w:rPr>
                <w:rFonts w:hint="eastAsia"/>
              </w:rPr>
            </w:pPr>
            <w:r>
              <w:rPr>
                <w:rFonts w:hint="eastAsia"/>
              </w:rPr>
              <w:t>05：自动聚焦</w:t>
            </w:r>
          </w:p>
        </w:tc>
        <w:tc>
          <w:tcPr>
            <w:tcW w:w="1329" w:type="pct"/>
          </w:tcPr>
          <w:p w14:paraId="752F77DA" w14:textId="77777777" w:rsidR="00AE1875" w:rsidRDefault="00000000" w:rsidP="008E669B">
            <w:pPr>
              <w:pStyle w:val="XF-0"/>
              <w:rPr>
                <w:rFonts w:hint="eastAsia"/>
              </w:rPr>
            </w:pPr>
            <w:r>
              <w:rPr>
                <w:rFonts w:hint="eastAsia"/>
              </w:rPr>
              <w:t>00：自动聚焦（触发式）</w:t>
            </w:r>
          </w:p>
        </w:tc>
        <w:tc>
          <w:tcPr>
            <w:tcW w:w="1279" w:type="pct"/>
          </w:tcPr>
          <w:p w14:paraId="3915D218" w14:textId="77777777" w:rsidR="00AE1875" w:rsidRDefault="00000000" w:rsidP="008E669B">
            <w:pPr>
              <w:pStyle w:val="XF-0"/>
              <w:rPr>
                <w:rFonts w:hint="eastAsia"/>
              </w:rPr>
            </w:pPr>
            <w:r>
              <w:rPr>
                <w:rFonts w:hint="eastAsia"/>
              </w:rPr>
              <w:t>-</w:t>
            </w:r>
          </w:p>
        </w:tc>
        <w:tc>
          <w:tcPr>
            <w:tcW w:w="651" w:type="pct"/>
            <w:vMerge/>
          </w:tcPr>
          <w:p w14:paraId="1529ABC7" w14:textId="77777777" w:rsidR="00AE1875" w:rsidRDefault="00AE1875" w:rsidP="008E669B">
            <w:pPr>
              <w:pStyle w:val="XF-0"/>
              <w:rPr>
                <w:rFonts w:hint="eastAsia"/>
              </w:rPr>
            </w:pPr>
          </w:p>
        </w:tc>
        <w:tc>
          <w:tcPr>
            <w:tcW w:w="394" w:type="pct"/>
            <w:vMerge/>
          </w:tcPr>
          <w:p w14:paraId="7AAFA896" w14:textId="77777777" w:rsidR="00AE1875" w:rsidRDefault="00AE1875" w:rsidP="008E669B">
            <w:pPr>
              <w:pStyle w:val="XF-0"/>
              <w:rPr>
                <w:rFonts w:hint="eastAsia"/>
              </w:rPr>
            </w:pPr>
          </w:p>
        </w:tc>
      </w:tr>
      <w:tr w:rsidR="00AE1875" w14:paraId="7CC5B27A" w14:textId="77777777" w:rsidTr="0014630C">
        <w:trPr>
          <w:trHeight w:val="20"/>
        </w:trPr>
        <w:tc>
          <w:tcPr>
            <w:tcW w:w="377" w:type="pct"/>
            <w:vMerge/>
          </w:tcPr>
          <w:p w14:paraId="1664750D" w14:textId="77777777" w:rsidR="00AE1875" w:rsidRDefault="00AE1875" w:rsidP="008E669B">
            <w:pPr>
              <w:pStyle w:val="XF-0"/>
              <w:rPr>
                <w:rFonts w:hint="eastAsia"/>
                <w:b/>
              </w:rPr>
            </w:pPr>
          </w:p>
        </w:tc>
        <w:tc>
          <w:tcPr>
            <w:tcW w:w="468" w:type="pct"/>
            <w:vMerge/>
          </w:tcPr>
          <w:p w14:paraId="26EB35A9" w14:textId="77777777" w:rsidR="00AE1875" w:rsidRDefault="00AE1875" w:rsidP="008E669B">
            <w:pPr>
              <w:pStyle w:val="XF-0"/>
              <w:rPr>
                <w:rFonts w:hint="eastAsia"/>
              </w:rPr>
            </w:pPr>
          </w:p>
        </w:tc>
        <w:tc>
          <w:tcPr>
            <w:tcW w:w="501" w:type="pct"/>
          </w:tcPr>
          <w:p w14:paraId="2876683E" w14:textId="77777777" w:rsidR="00AE1875" w:rsidRDefault="00000000" w:rsidP="008E669B">
            <w:pPr>
              <w:pStyle w:val="XF-0"/>
              <w:rPr>
                <w:rFonts w:hint="eastAsia"/>
              </w:rPr>
            </w:pPr>
            <w:r>
              <w:rPr>
                <w:rFonts w:hint="eastAsia"/>
              </w:rPr>
              <w:t>06：焦距直达</w:t>
            </w:r>
          </w:p>
        </w:tc>
        <w:tc>
          <w:tcPr>
            <w:tcW w:w="1329" w:type="pct"/>
          </w:tcPr>
          <w:p w14:paraId="6189CFD0" w14:textId="77777777" w:rsidR="00AE1875" w:rsidRDefault="00000000" w:rsidP="008E669B">
            <w:pPr>
              <w:pStyle w:val="XF-0"/>
              <w:rPr>
                <w:rFonts w:hint="eastAsia"/>
              </w:rPr>
            </w:pPr>
            <w:r>
              <w:rPr>
                <w:rFonts w:hint="eastAsia"/>
              </w:rPr>
              <w:t>00：焦距直达</w:t>
            </w:r>
          </w:p>
        </w:tc>
        <w:tc>
          <w:tcPr>
            <w:tcW w:w="1279" w:type="pct"/>
          </w:tcPr>
          <w:p w14:paraId="7EF64EBA" w14:textId="77777777" w:rsidR="00AE1875" w:rsidRDefault="00000000" w:rsidP="008E669B">
            <w:pPr>
              <w:pStyle w:val="XF-0"/>
              <w:rPr>
                <w:rFonts w:hint="eastAsia"/>
              </w:rPr>
            </w:pPr>
            <w:r>
              <w:rPr>
                <w:rFonts w:hint="eastAsia"/>
              </w:rPr>
              <w:t>[0-7]：float型</w:t>
            </w:r>
          </w:p>
          <w:p w14:paraId="4A37328D" w14:textId="77777777" w:rsidR="00AE1875" w:rsidRDefault="00000000" w:rsidP="008E669B">
            <w:pPr>
              <w:pStyle w:val="XF-0"/>
              <w:rPr>
                <w:rFonts w:hint="eastAsia"/>
              </w:rPr>
            </w:pPr>
            <w:r>
              <w:rPr>
                <w:rFonts w:hint="eastAsia"/>
              </w:rPr>
              <w:t>41 A0 00 00-43 66 00 00</w:t>
            </w:r>
          </w:p>
          <w:p w14:paraId="429B242A" w14:textId="77777777" w:rsidR="00AE1875" w:rsidRDefault="00000000" w:rsidP="008E669B">
            <w:pPr>
              <w:pStyle w:val="XF-0"/>
              <w:rPr>
                <w:rFonts w:hint="eastAsia"/>
              </w:rPr>
            </w:pPr>
            <w:r>
              <w:rPr>
                <w:rFonts w:hint="eastAsia"/>
              </w:rPr>
              <w:t>（20-230）</w:t>
            </w:r>
          </w:p>
        </w:tc>
        <w:tc>
          <w:tcPr>
            <w:tcW w:w="651" w:type="pct"/>
            <w:vMerge/>
          </w:tcPr>
          <w:p w14:paraId="54C72A09" w14:textId="77777777" w:rsidR="00AE1875" w:rsidRDefault="00AE1875" w:rsidP="008E669B">
            <w:pPr>
              <w:pStyle w:val="XF-0"/>
              <w:rPr>
                <w:rFonts w:hint="eastAsia"/>
              </w:rPr>
            </w:pPr>
          </w:p>
        </w:tc>
        <w:tc>
          <w:tcPr>
            <w:tcW w:w="394" w:type="pct"/>
            <w:vMerge/>
          </w:tcPr>
          <w:p w14:paraId="77A47FBF" w14:textId="77777777" w:rsidR="00AE1875" w:rsidRDefault="00AE1875" w:rsidP="008E669B">
            <w:pPr>
              <w:pStyle w:val="XF-0"/>
              <w:rPr>
                <w:rFonts w:hint="eastAsia"/>
              </w:rPr>
            </w:pPr>
          </w:p>
        </w:tc>
      </w:tr>
      <w:tr w:rsidR="00AE1875" w14:paraId="270CCA7D" w14:textId="77777777" w:rsidTr="0014630C">
        <w:trPr>
          <w:trHeight w:val="20"/>
        </w:trPr>
        <w:tc>
          <w:tcPr>
            <w:tcW w:w="377" w:type="pct"/>
            <w:vMerge/>
          </w:tcPr>
          <w:p w14:paraId="475CE855" w14:textId="77777777" w:rsidR="00AE1875" w:rsidRDefault="00AE1875" w:rsidP="008E669B">
            <w:pPr>
              <w:pStyle w:val="XF-0"/>
              <w:rPr>
                <w:rFonts w:hint="eastAsia"/>
                <w:b/>
              </w:rPr>
            </w:pPr>
          </w:p>
        </w:tc>
        <w:tc>
          <w:tcPr>
            <w:tcW w:w="468" w:type="pct"/>
            <w:vMerge/>
          </w:tcPr>
          <w:p w14:paraId="5249E204" w14:textId="77777777" w:rsidR="00AE1875" w:rsidRDefault="00AE1875" w:rsidP="008E669B">
            <w:pPr>
              <w:pStyle w:val="XF-0"/>
              <w:rPr>
                <w:rFonts w:hint="eastAsia"/>
              </w:rPr>
            </w:pPr>
          </w:p>
        </w:tc>
        <w:tc>
          <w:tcPr>
            <w:tcW w:w="501" w:type="pct"/>
          </w:tcPr>
          <w:p w14:paraId="777084D2" w14:textId="77777777" w:rsidR="00AE1875" w:rsidRDefault="00000000" w:rsidP="008E669B">
            <w:pPr>
              <w:pStyle w:val="XF-0"/>
              <w:rPr>
                <w:rFonts w:hint="eastAsia"/>
              </w:rPr>
            </w:pPr>
            <w:r>
              <w:rPr>
                <w:rFonts w:hint="eastAsia"/>
              </w:rPr>
              <w:t>07：聚焦直达</w:t>
            </w:r>
          </w:p>
        </w:tc>
        <w:tc>
          <w:tcPr>
            <w:tcW w:w="1329" w:type="pct"/>
          </w:tcPr>
          <w:p w14:paraId="32A47688" w14:textId="77777777" w:rsidR="00AE1875" w:rsidRDefault="00000000" w:rsidP="008E669B">
            <w:pPr>
              <w:pStyle w:val="XF-0"/>
              <w:rPr>
                <w:rFonts w:hint="eastAsia"/>
              </w:rPr>
            </w:pPr>
            <w:r>
              <w:rPr>
                <w:rFonts w:hint="eastAsia"/>
              </w:rPr>
              <w:t>00：聚焦直达</w:t>
            </w:r>
          </w:p>
        </w:tc>
        <w:tc>
          <w:tcPr>
            <w:tcW w:w="1279" w:type="pct"/>
          </w:tcPr>
          <w:p w14:paraId="6A641E30" w14:textId="77777777" w:rsidR="00AE1875" w:rsidRDefault="00000000" w:rsidP="008E669B">
            <w:pPr>
              <w:pStyle w:val="XF-0"/>
              <w:rPr>
                <w:rFonts w:hint="eastAsia"/>
              </w:rPr>
            </w:pPr>
            <w:r>
              <w:rPr>
                <w:rFonts w:hint="eastAsia"/>
              </w:rPr>
              <w:t>[0-7]：float型</w:t>
            </w:r>
          </w:p>
          <w:p w14:paraId="1DE70F07" w14:textId="77777777" w:rsidR="00AE1875" w:rsidRDefault="00000000" w:rsidP="008E669B">
            <w:pPr>
              <w:pStyle w:val="XF-0"/>
              <w:rPr>
                <w:rFonts w:hint="eastAsia"/>
              </w:rPr>
            </w:pPr>
            <w:r>
              <w:rPr>
                <w:rFonts w:hint="eastAsia"/>
              </w:rPr>
              <w:t>取值范围待定</w:t>
            </w:r>
          </w:p>
        </w:tc>
        <w:tc>
          <w:tcPr>
            <w:tcW w:w="651" w:type="pct"/>
            <w:vMerge/>
          </w:tcPr>
          <w:p w14:paraId="44382F1F" w14:textId="77777777" w:rsidR="00AE1875" w:rsidRDefault="00AE1875" w:rsidP="008E669B">
            <w:pPr>
              <w:pStyle w:val="XF-0"/>
              <w:rPr>
                <w:rFonts w:hint="eastAsia"/>
              </w:rPr>
            </w:pPr>
          </w:p>
        </w:tc>
        <w:tc>
          <w:tcPr>
            <w:tcW w:w="394" w:type="pct"/>
            <w:vMerge/>
          </w:tcPr>
          <w:p w14:paraId="3A749F37" w14:textId="77777777" w:rsidR="00AE1875" w:rsidRDefault="00AE1875" w:rsidP="008E669B">
            <w:pPr>
              <w:pStyle w:val="XF-0"/>
              <w:rPr>
                <w:rFonts w:hint="eastAsia"/>
              </w:rPr>
            </w:pPr>
          </w:p>
        </w:tc>
      </w:tr>
      <w:tr w:rsidR="00AE1875" w14:paraId="3610FACC" w14:textId="77777777" w:rsidTr="0014630C">
        <w:trPr>
          <w:trHeight w:val="20"/>
        </w:trPr>
        <w:tc>
          <w:tcPr>
            <w:tcW w:w="377" w:type="pct"/>
            <w:vMerge/>
          </w:tcPr>
          <w:p w14:paraId="30C0D828" w14:textId="77777777" w:rsidR="00AE1875" w:rsidRDefault="00AE1875" w:rsidP="008E669B">
            <w:pPr>
              <w:pStyle w:val="XF-0"/>
              <w:rPr>
                <w:rFonts w:hint="eastAsia"/>
                <w:b/>
              </w:rPr>
            </w:pPr>
          </w:p>
        </w:tc>
        <w:tc>
          <w:tcPr>
            <w:tcW w:w="468" w:type="pct"/>
            <w:vMerge/>
          </w:tcPr>
          <w:p w14:paraId="71313997" w14:textId="77777777" w:rsidR="00AE1875" w:rsidRDefault="00AE1875" w:rsidP="008E669B">
            <w:pPr>
              <w:pStyle w:val="XF-0"/>
              <w:rPr>
                <w:rFonts w:hint="eastAsia"/>
              </w:rPr>
            </w:pPr>
          </w:p>
        </w:tc>
        <w:tc>
          <w:tcPr>
            <w:tcW w:w="501" w:type="pct"/>
          </w:tcPr>
          <w:p w14:paraId="087B4581" w14:textId="77777777" w:rsidR="00AE1875" w:rsidRDefault="00000000" w:rsidP="008E669B">
            <w:pPr>
              <w:pStyle w:val="XF-0"/>
              <w:rPr>
                <w:rFonts w:hint="eastAsia"/>
              </w:rPr>
            </w:pPr>
            <w:r>
              <w:rPr>
                <w:rFonts w:hint="eastAsia"/>
              </w:rPr>
              <w:t>08：亮度</w:t>
            </w:r>
          </w:p>
        </w:tc>
        <w:tc>
          <w:tcPr>
            <w:tcW w:w="1329" w:type="pct"/>
          </w:tcPr>
          <w:p w14:paraId="7C260BD9" w14:textId="77777777" w:rsidR="00AE1875" w:rsidRDefault="00000000" w:rsidP="008E669B">
            <w:pPr>
              <w:pStyle w:val="XF-0"/>
              <w:rPr>
                <w:rFonts w:hint="eastAsia"/>
              </w:rPr>
            </w:pPr>
            <w:r>
              <w:rPr>
                <w:rFonts w:hint="eastAsia"/>
              </w:rPr>
              <w:t>00：亮度+；01：亮度-；02直达</w:t>
            </w:r>
          </w:p>
        </w:tc>
        <w:tc>
          <w:tcPr>
            <w:tcW w:w="1279" w:type="pct"/>
          </w:tcPr>
          <w:p w14:paraId="5AA1878E" w14:textId="77777777" w:rsidR="00AE1875" w:rsidRDefault="00000000" w:rsidP="008E669B">
            <w:pPr>
              <w:pStyle w:val="XF-0"/>
              <w:rPr>
                <w:rFonts w:hint="eastAsia"/>
              </w:rPr>
            </w:pPr>
            <w:r>
              <w:rPr>
                <w:rFonts w:hint="eastAsia"/>
              </w:rPr>
              <w:t>控制位为02时，</w:t>
            </w:r>
          </w:p>
          <w:p w14:paraId="01DA3904" w14:textId="77777777" w:rsidR="00AE1875" w:rsidRDefault="00000000" w:rsidP="008E669B">
            <w:pPr>
              <w:pStyle w:val="XF-0"/>
              <w:rPr>
                <w:rFonts w:hint="eastAsia"/>
              </w:rPr>
            </w:pPr>
            <w:r>
              <w:rPr>
                <w:rFonts w:hint="eastAsia"/>
              </w:rPr>
              <w:t>[0]：亮度范围0-A（0-10）</w:t>
            </w:r>
          </w:p>
        </w:tc>
        <w:tc>
          <w:tcPr>
            <w:tcW w:w="651" w:type="pct"/>
            <w:vMerge/>
          </w:tcPr>
          <w:p w14:paraId="2BCA0D8B" w14:textId="77777777" w:rsidR="00AE1875" w:rsidRDefault="00AE1875" w:rsidP="008E669B">
            <w:pPr>
              <w:pStyle w:val="XF-0"/>
              <w:rPr>
                <w:rFonts w:hint="eastAsia"/>
              </w:rPr>
            </w:pPr>
          </w:p>
        </w:tc>
        <w:tc>
          <w:tcPr>
            <w:tcW w:w="394" w:type="pct"/>
            <w:vMerge/>
          </w:tcPr>
          <w:p w14:paraId="01766518" w14:textId="77777777" w:rsidR="00AE1875" w:rsidRDefault="00AE1875" w:rsidP="008E669B">
            <w:pPr>
              <w:pStyle w:val="XF-0"/>
              <w:rPr>
                <w:rFonts w:hint="eastAsia"/>
              </w:rPr>
            </w:pPr>
          </w:p>
        </w:tc>
      </w:tr>
      <w:tr w:rsidR="00AE1875" w14:paraId="3CB0B305" w14:textId="77777777" w:rsidTr="0014630C">
        <w:trPr>
          <w:trHeight w:val="20"/>
        </w:trPr>
        <w:tc>
          <w:tcPr>
            <w:tcW w:w="377" w:type="pct"/>
            <w:vMerge/>
          </w:tcPr>
          <w:p w14:paraId="44723CFA" w14:textId="77777777" w:rsidR="00AE1875" w:rsidRDefault="00AE1875" w:rsidP="008E669B">
            <w:pPr>
              <w:pStyle w:val="XF-0"/>
              <w:rPr>
                <w:rFonts w:hint="eastAsia"/>
                <w:b/>
              </w:rPr>
            </w:pPr>
          </w:p>
        </w:tc>
        <w:tc>
          <w:tcPr>
            <w:tcW w:w="468" w:type="pct"/>
            <w:vMerge/>
          </w:tcPr>
          <w:p w14:paraId="6D9A1218" w14:textId="77777777" w:rsidR="00AE1875" w:rsidRDefault="00AE1875" w:rsidP="008E669B">
            <w:pPr>
              <w:pStyle w:val="XF-0"/>
              <w:rPr>
                <w:rFonts w:hint="eastAsia"/>
              </w:rPr>
            </w:pPr>
          </w:p>
        </w:tc>
        <w:tc>
          <w:tcPr>
            <w:tcW w:w="501" w:type="pct"/>
          </w:tcPr>
          <w:p w14:paraId="4AB5034D" w14:textId="77777777" w:rsidR="00AE1875" w:rsidRDefault="00000000" w:rsidP="008E669B">
            <w:pPr>
              <w:pStyle w:val="XF-0"/>
              <w:rPr>
                <w:rFonts w:hint="eastAsia"/>
              </w:rPr>
            </w:pPr>
            <w:r>
              <w:rPr>
                <w:rFonts w:hint="eastAsia"/>
              </w:rPr>
              <w:t>09：对比度</w:t>
            </w:r>
          </w:p>
        </w:tc>
        <w:tc>
          <w:tcPr>
            <w:tcW w:w="1329" w:type="pct"/>
          </w:tcPr>
          <w:p w14:paraId="1D4C800F" w14:textId="77777777" w:rsidR="00AE1875" w:rsidRDefault="00000000" w:rsidP="008E669B">
            <w:pPr>
              <w:pStyle w:val="XF-0"/>
              <w:rPr>
                <w:rFonts w:hint="eastAsia"/>
              </w:rPr>
            </w:pPr>
            <w:r>
              <w:rPr>
                <w:rFonts w:hint="eastAsia"/>
              </w:rPr>
              <w:t>00：对比度+；01：对比度-；02直达</w:t>
            </w:r>
          </w:p>
        </w:tc>
        <w:tc>
          <w:tcPr>
            <w:tcW w:w="1279" w:type="pct"/>
          </w:tcPr>
          <w:p w14:paraId="1AD9862F" w14:textId="77777777" w:rsidR="00AE1875" w:rsidRDefault="00000000" w:rsidP="008E669B">
            <w:pPr>
              <w:pStyle w:val="XF-0"/>
              <w:rPr>
                <w:rFonts w:hint="eastAsia"/>
              </w:rPr>
            </w:pPr>
            <w:r>
              <w:rPr>
                <w:rFonts w:hint="eastAsia"/>
              </w:rPr>
              <w:t>控制位为02时，</w:t>
            </w:r>
          </w:p>
          <w:p w14:paraId="25FD7E89" w14:textId="77777777" w:rsidR="00AE1875" w:rsidRDefault="00000000" w:rsidP="008E669B">
            <w:pPr>
              <w:pStyle w:val="XF-0"/>
              <w:rPr>
                <w:rFonts w:hint="eastAsia"/>
              </w:rPr>
            </w:pPr>
            <w:r>
              <w:rPr>
                <w:rFonts w:hint="eastAsia"/>
              </w:rPr>
              <w:t>[0]：对比度范围0-A（0-10）</w:t>
            </w:r>
          </w:p>
        </w:tc>
        <w:tc>
          <w:tcPr>
            <w:tcW w:w="651" w:type="pct"/>
            <w:vMerge/>
          </w:tcPr>
          <w:p w14:paraId="08EC0FDC" w14:textId="77777777" w:rsidR="00AE1875" w:rsidRDefault="00AE1875" w:rsidP="008E669B">
            <w:pPr>
              <w:pStyle w:val="XF-0"/>
              <w:rPr>
                <w:rFonts w:hint="eastAsia"/>
              </w:rPr>
            </w:pPr>
          </w:p>
        </w:tc>
        <w:tc>
          <w:tcPr>
            <w:tcW w:w="394" w:type="pct"/>
            <w:vMerge/>
          </w:tcPr>
          <w:p w14:paraId="63292657" w14:textId="77777777" w:rsidR="00AE1875" w:rsidRDefault="00AE1875" w:rsidP="008E669B">
            <w:pPr>
              <w:pStyle w:val="XF-0"/>
              <w:rPr>
                <w:rFonts w:hint="eastAsia"/>
              </w:rPr>
            </w:pPr>
          </w:p>
        </w:tc>
      </w:tr>
      <w:tr w:rsidR="00AE1875" w14:paraId="422E6F53" w14:textId="77777777" w:rsidTr="0014630C">
        <w:trPr>
          <w:trHeight w:val="20"/>
        </w:trPr>
        <w:tc>
          <w:tcPr>
            <w:tcW w:w="377" w:type="pct"/>
            <w:vMerge/>
          </w:tcPr>
          <w:p w14:paraId="61D0915E" w14:textId="77777777" w:rsidR="00AE1875" w:rsidRDefault="00AE1875" w:rsidP="008E669B">
            <w:pPr>
              <w:pStyle w:val="XF-0"/>
              <w:rPr>
                <w:rFonts w:hint="eastAsia"/>
                <w:b/>
              </w:rPr>
            </w:pPr>
          </w:p>
        </w:tc>
        <w:tc>
          <w:tcPr>
            <w:tcW w:w="468" w:type="pct"/>
            <w:vMerge/>
          </w:tcPr>
          <w:p w14:paraId="1965B917" w14:textId="77777777" w:rsidR="00AE1875" w:rsidRDefault="00AE1875" w:rsidP="008E669B">
            <w:pPr>
              <w:pStyle w:val="XF-0"/>
              <w:rPr>
                <w:rFonts w:hint="eastAsia"/>
              </w:rPr>
            </w:pPr>
          </w:p>
        </w:tc>
        <w:tc>
          <w:tcPr>
            <w:tcW w:w="501" w:type="pct"/>
          </w:tcPr>
          <w:p w14:paraId="6E7A5715" w14:textId="77777777" w:rsidR="00AE1875" w:rsidRDefault="00000000" w:rsidP="008E669B">
            <w:pPr>
              <w:pStyle w:val="XF-0"/>
              <w:rPr>
                <w:rFonts w:hint="eastAsia"/>
              </w:rPr>
            </w:pPr>
            <w:r>
              <w:rPr>
                <w:rFonts w:hint="eastAsia"/>
              </w:rPr>
              <w:t>0A：图像增强</w:t>
            </w:r>
          </w:p>
        </w:tc>
        <w:tc>
          <w:tcPr>
            <w:tcW w:w="1329" w:type="pct"/>
          </w:tcPr>
          <w:p w14:paraId="666BB584" w14:textId="77777777" w:rsidR="00AE1875" w:rsidRDefault="00000000" w:rsidP="008E669B">
            <w:pPr>
              <w:pStyle w:val="XF-0"/>
              <w:rPr>
                <w:rFonts w:hint="eastAsia"/>
              </w:rPr>
            </w:pPr>
            <w:r>
              <w:rPr>
                <w:rFonts w:hint="eastAsia"/>
              </w:rPr>
              <w:t>00：图像增强开；01：图像增强关；02：直达</w:t>
            </w:r>
          </w:p>
        </w:tc>
        <w:tc>
          <w:tcPr>
            <w:tcW w:w="1279" w:type="pct"/>
          </w:tcPr>
          <w:p w14:paraId="4D1F7094" w14:textId="77777777" w:rsidR="00AE1875" w:rsidRDefault="00000000" w:rsidP="008E669B">
            <w:pPr>
              <w:pStyle w:val="XF-0"/>
              <w:rPr>
                <w:rFonts w:hint="eastAsia"/>
              </w:rPr>
            </w:pPr>
            <w:r>
              <w:rPr>
                <w:rFonts w:hint="eastAsia"/>
              </w:rPr>
              <w:t>控制位为02时，</w:t>
            </w:r>
          </w:p>
          <w:p w14:paraId="4A2EBF9F" w14:textId="77777777" w:rsidR="00AE1875" w:rsidRDefault="00000000" w:rsidP="008E669B">
            <w:pPr>
              <w:pStyle w:val="XF-0"/>
              <w:rPr>
                <w:rFonts w:hint="eastAsia"/>
              </w:rPr>
            </w:pPr>
            <w:r>
              <w:rPr>
                <w:rFonts w:hint="eastAsia"/>
              </w:rPr>
              <w:t>[0]：增强范围0-A（0-10）</w:t>
            </w:r>
          </w:p>
        </w:tc>
        <w:tc>
          <w:tcPr>
            <w:tcW w:w="651" w:type="pct"/>
            <w:vMerge/>
          </w:tcPr>
          <w:p w14:paraId="7E7A1924" w14:textId="77777777" w:rsidR="00AE1875" w:rsidRDefault="00AE1875" w:rsidP="008E669B">
            <w:pPr>
              <w:pStyle w:val="XF-0"/>
              <w:rPr>
                <w:rFonts w:hint="eastAsia"/>
              </w:rPr>
            </w:pPr>
          </w:p>
        </w:tc>
        <w:tc>
          <w:tcPr>
            <w:tcW w:w="394" w:type="pct"/>
            <w:vMerge/>
          </w:tcPr>
          <w:p w14:paraId="2D2366E0" w14:textId="77777777" w:rsidR="00AE1875" w:rsidRDefault="00AE1875" w:rsidP="008E669B">
            <w:pPr>
              <w:pStyle w:val="XF-0"/>
              <w:rPr>
                <w:rFonts w:hint="eastAsia"/>
              </w:rPr>
            </w:pPr>
          </w:p>
        </w:tc>
      </w:tr>
      <w:tr w:rsidR="00AE1875" w14:paraId="00C3EAB4" w14:textId="77777777" w:rsidTr="0014630C">
        <w:trPr>
          <w:trHeight w:val="20"/>
        </w:trPr>
        <w:tc>
          <w:tcPr>
            <w:tcW w:w="377" w:type="pct"/>
            <w:vMerge/>
          </w:tcPr>
          <w:p w14:paraId="0A7195BA" w14:textId="77777777" w:rsidR="00AE1875" w:rsidRDefault="00AE1875" w:rsidP="008E669B">
            <w:pPr>
              <w:pStyle w:val="XF-0"/>
              <w:rPr>
                <w:rFonts w:hint="eastAsia"/>
                <w:b/>
              </w:rPr>
            </w:pPr>
          </w:p>
        </w:tc>
        <w:tc>
          <w:tcPr>
            <w:tcW w:w="468" w:type="pct"/>
            <w:vMerge/>
          </w:tcPr>
          <w:p w14:paraId="4289BA7D" w14:textId="77777777" w:rsidR="00AE1875" w:rsidRDefault="00AE1875" w:rsidP="008E669B">
            <w:pPr>
              <w:pStyle w:val="XF-0"/>
              <w:rPr>
                <w:rFonts w:hint="eastAsia"/>
              </w:rPr>
            </w:pPr>
          </w:p>
        </w:tc>
        <w:tc>
          <w:tcPr>
            <w:tcW w:w="501" w:type="pct"/>
          </w:tcPr>
          <w:p w14:paraId="38C436E9" w14:textId="77777777" w:rsidR="00AE1875" w:rsidRDefault="00000000" w:rsidP="008E669B">
            <w:pPr>
              <w:pStyle w:val="XF-0"/>
              <w:rPr>
                <w:rFonts w:hint="eastAsia"/>
              </w:rPr>
            </w:pPr>
            <w:r>
              <w:rPr>
                <w:rFonts w:hint="eastAsia"/>
              </w:rPr>
              <w:t>0B：校正</w:t>
            </w:r>
          </w:p>
        </w:tc>
        <w:tc>
          <w:tcPr>
            <w:tcW w:w="1329" w:type="pct"/>
          </w:tcPr>
          <w:p w14:paraId="5A7B58E4" w14:textId="77777777" w:rsidR="00AE1875" w:rsidRDefault="00000000" w:rsidP="008E669B">
            <w:pPr>
              <w:pStyle w:val="XF-0"/>
              <w:rPr>
                <w:rFonts w:hint="eastAsia"/>
              </w:rPr>
            </w:pPr>
            <w:r>
              <w:rPr>
                <w:rFonts w:hint="eastAsia"/>
              </w:rPr>
              <w:t>00：快门校正；01：背景校正；03：虚焦校正</w:t>
            </w:r>
          </w:p>
        </w:tc>
        <w:tc>
          <w:tcPr>
            <w:tcW w:w="1279" w:type="pct"/>
          </w:tcPr>
          <w:p w14:paraId="490E1146" w14:textId="77777777" w:rsidR="00AE1875" w:rsidRDefault="00AE1875" w:rsidP="008E669B">
            <w:pPr>
              <w:pStyle w:val="XF-0"/>
              <w:rPr>
                <w:rFonts w:hint="eastAsia"/>
              </w:rPr>
            </w:pPr>
          </w:p>
        </w:tc>
        <w:tc>
          <w:tcPr>
            <w:tcW w:w="651" w:type="pct"/>
            <w:vMerge/>
          </w:tcPr>
          <w:p w14:paraId="3BB97A3B" w14:textId="77777777" w:rsidR="00AE1875" w:rsidRDefault="00AE1875" w:rsidP="008E669B">
            <w:pPr>
              <w:pStyle w:val="XF-0"/>
              <w:rPr>
                <w:rFonts w:hint="eastAsia"/>
              </w:rPr>
            </w:pPr>
          </w:p>
        </w:tc>
        <w:tc>
          <w:tcPr>
            <w:tcW w:w="394" w:type="pct"/>
            <w:vMerge/>
          </w:tcPr>
          <w:p w14:paraId="5592EE11" w14:textId="77777777" w:rsidR="00AE1875" w:rsidRDefault="00AE1875" w:rsidP="008E669B">
            <w:pPr>
              <w:pStyle w:val="XF-0"/>
              <w:rPr>
                <w:rFonts w:hint="eastAsia"/>
              </w:rPr>
            </w:pPr>
          </w:p>
        </w:tc>
      </w:tr>
      <w:tr w:rsidR="00AE1875" w14:paraId="27E29638" w14:textId="77777777" w:rsidTr="0014630C">
        <w:trPr>
          <w:trHeight w:val="20"/>
        </w:trPr>
        <w:tc>
          <w:tcPr>
            <w:tcW w:w="377" w:type="pct"/>
            <w:vMerge/>
          </w:tcPr>
          <w:p w14:paraId="770FBDC6" w14:textId="77777777" w:rsidR="00AE1875" w:rsidRDefault="00AE1875" w:rsidP="008E669B">
            <w:pPr>
              <w:pStyle w:val="XF-0"/>
              <w:rPr>
                <w:rFonts w:hint="eastAsia"/>
                <w:b/>
              </w:rPr>
            </w:pPr>
          </w:p>
        </w:tc>
        <w:tc>
          <w:tcPr>
            <w:tcW w:w="468" w:type="pct"/>
            <w:vMerge/>
          </w:tcPr>
          <w:p w14:paraId="31F05296" w14:textId="77777777" w:rsidR="00AE1875" w:rsidRDefault="00AE1875" w:rsidP="008E669B">
            <w:pPr>
              <w:pStyle w:val="XF-0"/>
              <w:rPr>
                <w:rFonts w:hint="eastAsia"/>
              </w:rPr>
            </w:pPr>
          </w:p>
        </w:tc>
        <w:tc>
          <w:tcPr>
            <w:tcW w:w="501" w:type="pct"/>
          </w:tcPr>
          <w:p w14:paraId="6B9D1B08" w14:textId="77777777" w:rsidR="00AE1875" w:rsidRDefault="00000000" w:rsidP="008E669B">
            <w:pPr>
              <w:pStyle w:val="XF-0"/>
              <w:rPr>
                <w:rFonts w:hint="eastAsia"/>
              </w:rPr>
            </w:pPr>
            <w:r>
              <w:rPr>
                <w:rFonts w:hint="eastAsia"/>
              </w:rPr>
              <w:t>0C：极性</w:t>
            </w:r>
          </w:p>
        </w:tc>
        <w:tc>
          <w:tcPr>
            <w:tcW w:w="1329" w:type="pct"/>
          </w:tcPr>
          <w:p w14:paraId="0522FA3F" w14:textId="77777777" w:rsidR="00AE1875" w:rsidRDefault="00000000" w:rsidP="008E669B">
            <w:pPr>
              <w:pStyle w:val="XF-0"/>
              <w:rPr>
                <w:rFonts w:hint="eastAsia"/>
              </w:rPr>
            </w:pPr>
            <w:r>
              <w:rPr>
                <w:rFonts w:hint="eastAsia"/>
              </w:rPr>
              <w:t>00：白热；01：黑热</w:t>
            </w:r>
          </w:p>
        </w:tc>
        <w:tc>
          <w:tcPr>
            <w:tcW w:w="1279" w:type="pct"/>
          </w:tcPr>
          <w:p w14:paraId="29E6EB93" w14:textId="77777777" w:rsidR="00AE1875" w:rsidRDefault="00AE1875" w:rsidP="008E669B">
            <w:pPr>
              <w:pStyle w:val="XF-0"/>
              <w:rPr>
                <w:rFonts w:hint="eastAsia"/>
              </w:rPr>
            </w:pPr>
          </w:p>
        </w:tc>
        <w:tc>
          <w:tcPr>
            <w:tcW w:w="651" w:type="pct"/>
            <w:vMerge/>
          </w:tcPr>
          <w:p w14:paraId="1AE83215" w14:textId="77777777" w:rsidR="00AE1875" w:rsidRDefault="00AE1875" w:rsidP="008E669B">
            <w:pPr>
              <w:pStyle w:val="XF-0"/>
              <w:rPr>
                <w:rFonts w:hint="eastAsia"/>
              </w:rPr>
            </w:pPr>
          </w:p>
        </w:tc>
        <w:tc>
          <w:tcPr>
            <w:tcW w:w="394" w:type="pct"/>
            <w:vMerge/>
          </w:tcPr>
          <w:p w14:paraId="58D614A3" w14:textId="77777777" w:rsidR="00AE1875" w:rsidRDefault="00AE1875" w:rsidP="008E669B">
            <w:pPr>
              <w:pStyle w:val="XF-0"/>
              <w:rPr>
                <w:rFonts w:hint="eastAsia"/>
              </w:rPr>
            </w:pPr>
          </w:p>
        </w:tc>
      </w:tr>
      <w:tr w:rsidR="00AE1875" w14:paraId="6B548D58" w14:textId="77777777" w:rsidTr="0014630C">
        <w:trPr>
          <w:trHeight w:val="20"/>
        </w:trPr>
        <w:tc>
          <w:tcPr>
            <w:tcW w:w="377" w:type="pct"/>
            <w:vMerge/>
          </w:tcPr>
          <w:p w14:paraId="3AA9B67D" w14:textId="77777777" w:rsidR="00AE1875" w:rsidRDefault="00AE1875" w:rsidP="008E669B">
            <w:pPr>
              <w:pStyle w:val="XF-0"/>
              <w:rPr>
                <w:rFonts w:hint="eastAsia"/>
                <w:b/>
              </w:rPr>
            </w:pPr>
          </w:p>
        </w:tc>
        <w:tc>
          <w:tcPr>
            <w:tcW w:w="468" w:type="pct"/>
            <w:vMerge/>
          </w:tcPr>
          <w:p w14:paraId="1BCAB294" w14:textId="77777777" w:rsidR="00AE1875" w:rsidRDefault="00AE1875" w:rsidP="008E669B">
            <w:pPr>
              <w:pStyle w:val="XF-0"/>
              <w:rPr>
                <w:rFonts w:hint="eastAsia"/>
              </w:rPr>
            </w:pPr>
          </w:p>
        </w:tc>
        <w:tc>
          <w:tcPr>
            <w:tcW w:w="501" w:type="pct"/>
          </w:tcPr>
          <w:p w14:paraId="4A319116" w14:textId="77777777" w:rsidR="00AE1875" w:rsidRDefault="00000000" w:rsidP="008E669B">
            <w:pPr>
              <w:pStyle w:val="XF-0"/>
              <w:rPr>
                <w:rFonts w:hint="eastAsia"/>
              </w:rPr>
            </w:pPr>
            <w:r>
              <w:rPr>
                <w:rFonts w:hint="eastAsia"/>
              </w:rPr>
              <w:t>0D：积分时间</w:t>
            </w:r>
          </w:p>
        </w:tc>
        <w:tc>
          <w:tcPr>
            <w:tcW w:w="1329" w:type="pct"/>
          </w:tcPr>
          <w:p w14:paraId="6A97D11B" w14:textId="77777777" w:rsidR="00AE1875" w:rsidRDefault="00000000" w:rsidP="008E669B">
            <w:pPr>
              <w:pStyle w:val="XF-0"/>
              <w:rPr>
                <w:rFonts w:hint="eastAsia"/>
              </w:rPr>
            </w:pPr>
            <w:r>
              <w:rPr>
                <w:rFonts w:hint="eastAsia"/>
              </w:rPr>
              <w:t>00：自动；01：手动；02：积分时间设置</w:t>
            </w:r>
          </w:p>
        </w:tc>
        <w:tc>
          <w:tcPr>
            <w:tcW w:w="1279" w:type="pct"/>
          </w:tcPr>
          <w:p w14:paraId="5D3DEA06" w14:textId="77777777" w:rsidR="00AE1875" w:rsidRDefault="00000000" w:rsidP="008E669B">
            <w:pPr>
              <w:pStyle w:val="XF-0"/>
              <w:rPr>
                <w:rFonts w:hint="eastAsia"/>
              </w:rPr>
            </w:pPr>
            <w:r>
              <w:rPr>
                <w:rFonts w:hint="eastAsia"/>
              </w:rPr>
              <w:t>控制位为02时，</w:t>
            </w:r>
          </w:p>
          <w:p w14:paraId="2B47D3A1" w14:textId="77777777" w:rsidR="00AE1875" w:rsidRDefault="00000000" w:rsidP="008E669B">
            <w:pPr>
              <w:pStyle w:val="XF-0"/>
              <w:rPr>
                <w:rFonts w:hint="eastAsia"/>
              </w:rPr>
            </w:pPr>
            <w:r>
              <w:rPr>
                <w:rFonts w:hint="eastAsia"/>
              </w:rPr>
              <w:t>[0]：积分时间档位0-8（0-8）</w:t>
            </w:r>
          </w:p>
        </w:tc>
        <w:tc>
          <w:tcPr>
            <w:tcW w:w="651" w:type="pct"/>
            <w:vMerge/>
          </w:tcPr>
          <w:p w14:paraId="7D8E8D18" w14:textId="77777777" w:rsidR="00AE1875" w:rsidRDefault="00AE1875" w:rsidP="008E669B">
            <w:pPr>
              <w:pStyle w:val="XF-0"/>
              <w:rPr>
                <w:rFonts w:hint="eastAsia"/>
              </w:rPr>
            </w:pPr>
          </w:p>
        </w:tc>
        <w:tc>
          <w:tcPr>
            <w:tcW w:w="394" w:type="pct"/>
            <w:vMerge/>
          </w:tcPr>
          <w:p w14:paraId="60C7C81B" w14:textId="77777777" w:rsidR="00AE1875" w:rsidRDefault="00AE1875" w:rsidP="008E669B">
            <w:pPr>
              <w:pStyle w:val="XF-0"/>
              <w:rPr>
                <w:rFonts w:hint="eastAsia"/>
              </w:rPr>
            </w:pPr>
          </w:p>
        </w:tc>
      </w:tr>
      <w:tr w:rsidR="00AE1875" w14:paraId="36742325" w14:textId="77777777" w:rsidTr="0014630C">
        <w:trPr>
          <w:trHeight w:val="20"/>
        </w:trPr>
        <w:tc>
          <w:tcPr>
            <w:tcW w:w="377" w:type="pct"/>
            <w:vMerge/>
          </w:tcPr>
          <w:p w14:paraId="25BF6B7F" w14:textId="77777777" w:rsidR="00AE1875" w:rsidRDefault="00AE1875" w:rsidP="008E669B">
            <w:pPr>
              <w:pStyle w:val="XF-0"/>
              <w:rPr>
                <w:rFonts w:hint="eastAsia"/>
                <w:b/>
              </w:rPr>
            </w:pPr>
          </w:p>
        </w:tc>
        <w:tc>
          <w:tcPr>
            <w:tcW w:w="468" w:type="pct"/>
            <w:vMerge/>
          </w:tcPr>
          <w:p w14:paraId="3B8BAACC" w14:textId="77777777" w:rsidR="00AE1875" w:rsidRDefault="00AE1875" w:rsidP="008E669B">
            <w:pPr>
              <w:pStyle w:val="XF-0"/>
              <w:rPr>
                <w:rFonts w:hint="eastAsia"/>
              </w:rPr>
            </w:pPr>
          </w:p>
        </w:tc>
        <w:tc>
          <w:tcPr>
            <w:tcW w:w="501" w:type="pct"/>
          </w:tcPr>
          <w:p w14:paraId="78242EC5" w14:textId="77777777" w:rsidR="00AE1875" w:rsidRDefault="00000000" w:rsidP="008E669B">
            <w:pPr>
              <w:pStyle w:val="XF-0"/>
              <w:rPr>
                <w:rFonts w:hint="eastAsia"/>
              </w:rPr>
            </w:pPr>
            <w:r>
              <w:rPr>
                <w:rFonts w:hint="eastAsia"/>
              </w:rPr>
              <w:t>0E：热像仪亮度对比度默认值设置</w:t>
            </w:r>
          </w:p>
        </w:tc>
        <w:tc>
          <w:tcPr>
            <w:tcW w:w="1329" w:type="pct"/>
          </w:tcPr>
          <w:p w14:paraId="1F233387" w14:textId="77777777" w:rsidR="00AE1875" w:rsidRDefault="00000000" w:rsidP="008E669B">
            <w:pPr>
              <w:pStyle w:val="XF-0"/>
              <w:rPr>
                <w:rFonts w:hint="eastAsia"/>
              </w:rPr>
            </w:pPr>
            <w:r>
              <w:rPr>
                <w:rFonts w:hint="eastAsia"/>
              </w:rPr>
              <w:t>00：设置</w:t>
            </w:r>
          </w:p>
        </w:tc>
        <w:tc>
          <w:tcPr>
            <w:tcW w:w="1279" w:type="pct"/>
          </w:tcPr>
          <w:p w14:paraId="247C948B" w14:textId="77777777" w:rsidR="00AE1875" w:rsidRDefault="00000000" w:rsidP="008E669B">
            <w:pPr>
              <w:pStyle w:val="XF-0"/>
              <w:rPr>
                <w:rFonts w:hint="eastAsia"/>
              </w:rPr>
            </w:pPr>
            <w:r>
              <w:rPr>
                <w:rFonts w:hint="eastAsia"/>
              </w:rPr>
              <w:t>无</w:t>
            </w:r>
          </w:p>
        </w:tc>
        <w:tc>
          <w:tcPr>
            <w:tcW w:w="651" w:type="pct"/>
            <w:vMerge/>
          </w:tcPr>
          <w:p w14:paraId="5A5B4B72" w14:textId="77777777" w:rsidR="00AE1875" w:rsidRDefault="00AE1875" w:rsidP="008E669B">
            <w:pPr>
              <w:pStyle w:val="XF-0"/>
              <w:rPr>
                <w:rFonts w:hint="eastAsia"/>
              </w:rPr>
            </w:pPr>
          </w:p>
        </w:tc>
        <w:tc>
          <w:tcPr>
            <w:tcW w:w="394" w:type="pct"/>
            <w:vMerge/>
          </w:tcPr>
          <w:p w14:paraId="7B6A4208" w14:textId="77777777" w:rsidR="00AE1875" w:rsidRDefault="00AE1875" w:rsidP="008E669B">
            <w:pPr>
              <w:pStyle w:val="XF-0"/>
              <w:rPr>
                <w:rFonts w:hint="eastAsia"/>
              </w:rPr>
            </w:pPr>
          </w:p>
        </w:tc>
      </w:tr>
    </w:tbl>
    <w:p w14:paraId="20750E32" w14:textId="5BA90E17" w:rsidR="008E669B" w:rsidRDefault="008E669B" w:rsidP="00131C63">
      <w:pPr>
        <w:ind w:firstLine="480"/>
      </w:pPr>
      <w:r>
        <w:br w:type="page"/>
      </w:r>
    </w:p>
    <w:p w14:paraId="45AE6024" w14:textId="77777777" w:rsidR="00AE1875" w:rsidRDefault="00000000">
      <w:pPr>
        <w:pStyle w:val="3"/>
        <w:ind w:left="0" w:firstLine="0"/>
      </w:pPr>
      <w:bookmarkStart w:id="30" w:name="_Toc162792472"/>
      <w:bookmarkStart w:id="31" w:name="_Ref224042367"/>
      <w:bookmarkStart w:id="32" w:name="_Ref224042364"/>
      <w:bookmarkStart w:id="33" w:name="_Toc229133430"/>
      <w:r>
        <w:rPr>
          <w:rFonts w:hint="eastAsia"/>
        </w:rPr>
        <w:lastRenderedPageBreak/>
        <w:t>综合显控软件</w:t>
      </w:r>
      <w:r>
        <w:rPr>
          <w:rFonts w:hint="eastAsia"/>
        </w:rPr>
        <w:t>-&gt;</w:t>
      </w:r>
      <w:bookmarkEnd w:id="30"/>
      <w:r>
        <w:rPr>
          <w:rFonts w:hint="eastAsia"/>
        </w:rPr>
        <w:t>可见光跟踪处理器</w:t>
      </w:r>
      <w:bookmarkEnd w:id="31"/>
      <w:bookmarkEnd w:id="32"/>
      <w:bookmarkEnd w:id="33"/>
    </w:p>
    <w:p w14:paraId="4DAB25F6" w14:textId="77777777" w:rsidR="00AE1875" w:rsidRDefault="00000000" w:rsidP="008E669B">
      <w:pPr>
        <w:pStyle w:val="XF-"/>
        <w:rPr>
          <w:rFonts w:hint="eastAsia"/>
        </w:rPr>
      </w:pPr>
      <w:r>
        <w:rPr>
          <w:rFonts w:hint="eastAsia"/>
        </w:rPr>
        <w:t>发送条件：根据实际使用需求发送；</w:t>
      </w:r>
    </w:p>
    <w:p w14:paraId="39DC22E3" w14:textId="77777777" w:rsidR="00AE1875" w:rsidRDefault="00000000" w:rsidP="008E669B">
      <w:pPr>
        <w:pStyle w:val="XF-"/>
        <w:rPr>
          <w:rFonts w:hint="eastAsia"/>
        </w:rPr>
      </w:pPr>
      <w:r>
        <w:rPr>
          <w:rFonts w:hint="eastAsia"/>
        </w:rPr>
        <w:t>发送频度：不定；</w:t>
      </w:r>
    </w:p>
    <w:p w14:paraId="4D33341B" w14:textId="77777777" w:rsidR="00AE1875" w:rsidRDefault="00000000" w:rsidP="008E669B">
      <w:pPr>
        <w:pStyle w:val="XF-"/>
        <w:rPr>
          <w:rFonts w:hint="eastAsia"/>
        </w:rPr>
      </w:pPr>
      <w:r>
        <w:rPr>
          <w:rFonts w:hint="eastAsia"/>
        </w:rPr>
        <w:t>接收处理要求：无。</w:t>
      </w:r>
    </w:p>
    <w:p w14:paraId="4062E140" w14:textId="43842371" w:rsidR="00AE1875" w:rsidRDefault="00000000" w:rsidP="008E669B">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8</w:t>
      </w:r>
      <w:r>
        <w:fldChar w:fldCharType="end"/>
      </w:r>
      <w:r>
        <w:rPr>
          <w:rFonts w:hint="eastAsia"/>
        </w:rPr>
        <w:t xml:space="preserve"> 综合显控软件发送跟踪处理板指令帧格式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355"/>
        <w:gridCol w:w="1457"/>
        <w:gridCol w:w="1674"/>
        <w:gridCol w:w="5894"/>
        <w:gridCol w:w="1561"/>
        <w:gridCol w:w="1523"/>
      </w:tblGrid>
      <w:tr w:rsidR="00AE1875" w14:paraId="75546823" w14:textId="77777777" w:rsidTr="0014630C">
        <w:tc>
          <w:tcPr>
            <w:tcW w:w="376" w:type="pct"/>
          </w:tcPr>
          <w:p w14:paraId="2C682E3E" w14:textId="77777777" w:rsidR="00AE1875" w:rsidRDefault="00000000" w:rsidP="008E669B">
            <w:pPr>
              <w:pStyle w:val="XF-0"/>
              <w:rPr>
                <w:rFonts w:hint="eastAsia"/>
                <w:b/>
              </w:rPr>
            </w:pPr>
            <w:r>
              <w:rPr>
                <w:rFonts w:hint="eastAsia"/>
              </w:rPr>
              <w:t>帧头</w:t>
            </w:r>
          </w:p>
        </w:tc>
        <w:tc>
          <w:tcPr>
            <w:tcW w:w="465" w:type="pct"/>
          </w:tcPr>
          <w:p w14:paraId="33C2B9C5" w14:textId="77777777" w:rsidR="00AE1875" w:rsidRDefault="00000000" w:rsidP="008E669B">
            <w:pPr>
              <w:pStyle w:val="XF-0"/>
              <w:rPr>
                <w:rFonts w:hint="eastAsia"/>
                <w:b/>
              </w:rPr>
            </w:pPr>
            <w:r>
              <w:rPr>
                <w:rFonts w:hint="eastAsia"/>
              </w:rPr>
              <w:t>地址位</w:t>
            </w:r>
          </w:p>
        </w:tc>
        <w:tc>
          <w:tcPr>
            <w:tcW w:w="500" w:type="pct"/>
          </w:tcPr>
          <w:p w14:paraId="505D8BB7" w14:textId="77777777" w:rsidR="00AE1875" w:rsidRDefault="00000000" w:rsidP="008E669B">
            <w:pPr>
              <w:pStyle w:val="XF-0"/>
              <w:rPr>
                <w:rFonts w:hint="eastAsia"/>
                <w:b/>
              </w:rPr>
            </w:pPr>
            <w:r>
              <w:rPr>
                <w:rFonts w:hint="eastAsia"/>
              </w:rPr>
              <w:t>功能位</w:t>
            </w:r>
          </w:p>
        </w:tc>
        <w:tc>
          <w:tcPr>
            <w:tcW w:w="575" w:type="pct"/>
          </w:tcPr>
          <w:p w14:paraId="2FC5BA75" w14:textId="77777777" w:rsidR="00AE1875" w:rsidRDefault="00000000" w:rsidP="008E669B">
            <w:pPr>
              <w:pStyle w:val="XF-0"/>
              <w:rPr>
                <w:rFonts w:hint="eastAsia"/>
                <w:b/>
              </w:rPr>
            </w:pPr>
            <w:r>
              <w:rPr>
                <w:rFonts w:hint="eastAsia"/>
              </w:rPr>
              <w:t>控制位</w:t>
            </w:r>
          </w:p>
        </w:tc>
        <w:tc>
          <w:tcPr>
            <w:tcW w:w="2024" w:type="pct"/>
          </w:tcPr>
          <w:p w14:paraId="4F8EDF36" w14:textId="77777777" w:rsidR="00AE1875" w:rsidRDefault="00000000" w:rsidP="008E669B">
            <w:pPr>
              <w:pStyle w:val="XF-0"/>
              <w:rPr>
                <w:rFonts w:hint="eastAsia"/>
                <w:b/>
              </w:rPr>
            </w:pPr>
            <w:r>
              <w:rPr>
                <w:rFonts w:hint="eastAsia"/>
              </w:rPr>
              <w:t>数据位</w:t>
            </w:r>
          </w:p>
        </w:tc>
        <w:tc>
          <w:tcPr>
            <w:tcW w:w="536" w:type="pct"/>
          </w:tcPr>
          <w:p w14:paraId="37160A1D" w14:textId="77777777" w:rsidR="00AE1875" w:rsidRDefault="00000000" w:rsidP="008E669B">
            <w:pPr>
              <w:pStyle w:val="XF-0"/>
              <w:rPr>
                <w:rFonts w:hint="eastAsia"/>
                <w:b/>
              </w:rPr>
            </w:pPr>
            <w:r>
              <w:rPr>
                <w:rFonts w:hint="eastAsia"/>
              </w:rPr>
              <w:t>校验</w:t>
            </w:r>
          </w:p>
        </w:tc>
        <w:tc>
          <w:tcPr>
            <w:tcW w:w="523" w:type="pct"/>
          </w:tcPr>
          <w:p w14:paraId="638EB8CC" w14:textId="77777777" w:rsidR="00AE1875" w:rsidRDefault="00000000" w:rsidP="008E669B">
            <w:pPr>
              <w:pStyle w:val="XF-0"/>
              <w:rPr>
                <w:rFonts w:hint="eastAsia"/>
                <w:b/>
              </w:rPr>
            </w:pPr>
            <w:r>
              <w:rPr>
                <w:rFonts w:hint="eastAsia"/>
              </w:rPr>
              <w:t>帧尾</w:t>
            </w:r>
          </w:p>
        </w:tc>
      </w:tr>
      <w:tr w:rsidR="00AE1875" w14:paraId="51EBA4F7" w14:textId="77777777" w:rsidTr="0014630C">
        <w:tc>
          <w:tcPr>
            <w:tcW w:w="376" w:type="pct"/>
          </w:tcPr>
          <w:p w14:paraId="422BF47C" w14:textId="77777777" w:rsidR="00AE1875" w:rsidRDefault="00000000" w:rsidP="008E669B">
            <w:pPr>
              <w:pStyle w:val="XF-0"/>
              <w:rPr>
                <w:rFonts w:hint="eastAsia"/>
                <w:b/>
              </w:rPr>
            </w:pPr>
            <w:r>
              <w:rPr>
                <w:rFonts w:hint="eastAsia"/>
              </w:rPr>
              <w:t>0F F0</w:t>
            </w:r>
          </w:p>
        </w:tc>
        <w:tc>
          <w:tcPr>
            <w:tcW w:w="465" w:type="pct"/>
          </w:tcPr>
          <w:p w14:paraId="2B4F16EF" w14:textId="77777777" w:rsidR="00AE1875" w:rsidRDefault="00000000" w:rsidP="008E669B">
            <w:pPr>
              <w:pStyle w:val="XF-0"/>
              <w:rPr>
                <w:rFonts w:hint="eastAsia"/>
              </w:rPr>
            </w:pPr>
            <w:r>
              <w:rPr>
                <w:rFonts w:hint="eastAsia"/>
              </w:rPr>
              <w:t>可见光跟踪处理器固定为00</w:t>
            </w:r>
          </w:p>
        </w:tc>
        <w:tc>
          <w:tcPr>
            <w:tcW w:w="500" w:type="pct"/>
          </w:tcPr>
          <w:p w14:paraId="142F9928" w14:textId="77777777" w:rsidR="00AE1875" w:rsidRDefault="00000000" w:rsidP="008E669B">
            <w:pPr>
              <w:pStyle w:val="XF-0"/>
              <w:rPr>
                <w:rFonts w:hint="eastAsia"/>
              </w:rPr>
            </w:pPr>
            <w:r>
              <w:rPr>
                <w:rFonts w:hint="eastAsia"/>
              </w:rPr>
              <w:t>功能种类</w:t>
            </w:r>
          </w:p>
        </w:tc>
        <w:tc>
          <w:tcPr>
            <w:tcW w:w="575" w:type="pct"/>
          </w:tcPr>
          <w:p w14:paraId="01134E34" w14:textId="77777777" w:rsidR="00AE1875" w:rsidRDefault="00000000" w:rsidP="008E669B">
            <w:pPr>
              <w:pStyle w:val="XF-0"/>
              <w:rPr>
                <w:rFonts w:hint="eastAsia"/>
              </w:rPr>
            </w:pPr>
            <w:r>
              <w:rPr>
                <w:rFonts w:hint="eastAsia"/>
              </w:rPr>
              <w:t>对功能的控制</w:t>
            </w:r>
          </w:p>
        </w:tc>
        <w:tc>
          <w:tcPr>
            <w:tcW w:w="2024" w:type="pct"/>
          </w:tcPr>
          <w:p w14:paraId="5CABDCFB" w14:textId="77777777" w:rsidR="00AE1875" w:rsidRDefault="00000000" w:rsidP="008E669B">
            <w:pPr>
              <w:pStyle w:val="XF-0"/>
              <w:rPr>
                <w:rFonts w:hint="eastAsia"/>
              </w:rPr>
            </w:pPr>
            <w:r>
              <w:rPr>
                <w:rFonts w:hint="eastAsia"/>
              </w:rPr>
              <w:t>当涉及画面坐标时（如点击位置、框选尺寸），画面中心为（0,0），低位在前，可见光最大为固定为2166x1520</w:t>
            </w:r>
          </w:p>
        </w:tc>
        <w:tc>
          <w:tcPr>
            <w:tcW w:w="536" w:type="pct"/>
          </w:tcPr>
          <w:p w14:paraId="48497CF3" w14:textId="77777777" w:rsidR="00AE1875" w:rsidRDefault="00000000" w:rsidP="008E669B">
            <w:pPr>
              <w:pStyle w:val="XF-0"/>
              <w:rPr>
                <w:rFonts w:hint="eastAsia"/>
              </w:rPr>
            </w:pPr>
            <w:r>
              <w:rPr>
                <w:rFonts w:hint="eastAsia"/>
              </w:rPr>
              <w:t>地址位到数据位和校验取低位1字节</w:t>
            </w:r>
          </w:p>
        </w:tc>
        <w:tc>
          <w:tcPr>
            <w:tcW w:w="523" w:type="pct"/>
          </w:tcPr>
          <w:p w14:paraId="464B4D92" w14:textId="77777777" w:rsidR="00AE1875" w:rsidRDefault="00000000" w:rsidP="008E669B">
            <w:pPr>
              <w:pStyle w:val="XF-0"/>
              <w:rPr>
                <w:rFonts w:hint="eastAsia"/>
              </w:rPr>
            </w:pPr>
            <w:r>
              <w:rPr>
                <w:rFonts w:hint="eastAsia"/>
              </w:rPr>
              <w:t>F0 0F</w:t>
            </w:r>
          </w:p>
        </w:tc>
      </w:tr>
      <w:tr w:rsidR="00AE1875" w14:paraId="7D91CEEE" w14:textId="77777777" w:rsidTr="0014630C">
        <w:tc>
          <w:tcPr>
            <w:tcW w:w="376" w:type="pct"/>
          </w:tcPr>
          <w:p w14:paraId="58248A25" w14:textId="77777777" w:rsidR="00AE1875" w:rsidRDefault="00000000" w:rsidP="008E669B">
            <w:pPr>
              <w:pStyle w:val="XF-0"/>
              <w:rPr>
                <w:rFonts w:hint="eastAsia"/>
                <w:b/>
              </w:rPr>
            </w:pPr>
            <w:r>
              <w:rPr>
                <w:rFonts w:hint="eastAsia"/>
              </w:rPr>
              <w:t>2字节</w:t>
            </w:r>
          </w:p>
        </w:tc>
        <w:tc>
          <w:tcPr>
            <w:tcW w:w="465" w:type="pct"/>
          </w:tcPr>
          <w:p w14:paraId="0CD4954C" w14:textId="77777777" w:rsidR="00AE1875" w:rsidRDefault="00000000" w:rsidP="008E669B">
            <w:pPr>
              <w:pStyle w:val="XF-0"/>
              <w:rPr>
                <w:rFonts w:hint="eastAsia"/>
              </w:rPr>
            </w:pPr>
            <w:r>
              <w:rPr>
                <w:rFonts w:hint="eastAsia"/>
              </w:rPr>
              <w:t>1字节</w:t>
            </w:r>
          </w:p>
        </w:tc>
        <w:tc>
          <w:tcPr>
            <w:tcW w:w="500" w:type="pct"/>
          </w:tcPr>
          <w:p w14:paraId="52702EA5" w14:textId="77777777" w:rsidR="00AE1875" w:rsidRDefault="00000000" w:rsidP="008E669B">
            <w:pPr>
              <w:pStyle w:val="XF-0"/>
              <w:rPr>
                <w:rFonts w:hint="eastAsia"/>
              </w:rPr>
            </w:pPr>
            <w:r>
              <w:rPr>
                <w:rFonts w:hint="eastAsia"/>
              </w:rPr>
              <w:t>1字节</w:t>
            </w:r>
          </w:p>
        </w:tc>
        <w:tc>
          <w:tcPr>
            <w:tcW w:w="575" w:type="pct"/>
          </w:tcPr>
          <w:p w14:paraId="34BA45F6" w14:textId="77777777" w:rsidR="00AE1875" w:rsidRDefault="00000000" w:rsidP="008E669B">
            <w:pPr>
              <w:pStyle w:val="XF-0"/>
              <w:rPr>
                <w:rFonts w:hint="eastAsia"/>
              </w:rPr>
            </w:pPr>
            <w:r>
              <w:rPr>
                <w:rFonts w:hint="eastAsia"/>
              </w:rPr>
              <w:t>1字节</w:t>
            </w:r>
          </w:p>
        </w:tc>
        <w:tc>
          <w:tcPr>
            <w:tcW w:w="2024" w:type="pct"/>
          </w:tcPr>
          <w:p w14:paraId="691AB5EC" w14:textId="77777777" w:rsidR="00AE1875" w:rsidRDefault="00000000" w:rsidP="008E669B">
            <w:pPr>
              <w:pStyle w:val="XF-0"/>
              <w:rPr>
                <w:rFonts w:hint="eastAsia"/>
              </w:rPr>
            </w:pPr>
            <w:r>
              <w:rPr>
                <w:rFonts w:hint="eastAsia"/>
              </w:rPr>
              <w:t>固定X字节，高位补零</w:t>
            </w:r>
          </w:p>
          <w:p w14:paraId="40C20A7B" w14:textId="77777777" w:rsidR="00AE1875" w:rsidRDefault="00000000" w:rsidP="008E669B">
            <w:pPr>
              <w:pStyle w:val="XF-0"/>
              <w:rPr>
                <w:rFonts w:hint="eastAsia"/>
              </w:rPr>
            </w:pPr>
            <w:r>
              <w:rPr>
                <w:rFonts w:hint="eastAsia"/>
              </w:rPr>
              <w:t>[X-Y]表示第X位到第Y位</w:t>
            </w:r>
          </w:p>
        </w:tc>
        <w:tc>
          <w:tcPr>
            <w:tcW w:w="536" w:type="pct"/>
          </w:tcPr>
          <w:p w14:paraId="6F18F22A" w14:textId="77777777" w:rsidR="00AE1875" w:rsidRDefault="00000000" w:rsidP="008E669B">
            <w:pPr>
              <w:pStyle w:val="XF-0"/>
              <w:rPr>
                <w:rFonts w:hint="eastAsia"/>
              </w:rPr>
            </w:pPr>
            <w:r>
              <w:rPr>
                <w:rFonts w:hint="eastAsia"/>
              </w:rPr>
              <w:t>1字节</w:t>
            </w:r>
          </w:p>
        </w:tc>
        <w:tc>
          <w:tcPr>
            <w:tcW w:w="523" w:type="pct"/>
          </w:tcPr>
          <w:p w14:paraId="2B0F1B29" w14:textId="77777777" w:rsidR="00AE1875" w:rsidRDefault="00000000" w:rsidP="008E669B">
            <w:pPr>
              <w:pStyle w:val="XF-0"/>
              <w:rPr>
                <w:rFonts w:hint="eastAsia"/>
              </w:rPr>
            </w:pPr>
            <w:r>
              <w:rPr>
                <w:rFonts w:hint="eastAsia"/>
              </w:rPr>
              <w:t>2字节</w:t>
            </w:r>
          </w:p>
        </w:tc>
      </w:tr>
    </w:tbl>
    <w:p w14:paraId="5DBC74E6" w14:textId="77777777" w:rsidR="00AE1875" w:rsidRDefault="00AE1875" w:rsidP="00131C63"/>
    <w:p w14:paraId="21DD7FE3" w14:textId="610196E2" w:rsidR="00AE1875" w:rsidRDefault="00000000" w:rsidP="008E669B">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9</w:t>
      </w:r>
      <w:r>
        <w:fldChar w:fldCharType="end"/>
      </w:r>
      <w:r>
        <w:rPr>
          <w:rFonts w:hint="eastAsia"/>
        </w:rPr>
        <w:t xml:space="preserve"> 指令数据详细定义</w:t>
      </w:r>
    </w:p>
    <w:p w14:paraId="497FE342" w14:textId="77777777" w:rsidR="00AE1875" w:rsidRDefault="00000000">
      <w:pPr>
        <w:numPr>
          <w:ilvl w:val="0"/>
          <w:numId w:val="13"/>
        </w:numPr>
        <w:rPr>
          <w:rFonts w:ascii="宋体" w:hAnsi="宋体" w:cs="宋体" w:hint="eastAsia"/>
          <w:sz w:val="24"/>
          <w:szCs w:val="24"/>
        </w:rPr>
      </w:pPr>
      <w:r>
        <w:rPr>
          <w:rFonts w:ascii="宋体" w:hAnsi="宋体" w:cs="宋体" w:hint="eastAsia"/>
          <w:sz w:val="24"/>
          <w:szCs w:val="24"/>
        </w:rPr>
        <w:t>显示控制类指令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1334"/>
        <w:gridCol w:w="1517"/>
        <w:gridCol w:w="3544"/>
        <w:gridCol w:w="3972"/>
        <w:gridCol w:w="1558"/>
        <w:gridCol w:w="1523"/>
      </w:tblGrid>
      <w:tr w:rsidR="00AE1875" w14:paraId="653F718C" w14:textId="77777777" w:rsidTr="0014630C">
        <w:tc>
          <w:tcPr>
            <w:tcW w:w="382" w:type="pct"/>
          </w:tcPr>
          <w:p w14:paraId="4A3E32DE" w14:textId="77777777" w:rsidR="00AE1875" w:rsidRDefault="00000000" w:rsidP="008E669B">
            <w:pPr>
              <w:pStyle w:val="XF-0"/>
              <w:rPr>
                <w:rFonts w:hint="eastAsia"/>
                <w:b/>
              </w:rPr>
            </w:pPr>
            <w:r>
              <w:rPr>
                <w:rFonts w:hint="eastAsia"/>
              </w:rPr>
              <w:t>帧头</w:t>
            </w:r>
          </w:p>
        </w:tc>
        <w:tc>
          <w:tcPr>
            <w:tcW w:w="458" w:type="pct"/>
          </w:tcPr>
          <w:p w14:paraId="4F324AF6" w14:textId="77777777" w:rsidR="00AE1875" w:rsidRDefault="00000000" w:rsidP="008E669B">
            <w:pPr>
              <w:pStyle w:val="XF-0"/>
              <w:rPr>
                <w:rFonts w:hint="eastAsia"/>
                <w:b/>
              </w:rPr>
            </w:pPr>
            <w:r>
              <w:rPr>
                <w:rFonts w:hint="eastAsia"/>
              </w:rPr>
              <w:t>地址位</w:t>
            </w:r>
          </w:p>
        </w:tc>
        <w:tc>
          <w:tcPr>
            <w:tcW w:w="521" w:type="pct"/>
          </w:tcPr>
          <w:p w14:paraId="577290D0" w14:textId="77777777" w:rsidR="00AE1875" w:rsidRDefault="00000000" w:rsidP="008E669B">
            <w:pPr>
              <w:pStyle w:val="XF-0"/>
              <w:rPr>
                <w:rFonts w:hint="eastAsia"/>
                <w:b/>
              </w:rPr>
            </w:pPr>
            <w:r>
              <w:rPr>
                <w:rFonts w:hint="eastAsia"/>
              </w:rPr>
              <w:t>功能位</w:t>
            </w:r>
          </w:p>
        </w:tc>
        <w:tc>
          <w:tcPr>
            <w:tcW w:w="1217" w:type="pct"/>
          </w:tcPr>
          <w:p w14:paraId="612A6669" w14:textId="77777777" w:rsidR="00AE1875" w:rsidRDefault="00000000" w:rsidP="008E669B">
            <w:pPr>
              <w:pStyle w:val="XF-0"/>
              <w:rPr>
                <w:rFonts w:hint="eastAsia"/>
                <w:b/>
              </w:rPr>
            </w:pPr>
            <w:r>
              <w:rPr>
                <w:rFonts w:hint="eastAsia"/>
              </w:rPr>
              <w:t>控制位</w:t>
            </w:r>
          </w:p>
        </w:tc>
        <w:tc>
          <w:tcPr>
            <w:tcW w:w="1364" w:type="pct"/>
          </w:tcPr>
          <w:p w14:paraId="32A7A4BC" w14:textId="77777777" w:rsidR="00AE1875" w:rsidRDefault="00000000" w:rsidP="008E669B">
            <w:pPr>
              <w:pStyle w:val="XF-0"/>
              <w:rPr>
                <w:rFonts w:hint="eastAsia"/>
                <w:b/>
              </w:rPr>
            </w:pPr>
            <w:r>
              <w:rPr>
                <w:rFonts w:hint="eastAsia"/>
              </w:rPr>
              <w:t>数据位</w:t>
            </w:r>
          </w:p>
        </w:tc>
        <w:tc>
          <w:tcPr>
            <w:tcW w:w="535" w:type="pct"/>
          </w:tcPr>
          <w:p w14:paraId="64678AEC" w14:textId="77777777" w:rsidR="00AE1875" w:rsidRDefault="00000000" w:rsidP="008E669B">
            <w:pPr>
              <w:pStyle w:val="XF-0"/>
              <w:rPr>
                <w:rFonts w:hint="eastAsia"/>
                <w:b/>
              </w:rPr>
            </w:pPr>
            <w:r>
              <w:rPr>
                <w:rFonts w:hint="eastAsia"/>
              </w:rPr>
              <w:t>校验</w:t>
            </w:r>
          </w:p>
        </w:tc>
        <w:tc>
          <w:tcPr>
            <w:tcW w:w="523" w:type="pct"/>
          </w:tcPr>
          <w:p w14:paraId="73497CA3" w14:textId="77777777" w:rsidR="00AE1875" w:rsidRDefault="00000000" w:rsidP="008E669B">
            <w:pPr>
              <w:pStyle w:val="XF-0"/>
              <w:rPr>
                <w:rFonts w:hint="eastAsia"/>
                <w:b/>
              </w:rPr>
            </w:pPr>
            <w:r>
              <w:rPr>
                <w:rFonts w:hint="eastAsia"/>
              </w:rPr>
              <w:t>帧尾</w:t>
            </w:r>
          </w:p>
        </w:tc>
      </w:tr>
      <w:tr w:rsidR="00373251" w14:paraId="67BEF5C7" w14:textId="77777777" w:rsidTr="00373251">
        <w:tc>
          <w:tcPr>
            <w:tcW w:w="382" w:type="pct"/>
          </w:tcPr>
          <w:p w14:paraId="4DF3FD45" w14:textId="77777777" w:rsidR="00373251" w:rsidRDefault="00373251" w:rsidP="008E669B">
            <w:pPr>
              <w:pStyle w:val="XF-0"/>
              <w:rPr>
                <w:rFonts w:hint="eastAsia"/>
                <w:b/>
              </w:rPr>
            </w:pPr>
            <w:r>
              <w:rPr>
                <w:rFonts w:hint="eastAsia"/>
              </w:rPr>
              <w:t>0F F0</w:t>
            </w:r>
          </w:p>
        </w:tc>
        <w:tc>
          <w:tcPr>
            <w:tcW w:w="458" w:type="pct"/>
          </w:tcPr>
          <w:p w14:paraId="2448321C" w14:textId="77777777" w:rsidR="00373251" w:rsidRDefault="00373251" w:rsidP="008E669B">
            <w:pPr>
              <w:pStyle w:val="XF-0"/>
              <w:rPr>
                <w:rFonts w:hint="eastAsia"/>
              </w:rPr>
            </w:pPr>
            <w:r>
              <w:rPr>
                <w:rFonts w:hint="eastAsia"/>
              </w:rPr>
              <w:t>00</w:t>
            </w:r>
          </w:p>
        </w:tc>
        <w:tc>
          <w:tcPr>
            <w:tcW w:w="521" w:type="pct"/>
          </w:tcPr>
          <w:p w14:paraId="00B7212F" w14:textId="77777777" w:rsidR="00373251" w:rsidRDefault="00373251" w:rsidP="008E669B">
            <w:pPr>
              <w:pStyle w:val="XF-0"/>
              <w:rPr>
                <w:rFonts w:hint="eastAsia"/>
              </w:rPr>
            </w:pPr>
            <w:r>
              <w:rPr>
                <w:rFonts w:hint="eastAsia"/>
              </w:rPr>
              <w:t>00：显示切换</w:t>
            </w:r>
          </w:p>
        </w:tc>
        <w:tc>
          <w:tcPr>
            <w:tcW w:w="1217" w:type="pct"/>
          </w:tcPr>
          <w:p w14:paraId="0C80C6B8" w14:textId="77777777" w:rsidR="00373251" w:rsidRDefault="00373251" w:rsidP="008E669B">
            <w:pPr>
              <w:pStyle w:val="XF-0"/>
              <w:rPr>
                <w:rFonts w:hint="eastAsia"/>
              </w:rPr>
            </w:pPr>
            <w:r>
              <w:rPr>
                <w:rFonts w:hint="eastAsia"/>
              </w:rPr>
              <w:t>00：默认00</w:t>
            </w:r>
          </w:p>
        </w:tc>
        <w:tc>
          <w:tcPr>
            <w:tcW w:w="1364" w:type="pct"/>
          </w:tcPr>
          <w:p w14:paraId="43542EA0" w14:textId="77777777" w:rsidR="00373251" w:rsidRDefault="00373251" w:rsidP="008E669B">
            <w:pPr>
              <w:pStyle w:val="XF-0"/>
              <w:rPr>
                <w:rFonts w:hint="eastAsia"/>
              </w:rPr>
            </w:pPr>
            <w:r>
              <w:rPr>
                <w:rFonts w:hint="eastAsia"/>
              </w:rPr>
              <w:t>00：可见光切换到红外显示</w:t>
            </w:r>
          </w:p>
          <w:p w14:paraId="0F8D94CB" w14:textId="77777777" w:rsidR="00373251" w:rsidRDefault="00373251" w:rsidP="008E669B">
            <w:pPr>
              <w:pStyle w:val="XF-0"/>
              <w:rPr>
                <w:rFonts w:hint="eastAsia"/>
              </w:rPr>
            </w:pPr>
            <w:r>
              <w:rPr>
                <w:rFonts w:hint="eastAsia"/>
              </w:rPr>
              <w:t>0A：红外切换到可见光显示</w:t>
            </w:r>
          </w:p>
        </w:tc>
        <w:tc>
          <w:tcPr>
            <w:tcW w:w="535" w:type="pct"/>
            <w:vMerge w:val="restart"/>
            <w:vAlign w:val="center"/>
          </w:tcPr>
          <w:p w14:paraId="4591F7AD" w14:textId="063D9A30" w:rsidR="00373251" w:rsidRDefault="00373251" w:rsidP="00373251">
            <w:pPr>
              <w:pStyle w:val="XF-0"/>
              <w:jc w:val="both"/>
              <w:rPr>
                <w:rFonts w:hint="eastAsia"/>
              </w:rPr>
            </w:pPr>
            <w:r>
              <w:rPr>
                <w:rFonts w:hint="eastAsia"/>
              </w:rPr>
              <w:t>地址位到数据位和校验取低位1字节</w:t>
            </w:r>
          </w:p>
        </w:tc>
        <w:tc>
          <w:tcPr>
            <w:tcW w:w="523" w:type="pct"/>
          </w:tcPr>
          <w:p w14:paraId="0BD79014" w14:textId="77777777" w:rsidR="00373251" w:rsidRDefault="00373251" w:rsidP="008E669B">
            <w:pPr>
              <w:pStyle w:val="XF-0"/>
              <w:rPr>
                <w:rFonts w:hint="eastAsia"/>
              </w:rPr>
            </w:pPr>
            <w:r>
              <w:rPr>
                <w:rFonts w:hint="eastAsia"/>
              </w:rPr>
              <w:t>F0 0F</w:t>
            </w:r>
          </w:p>
        </w:tc>
      </w:tr>
      <w:tr w:rsidR="00373251" w14:paraId="7F244D33" w14:textId="77777777" w:rsidTr="0014630C">
        <w:trPr>
          <w:trHeight w:val="912"/>
        </w:trPr>
        <w:tc>
          <w:tcPr>
            <w:tcW w:w="382" w:type="pct"/>
            <w:vMerge w:val="restart"/>
          </w:tcPr>
          <w:p w14:paraId="23E7BB12" w14:textId="77777777" w:rsidR="00373251" w:rsidRDefault="00373251" w:rsidP="008E669B">
            <w:pPr>
              <w:pStyle w:val="XF-0"/>
              <w:rPr>
                <w:rFonts w:hint="eastAsia"/>
                <w:b/>
              </w:rPr>
            </w:pPr>
            <w:r>
              <w:rPr>
                <w:rFonts w:hint="eastAsia"/>
              </w:rPr>
              <w:t>0F F0</w:t>
            </w:r>
          </w:p>
        </w:tc>
        <w:tc>
          <w:tcPr>
            <w:tcW w:w="458" w:type="pct"/>
            <w:vMerge w:val="restart"/>
          </w:tcPr>
          <w:p w14:paraId="0C006AF9" w14:textId="77777777" w:rsidR="00373251" w:rsidRDefault="00373251" w:rsidP="008E669B">
            <w:pPr>
              <w:pStyle w:val="XF-0"/>
              <w:rPr>
                <w:rFonts w:hint="eastAsia"/>
              </w:rPr>
            </w:pPr>
            <w:r>
              <w:rPr>
                <w:rFonts w:hint="eastAsia"/>
              </w:rPr>
              <w:t>00</w:t>
            </w:r>
          </w:p>
        </w:tc>
        <w:tc>
          <w:tcPr>
            <w:tcW w:w="521" w:type="pct"/>
            <w:vMerge w:val="restart"/>
          </w:tcPr>
          <w:p w14:paraId="0714863C" w14:textId="77777777" w:rsidR="00373251" w:rsidRDefault="00373251" w:rsidP="008E669B">
            <w:pPr>
              <w:pStyle w:val="XF-0"/>
              <w:rPr>
                <w:rFonts w:hint="eastAsia"/>
              </w:rPr>
            </w:pPr>
            <w:r>
              <w:rPr>
                <w:rFonts w:hint="eastAsia"/>
              </w:rPr>
              <w:t>01：十字线</w:t>
            </w:r>
          </w:p>
        </w:tc>
        <w:tc>
          <w:tcPr>
            <w:tcW w:w="1217" w:type="pct"/>
          </w:tcPr>
          <w:p w14:paraId="396E72FB" w14:textId="77777777" w:rsidR="00373251" w:rsidRDefault="00373251" w:rsidP="008E669B">
            <w:pPr>
              <w:pStyle w:val="XF-0"/>
              <w:rPr>
                <w:rFonts w:hint="eastAsia"/>
              </w:rPr>
            </w:pPr>
            <w:r>
              <w:rPr>
                <w:rFonts w:hint="eastAsia"/>
              </w:rPr>
              <w:t>00：可见光跟踪处理器十字线显示</w:t>
            </w:r>
          </w:p>
          <w:p w14:paraId="5D3DD016" w14:textId="77777777" w:rsidR="00373251" w:rsidRDefault="00373251" w:rsidP="008E669B">
            <w:pPr>
              <w:pStyle w:val="XF-0"/>
              <w:rPr>
                <w:rFonts w:hint="eastAsia"/>
              </w:rPr>
            </w:pPr>
            <w:r>
              <w:rPr>
                <w:rFonts w:hint="eastAsia"/>
              </w:rPr>
              <w:t>01：可见光跟踪处理器十字线消隐</w:t>
            </w:r>
          </w:p>
        </w:tc>
        <w:tc>
          <w:tcPr>
            <w:tcW w:w="1364" w:type="pct"/>
          </w:tcPr>
          <w:p w14:paraId="2764D215" w14:textId="77777777" w:rsidR="00373251" w:rsidRDefault="00373251" w:rsidP="008E669B">
            <w:pPr>
              <w:pStyle w:val="XF-0"/>
              <w:rPr>
                <w:rFonts w:hint="eastAsia"/>
              </w:rPr>
            </w:pPr>
            <w:r>
              <w:rPr>
                <w:rFonts w:hint="eastAsia"/>
              </w:rPr>
              <w:t>无</w:t>
            </w:r>
          </w:p>
        </w:tc>
        <w:tc>
          <w:tcPr>
            <w:tcW w:w="535" w:type="pct"/>
            <w:vMerge/>
          </w:tcPr>
          <w:p w14:paraId="61DC2D4B" w14:textId="77777777" w:rsidR="00373251" w:rsidRDefault="00373251" w:rsidP="008E669B">
            <w:pPr>
              <w:pStyle w:val="XF-0"/>
              <w:rPr>
                <w:rFonts w:hint="eastAsia"/>
              </w:rPr>
            </w:pPr>
          </w:p>
        </w:tc>
        <w:tc>
          <w:tcPr>
            <w:tcW w:w="523" w:type="pct"/>
            <w:vMerge w:val="restart"/>
          </w:tcPr>
          <w:p w14:paraId="56C282E4" w14:textId="77777777" w:rsidR="00373251" w:rsidRDefault="00373251" w:rsidP="008E669B">
            <w:pPr>
              <w:pStyle w:val="XF-0"/>
              <w:rPr>
                <w:rFonts w:hint="eastAsia"/>
              </w:rPr>
            </w:pPr>
            <w:r>
              <w:rPr>
                <w:rFonts w:hint="eastAsia"/>
              </w:rPr>
              <w:t>F0 0F</w:t>
            </w:r>
          </w:p>
        </w:tc>
      </w:tr>
      <w:tr w:rsidR="00373251" w14:paraId="6142029D" w14:textId="77777777" w:rsidTr="0014630C">
        <w:trPr>
          <w:trHeight w:val="176"/>
        </w:trPr>
        <w:tc>
          <w:tcPr>
            <w:tcW w:w="382" w:type="pct"/>
            <w:vMerge/>
          </w:tcPr>
          <w:p w14:paraId="2EB29EB5" w14:textId="77777777" w:rsidR="00373251" w:rsidRDefault="00373251" w:rsidP="008E669B">
            <w:pPr>
              <w:pStyle w:val="XF-0"/>
              <w:rPr>
                <w:rFonts w:hint="eastAsia"/>
                <w:b/>
              </w:rPr>
            </w:pPr>
          </w:p>
        </w:tc>
        <w:tc>
          <w:tcPr>
            <w:tcW w:w="458" w:type="pct"/>
            <w:vMerge/>
          </w:tcPr>
          <w:p w14:paraId="157F3EED" w14:textId="77777777" w:rsidR="00373251" w:rsidRDefault="00373251" w:rsidP="008E669B">
            <w:pPr>
              <w:pStyle w:val="XF-0"/>
              <w:rPr>
                <w:rFonts w:hint="eastAsia"/>
              </w:rPr>
            </w:pPr>
          </w:p>
        </w:tc>
        <w:tc>
          <w:tcPr>
            <w:tcW w:w="521" w:type="pct"/>
            <w:vMerge/>
          </w:tcPr>
          <w:p w14:paraId="4D9DD447" w14:textId="77777777" w:rsidR="00373251" w:rsidRDefault="00373251" w:rsidP="008E669B">
            <w:pPr>
              <w:pStyle w:val="XF-0"/>
              <w:rPr>
                <w:rFonts w:hint="eastAsia"/>
              </w:rPr>
            </w:pPr>
          </w:p>
        </w:tc>
        <w:tc>
          <w:tcPr>
            <w:tcW w:w="1217" w:type="pct"/>
          </w:tcPr>
          <w:p w14:paraId="3AE57AE4" w14:textId="77777777" w:rsidR="00373251" w:rsidRDefault="00373251" w:rsidP="008E669B">
            <w:pPr>
              <w:pStyle w:val="XF-0"/>
              <w:rPr>
                <w:rFonts w:hint="eastAsia"/>
              </w:rPr>
            </w:pPr>
            <w:r>
              <w:rPr>
                <w:rFonts w:hint="eastAsia"/>
              </w:rPr>
              <w:t>02：可见光跟踪处理器十字线上移；</w:t>
            </w:r>
          </w:p>
          <w:p w14:paraId="10A8412A" w14:textId="77777777" w:rsidR="00373251" w:rsidRDefault="00373251" w:rsidP="008E669B">
            <w:pPr>
              <w:pStyle w:val="XF-0"/>
              <w:rPr>
                <w:rFonts w:hint="eastAsia"/>
              </w:rPr>
            </w:pPr>
            <w:r>
              <w:rPr>
                <w:rFonts w:hint="eastAsia"/>
              </w:rPr>
              <w:lastRenderedPageBreak/>
              <w:t>03：可见光跟踪处理器十字线下移；</w:t>
            </w:r>
          </w:p>
          <w:p w14:paraId="21D8B4E9" w14:textId="77777777" w:rsidR="00373251" w:rsidRDefault="00373251" w:rsidP="008E669B">
            <w:pPr>
              <w:pStyle w:val="XF-0"/>
              <w:rPr>
                <w:rFonts w:hint="eastAsia"/>
              </w:rPr>
            </w:pPr>
            <w:r>
              <w:rPr>
                <w:rFonts w:hint="eastAsia"/>
              </w:rPr>
              <w:t>04：可见光跟踪处理器十字线左移；</w:t>
            </w:r>
          </w:p>
          <w:p w14:paraId="11A12185" w14:textId="77777777" w:rsidR="00373251" w:rsidRDefault="00373251" w:rsidP="008E669B">
            <w:pPr>
              <w:pStyle w:val="XF-0"/>
              <w:rPr>
                <w:rFonts w:hint="eastAsia"/>
              </w:rPr>
            </w:pPr>
            <w:r>
              <w:rPr>
                <w:rFonts w:hint="eastAsia"/>
              </w:rPr>
              <w:t>05：可见光跟踪处理器十字线右移</w:t>
            </w:r>
          </w:p>
        </w:tc>
        <w:tc>
          <w:tcPr>
            <w:tcW w:w="1364" w:type="pct"/>
          </w:tcPr>
          <w:p w14:paraId="6D8F9ABE" w14:textId="77777777" w:rsidR="00373251" w:rsidRDefault="00373251" w:rsidP="008E669B">
            <w:pPr>
              <w:pStyle w:val="XF-0"/>
              <w:rPr>
                <w:rFonts w:hint="eastAsia"/>
              </w:rPr>
            </w:pPr>
            <w:r>
              <w:rPr>
                <w:rFonts w:hint="eastAsia"/>
              </w:rPr>
              <w:lastRenderedPageBreak/>
              <w:t>[0]：一次移动像素数量0-A（0-10）</w:t>
            </w:r>
          </w:p>
        </w:tc>
        <w:tc>
          <w:tcPr>
            <w:tcW w:w="535" w:type="pct"/>
            <w:vMerge/>
          </w:tcPr>
          <w:p w14:paraId="39306A67" w14:textId="77777777" w:rsidR="00373251" w:rsidRDefault="00373251" w:rsidP="008E669B">
            <w:pPr>
              <w:pStyle w:val="XF-0"/>
              <w:rPr>
                <w:rFonts w:hint="eastAsia"/>
              </w:rPr>
            </w:pPr>
          </w:p>
        </w:tc>
        <w:tc>
          <w:tcPr>
            <w:tcW w:w="523" w:type="pct"/>
            <w:vMerge/>
          </w:tcPr>
          <w:p w14:paraId="116EC32B" w14:textId="77777777" w:rsidR="00373251" w:rsidRDefault="00373251" w:rsidP="008E669B">
            <w:pPr>
              <w:pStyle w:val="XF-0"/>
              <w:rPr>
                <w:rFonts w:hint="eastAsia"/>
              </w:rPr>
            </w:pPr>
          </w:p>
        </w:tc>
      </w:tr>
      <w:tr w:rsidR="00373251" w14:paraId="49F10526" w14:textId="77777777" w:rsidTr="0014630C">
        <w:tc>
          <w:tcPr>
            <w:tcW w:w="382" w:type="pct"/>
            <w:vMerge/>
          </w:tcPr>
          <w:p w14:paraId="3C6B3181" w14:textId="77777777" w:rsidR="00373251" w:rsidRDefault="00373251" w:rsidP="008E669B">
            <w:pPr>
              <w:pStyle w:val="XF-0"/>
              <w:rPr>
                <w:rFonts w:hint="eastAsia"/>
                <w:b/>
              </w:rPr>
            </w:pPr>
          </w:p>
        </w:tc>
        <w:tc>
          <w:tcPr>
            <w:tcW w:w="458" w:type="pct"/>
            <w:vMerge/>
          </w:tcPr>
          <w:p w14:paraId="7756EDFD" w14:textId="77777777" w:rsidR="00373251" w:rsidRDefault="00373251" w:rsidP="008E669B">
            <w:pPr>
              <w:pStyle w:val="XF-0"/>
              <w:rPr>
                <w:rFonts w:hint="eastAsia"/>
              </w:rPr>
            </w:pPr>
          </w:p>
        </w:tc>
        <w:tc>
          <w:tcPr>
            <w:tcW w:w="521" w:type="pct"/>
            <w:vMerge/>
          </w:tcPr>
          <w:p w14:paraId="5CF4F1BA" w14:textId="77777777" w:rsidR="00373251" w:rsidRDefault="00373251" w:rsidP="008E669B">
            <w:pPr>
              <w:pStyle w:val="XF-0"/>
              <w:rPr>
                <w:rFonts w:hint="eastAsia"/>
              </w:rPr>
            </w:pPr>
          </w:p>
        </w:tc>
        <w:tc>
          <w:tcPr>
            <w:tcW w:w="1217" w:type="pct"/>
          </w:tcPr>
          <w:p w14:paraId="3BEA5F49" w14:textId="77777777" w:rsidR="00373251" w:rsidRDefault="00373251" w:rsidP="008E669B">
            <w:pPr>
              <w:pStyle w:val="XF-0"/>
              <w:rPr>
                <w:rFonts w:hint="eastAsia"/>
              </w:rPr>
            </w:pPr>
            <w:r>
              <w:rPr>
                <w:rFonts w:hint="eastAsia"/>
              </w:rPr>
              <w:t>06：设置十字线位置</w:t>
            </w:r>
          </w:p>
        </w:tc>
        <w:tc>
          <w:tcPr>
            <w:tcW w:w="1364" w:type="pct"/>
          </w:tcPr>
          <w:p w14:paraId="295650E2" w14:textId="77777777" w:rsidR="00373251" w:rsidRDefault="00373251" w:rsidP="008E669B">
            <w:pPr>
              <w:pStyle w:val="XF-0"/>
              <w:rPr>
                <w:rFonts w:hint="eastAsia"/>
              </w:rPr>
            </w:pPr>
            <w:r>
              <w:rPr>
                <w:rFonts w:hint="eastAsia"/>
              </w:rPr>
              <w:t>[0-1]：十字线中心X位置，000-5EF（0-1519）；</w:t>
            </w:r>
          </w:p>
          <w:p w14:paraId="6F69AE03" w14:textId="77777777" w:rsidR="00373251" w:rsidRDefault="00373251" w:rsidP="008E669B">
            <w:pPr>
              <w:pStyle w:val="XF-0"/>
              <w:rPr>
                <w:rFonts w:hint="eastAsia"/>
              </w:rPr>
            </w:pPr>
            <w:r>
              <w:rPr>
                <w:rFonts w:hint="eastAsia"/>
              </w:rPr>
              <w:t>[2-3]：十字线中心Y位置，000-5EF（0-1519）；</w:t>
            </w:r>
          </w:p>
        </w:tc>
        <w:tc>
          <w:tcPr>
            <w:tcW w:w="535" w:type="pct"/>
            <w:vMerge/>
          </w:tcPr>
          <w:p w14:paraId="4445A6F8" w14:textId="77777777" w:rsidR="00373251" w:rsidRDefault="00373251" w:rsidP="008E669B">
            <w:pPr>
              <w:pStyle w:val="XF-0"/>
              <w:rPr>
                <w:rFonts w:hint="eastAsia"/>
              </w:rPr>
            </w:pPr>
          </w:p>
        </w:tc>
        <w:tc>
          <w:tcPr>
            <w:tcW w:w="523" w:type="pct"/>
            <w:vMerge/>
          </w:tcPr>
          <w:p w14:paraId="3F2357ED" w14:textId="77777777" w:rsidR="00373251" w:rsidRDefault="00373251" w:rsidP="008E669B">
            <w:pPr>
              <w:pStyle w:val="XF-0"/>
              <w:rPr>
                <w:rFonts w:hint="eastAsia"/>
              </w:rPr>
            </w:pPr>
          </w:p>
        </w:tc>
      </w:tr>
      <w:tr w:rsidR="00373251" w14:paraId="65D8FBC6" w14:textId="77777777" w:rsidTr="0014630C">
        <w:tc>
          <w:tcPr>
            <w:tcW w:w="382" w:type="pct"/>
            <w:vMerge/>
          </w:tcPr>
          <w:p w14:paraId="3E5F6BC8" w14:textId="77777777" w:rsidR="00373251" w:rsidRDefault="00373251" w:rsidP="008E669B">
            <w:pPr>
              <w:pStyle w:val="XF-0"/>
              <w:rPr>
                <w:rFonts w:hint="eastAsia"/>
                <w:b/>
              </w:rPr>
            </w:pPr>
          </w:p>
        </w:tc>
        <w:tc>
          <w:tcPr>
            <w:tcW w:w="458" w:type="pct"/>
            <w:vMerge/>
          </w:tcPr>
          <w:p w14:paraId="6DB69D7D" w14:textId="77777777" w:rsidR="00373251" w:rsidRDefault="00373251" w:rsidP="008E669B">
            <w:pPr>
              <w:pStyle w:val="XF-0"/>
              <w:rPr>
                <w:rFonts w:hint="eastAsia"/>
              </w:rPr>
            </w:pPr>
          </w:p>
        </w:tc>
        <w:tc>
          <w:tcPr>
            <w:tcW w:w="521" w:type="pct"/>
            <w:vMerge/>
          </w:tcPr>
          <w:p w14:paraId="11C4A957" w14:textId="77777777" w:rsidR="00373251" w:rsidRDefault="00373251" w:rsidP="008E669B">
            <w:pPr>
              <w:pStyle w:val="XF-0"/>
              <w:rPr>
                <w:rFonts w:hint="eastAsia"/>
              </w:rPr>
            </w:pPr>
          </w:p>
        </w:tc>
        <w:tc>
          <w:tcPr>
            <w:tcW w:w="1217" w:type="pct"/>
          </w:tcPr>
          <w:p w14:paraId="40A13BDB" w14:textId="77777777" w:rsidR="00373251" w:rsidRDefault="00373251" w:rsidP="008E669B">
            <w:pPr>
              <w:pStyle w:val="XF-0"/>
              <w:rPr>
                <w:rFonts w:hint="eastAsia"/>
              </w:rPr>
            </w:pPr>
            <w:r>
              <w:rPr>
                <w:rFonts w:hint="eastAsia"/>
              </w:rPr>
              <w:t>07：保存十字线位置和显隐状态</w:t>
            </w:r>
          </w:p>
        </w:tc>
        <w:tc>
          <w:tcPr>
            <w:tcW w:w="1364" w:type="pct"/>
          </w:tcPr>
          <w:p w14:paraId="048224D1" w14:textId="77777777" w:rsidR="00373251" w:rsidRDefault="00373251" w:rsidP="008E669B">
            <w:pPr>
              <w:pStyle w:val="XF-0"/>
              <w:rPr>
                <w:rFonts w:hint="eastAsia"/>
              </w:rPr>
            </w:pPr>
          </w:p>
        </w:tc>
        <w:tc>
          <w:tcPr>
            <w:tcW w:w="535" w:type="pct"/>
            <w:vMerge/>
          </w:tcPr>
          <w:p w14:paraId="0FCB1AC1" w14:textId="77777777" w:rsidR="00373251" w:rsidRDefault="00373251" w:rsidP="008E669B">
            <w:pPr>
              <w:pStyle w:val="XF-0"/>
              <w:rPr>
                <w:rFonts w:hint="eastAsia"/>
              </w:rPr>
            </w:pPr>
          </w:p>
        </w:tc>
        <w:tc>
          <w:tcPr>
            <w:tcW w:w="523" w:type="pct"/>
            <w:vMerge/>
          </w:tcPr>
          <w:p w14:paraId="7DCE13C2" w14:textId="77777777" w:rsidR="00373251" w:rsidRDefault="00373251" w:rsidP="008E669B">
            <w:pPr>
              <w:pStyle w:val="XF-0"/>
              <w:rPr>
                <w:rFonts w:hint="eastAsia"/>
              </w:rPr>
            </w:pPr>
          </w:p>
        </w:tc>
      </w:tr>
      <w:tr w:rsidR="00373251" w14:paraId="62E16A1D" w14:textId="77777777" w:rsidTr="0014630C">
        <w:tc>
          <w:tcPr>
            <w:tcW w:w="382" w:type="pct"/>
            <w:vMerge/>
          </w:tcPr>
          <w:p w14:paraId="503FD656" w14:textId="77777777" w:rsidR="00373251" w:rsidRDefault="00373251" w:rsidP="008E669B">
            <w:pPr>
              <w:pStyle w:val="XF-0"/>
              <w:rPr>
                <w:rFonts w:hint="eastAsia"/>
                <w:b/>
              </w:rPr>
            </w:pPr>
          </w:p>
        </w:tc>
        <w:tc>
          <w:tcPr>
            <w:tcW w:w="458" w:type="pct"/>
            <w:vMerge/>
          </w:tcPr>
          <w:p w14:paraId="3C0E814D" w14:textId="77777777" w:rsidR="00373251" w:rsidRDefault="00373251" w:rsidP="008E669B">
            <w:pPr>
              <w:pStyle w:val="XF-0"/>
              <w:rPr>
                <w:rFonts w:hint="eastAsia"/>
              </w:rPr>
            </w:pPr>
          </w:p>
        </w:tc>
        <w:tc>
          <w:tcPr>
            <w:tcW w:w="521" w:type="pct"/>
            <w:vMerge w:val="restart"/>
          </w:tcPr>
          <w:p w14:paraId="13833B92" w14:textId="77777777" w:rsidR="00373251" w:rsidRDefault="00373251" w:rsidP="008E669B">
            <w:pPr>
              <w:pStyle w:val="XF-0"/>
              <w:rPr>
                <w:rFonts w:hint="eastAsia"/>
              </w:rPr>
            </w:pPr>
            <w:r>
              <w:rPr>
                <w:rFonts w:hint="eastAsia"/>
              </w:rPr>
              <w:t>02：电子轴心</w:t>
            </w:r>
          </w:p>
        </w:tc>
        <w:tc>
          <w:tcPr>
            <w:tcW w:w="1217" w:type="pct"/>
          </w:tcPr>
          <w:p w14:paraId="2C91064A" w14:textId="77777777" w:rsidR="00373251" w:rsidRDefault="00373251" w:rsidP="008E669B">
            <w:pPr>
              <w:pStyle w:val="XF-0"/>
              <w:rPr>
                <w:rFonts w:hint="eastAsia"/>
              </w:rPr>
            </w:pPr>
            <w:r>
              <w:rPr>
                <w:rFonts w:hint="eastAsia"/>
              </w:rPr>
              <w:t>00：可见光跟踪处理器电子轴心显示</w:t>
            </w:r>
          </w:p>
        </w:tc>
        <w:tc>
          <w:tcPr>
            <w:tcW w:w="1364" w:type="pct"/>
            <w:vMerge w:val="restart"/>
          </w:tcPr>
          <w:p w14:paraId="52AB0BD7" w14:textId="77777777" w:rsidR="00373251" w:rsidRDefault="00373251" w:rsidP="008E669B">
            <w:pPr>
              <w:pStyle w:val="XF-0"/>
              <w:rPr>
                <w:rFonts w:hint="eastAsia"/>
              </w:rPr>
            </w:pPr>
          </w:p>
        </w:tc>
        <w:tc>
          <w:tcPr>
            <w:tcW w:w="535" w:type="pct"/>
            <w:vMerge/>
          </w:tcPr>
          <w:p w14:paraId="06F21179" w14:textId="77777777" w:rsidR="00373251" w:rsidRDefault="00373251" w:rsidP="008E669B">
            <w:pPr>
              <w:pStyle w:val="XF-0"/>
              <w:rPr>
                <w:rFonts w:hint="eastAsia"/>
              </w:rPr>
            </w:pPr>
          </w:p>
        </w:tc>
        <w:tc>
          <w:tcPr>
            <w:tcW w:w="523" w:type="pct"/>
            <w:vMerge/>
          </w:tcPr>
          <w:p w14:paraId="0F9504AF" w14:textId="77777777" w:rsidR="00373251" w:rsidRDefault="00373251" w:rsidP="008E669B">
            <w:pPr>
              <w:pStyle w:val="XF-0"/>
              <w:rPr>
                <w:rFonts w:hint="eastAsia"/>
              </w:rPr>
            </w:pPr>
          </w:p>
        </w:tc>
      </w:tr>
      <w:tr w:rsidR="00373251" w14:paraId="4C1CF762" w14:textId="77777777" w:rsidTr="0014630C">
        <w:tc>
          <w:tcPr>
            <w:tcW w:w="382" w:type="pct"/>
            <w:vMerge/>
          </w:tcPr>
          <w:p w14:paraId="7CB0D1BE" w14:textId="77777777" w:rsidR="00373251" w:rsidRDefault="00373251" w:rsidP="008E669B">
            <w:pPr>
              <w:pStyle w:val="XF-0"/>
              <w:rPr>
                <w:rFonts w:hint="eastAsia"/>
                <w:b/>
              </w:rPr>
            </w:pPr>
          </w:p>
        </w:tc>
        <w:tc>
          <w:tcPr>
            <w:tcW w:w="458" w:type="pct"/>
            <w:vMerge/>
          </w:tcPr>
          <w:p w14:paraId="266B65DA" w14:textId="77777777" w:rsidR="00373251" w:rsidRDefault="00373251" w:rsidP="008E669B">
            <w:pPr>
              <w:pStyle w:val="XF-0"/>
              <w:rPr>
                <w:rFonts w:hint="eastAsia"/>
              </w:rPr>
            </w:pPr>
          </w:p>
        </w:tc>
        <w:tc>
          <w:tcPr>
            <w:tcW w:w="521" w:type="pct"/>
            <w:vMerge/>
          </w:tcPr>
          <w:p w14:paraId="012F318B" w14:textId="77777777" w:rsidR="00373251" w:rsidRDefault="00373251" w:rsidP="008E669B">
            <w:pPr>
              <w:pStyle w:val="XF-0"/>
              <w:rPr>
                <w:rFonts w:hint="eastAsia"/>
              </w:rPr>
            </w:pPr>
          </w:p>
        </w:tc>
        <w:tc>
          <w:tcPr>
            <w:tcW w:w="1217" w:type="pct"/>
          </w:tcPr>
          <w:p w14:paraId="0A8C50B4" w14:textId="77777777" w:rsidR="00373251" w:rsidRDefault="00373251" w:rsidP="008E669B">
            <w:pPr>
              <w:pStyle w:val="XF-0"/>
              <w:rPr>
                <w:rFonts w:hint="eastAsia"/>
              </w:rPr>
            </w:pPr>
            <w:r>
              <w:rPr>
                <w:rFonts w:hint="eastAsia"/>
              </w:rPr>
              <w:t>01：可见光跟踪处理器电子轴心消隐</w:t>
            </w:r>
          </w:p>
        </w:tc>
        <w:tc>
          <w:tcPr>
            <w:tcW w:w="1364" w:type="pct"/>
            <w:vMerge/>
          </w:tcPr>
          <w:p w14:paraId="4400CD80" w14:textId="77777777" w:rsidR="00373251" w:rsidRDefault="00373251" w:rsidP="008E669B">
            <w:pPr>
              <w:pStyle w:val="XF-0"/>
              <w:rPr>
                <w:rFonts w:hint="eastAsia"/>
              </w:rPr>
            </w:pPr>
          </w:p>
        </w:tc>
        <w:tc>
          <w:tcPr>
            <w:tcW w:w="535" w:type="pct"/>
            <w:vMerge/>
          </w:tcPr>
          <w:p w14:paraId="6DD8911C" w14:textId="77777777" w:rsidR="00373251" w:rsidRDefault="00373251" w:rsidP="008E669B">
            <w:pPr>
              <w:pStyle w:val="XF-0"/>
              <w:rPr>
                <w:rFonts w:hint="eastAsia"/>
              </w:rPr>
            </w:pPr>
          </w:p>
        </w:tc>
        <w:tc>
          <w:tcPr>
            <w:tcW w:w="523" w:type="pct"/>
            <w:vMerge/>
          </w:tcPr>
          <w:p w14:paraId="2843CD05" w14:textId="77777777" w:rsidR="00373251" w:rsidRDefault="00373251" w:rsidP="008E669B">
            <w:pPr>
              <w:pStyle w:val="XF-0"/>
              <w:rPr>
                <w:rFonts w:hint="eastAsia"/>
              </w:rPr>
            </w:pPr>
          </w:p>
        </w:tc>
      </w:tr>
      <w:tr w:rsidR="00373251" w14:paraId="457863F6" w14:textId="77777777" w:rsidTr="0014630C">
        <w:trPr>
          <w:trHeight w:val="735"/>
        </w:trPr>
        <w:tc>
          <w:tcPr>
            <w:tcW w:w="382" w:type="pct"/>
            <w:vMerge/>
          </w:tcPr>
          <w:p w14:paraId="0E4B37C8" w14:textId="77777777" w:rsidR="00373251" w:rsidRDefault="00373251" w:rsidP="008E669B">
            <w:pPr>
              <w:pStyle w:val="XF-0"/>
              <w:rPr>
                <w:rFonts w:hint="eastAsia"/>
                <w:b/>
              </w:rPr>
            </w:pPr>
          </w:p>
        </w:tc>
        <w:tc>
          <w:tcPr>
            <w:tcW w:w="458" w:type="pct"/>
            <w:vMerge/>
          </w:tcPr>
          <w:p w14:paraId="76A7AA93" w14:textId="77777777" w:rsidR="00373251" w:rsidRDefault="00373251" w:rsidP="008E669B">
            <w:pPr>
              <w:pStyle w:val="XF-0"/>
              <w:rPr>
                <w:rFonts w:hint="eastAsia"/>
              </w:rPr>
            </w:pPr>
          </w:p>
        </w:tc>
        <w:tc>
          <w:tcPr>
            <w:tcW w:w="521" w:type="pct"/>
            <w:vMerge/>
          </w:tcPr>
          <w:p w14:paraId="1947CF14" w14:textId="77777777" w:rsidR="00373251" w:rsidRDefault="00373251" w:rsidP="008E669B">
            <w:pPr>
              <w:pStyle w:val="XF-0"/>
              <w:rPr>
                <w:rFonts w:hint="eastAsia"/>
              </w:rPr>
            </w:pPr>
          </w:p>
        </w:tc>
        <w:tc>
          <w:tcPr>
            <w:tcW w:w="1217" w:type="pct"/>
          </w:tcPr>
          <w:p w14:paraId="72DFE789" w14:textId="77777777" w:rsidR="00373251" w:rsidRDefault="00373251" w:rsidP="008E669B">
            <w:pPr>
              <w:pStyle w:val="XF-0"/>
              <w:rPr>
                <w:rFonts w:hint="eastAsia"/>
              </w:rPr>
            </w:pPr>
            <w:r>
              <w:rPr>
                <w:rFonts w:hint="eastAsia"/>
              </w:rPr>
              <w:t>02：可见光跟踪处理器电子轴心上移</w:t>
            </w:r>
          </w:p>
          <w:p w14:paraId="12C27898" w14:textId="77777777" w:rsidR="00373251" w:rsidRDefault="00373251" w:rsidP="008E669B">
            <w:pPr>
              <w:pStyle w:val="XF-0"/>
              <w:rPr>
                <w:rFonts w:hint="eastAsia"/>
              </w:rPr>
            </w:pPr>
            <w:r>
              <w:rPr>
                <w:rFonts w:hint="eastAsia"/>
              </w:rPr>
              <w:t>03：可见光跟踪处理器电子轴心下移</w:t>
            </w:r>
          </w:p>
          <w:p w14:paraId="49992294" w14:textId="77777777" w:rsidR="00373251" w:rsidRDefault="00373251" w:rsidP="008E669B">
            <w:pPr>
              <w:pStyle w:val="XF-0"/>
              <w:rPr>
                <w:rFonts w:hint="eastAsia"/>
              </w:rPr>
            </w:pPr>
            <w:r>
              <w:rPr>
                <w:rFonts w:hint="eastAsia"/>
              </w:rPr>
              <w:t>04：可见光跟踪处理器电子轴心左移</w:t>
            </w:r>
          </w:p>
          <w:p w14:paraId="12D06CEC" w14:textId="77777777" w:rsidR="00373251" w:rsidRDefault="00373251" w:rsidP="008E669B">
            <w:pPr>
              <w:pStyle w:val="XF-0"/>
              <w:rPr>
                <w:rFonts w:hint="eastAsia"/>
              </w:rPr>
            </w:pPr>
            <w:r>
              <w:rPr>
                <w:rFonts w:hint="eastAsia"/>
              </w:rPr>
              <w:t>05：可见光跟踪处理器电子轴心右移</w:t>
            </w:r>
          </w:p>
        </w:tc>
        <w:tc>
          <w:tcPr>
            <w:tcW w:w="1364" w:type="pct"/>
          </w:tcPr>
          <w:p w14:paraId="60EF5573" w14:textId="77777777" w:rsidR="00373251" w:rsidRDefault="00373251" w:rsidP="008E669B">
            <w:pPr>
              <w:pStyle w:val="XF-0"/>
              <w:rPr>
                <w:rFonts w:hint="eastAsia"/>
              </w:rPr>
            </w:pPr>
            <w:r>
              <w:rPr>
                <w:rFonts w:hint="eastAsia"/>
              </w:rPr>
              <w:t>[0]：一次移动像素数量0-A（0-10）</w:t>
            </w:r>
          </w:p>
        </w:tc>
        <w:tc>
          <w:tcPr>
            <w:tcW w:w="535" w:type="pct"/>
            <w:vMerge/>
          </w:tcPr>
          <w:p w14:paraId="58AE1410" w14:textId="77777777" w:rsidR="00373251" w:rsidRDefault="00373251" w:rsidP="008E669B">
            <w:pPr>
              <w:pStyle w:val="XF-0"/>
              <w:rPr>
                <w:rFonts w:hint="eastAsia"/>
              </w:rPr>
            </w:pPr>
          </w:p>
        </w:tc>
        <w:tc>
          <w:tcPr>
            <w:tcW w:w="523" w:type="pct"/>
            <w:vMerge/>
          </w:tcPr>
          <w:p w14:paraId="29448A3F" w14:textId="77777777" w:rsidR="00373251" w:rsidRDefault="00373251" w:rsidP="008E669B">
            <w:pPr>
              <w:pStyle w:val="XF-0"/>
              <w:rPr>
                <w:rFonts w:hint="eastAsia"/>
              </w:rPr>
            </w:pPr>
          </w:p>
        </w:tc>
      </w:tr>
      <w:tr w:rsidR="00373251" w14:paraId="588367DF" w14:textId="77777777" w:rsidTr="0014630C">
        <w:tc>
          <w:tcPr>
            <w:tcW w:w="382" w:type="pct"/>
            <w:vMerge/>
          </w:tcPr>
          <w:p w14:paraId="369F9C60" w14:textId="77777777" w:rsidR="00373251" w:rsidRDefault="00373251" w:rsidP="008E669B">
            <w:pPr>
              <w:pStyle w:val="XF-0"/>
              <w:rPr>
                <w:rFonts w:hint="eastAsia"/>
                <w:b/>
              </w:rPr>
            </w:pPr>
          </w:p>
        </w:tc>
        <w:tc>
          <w:tcPr>
            <w:tcW w:w="458" w:type="pct"/>
            <w:vMerge/>
          </w:tcPr>
          <w:p w14:paraId="243ED7B5" w14:textId="77777777" w:rsidR="00373251" w:rsidRDefault="00373251" w:rsidP="008E669B">
            <w:pPr>
              <w:pStyle w:val="XF-0"/>
              <w:rPr>
                <w:rFonts w:hint="eastAsia"/>
              </w:rPr>
            </w:pPr>
          </w:p>
        </w:tc>
        <w:tc>
          <w:tcPr>
            <w:tcW w:w="521" w:type="pct"/>
            <w:vMerge/>
          </w:tcPr>
          <w:p w14:paraId="19E60383" w14:textId="77777777" w:rsidR="00373251" w:rsidRDefault="00373251" w:rsidP="008E669B">
            <w:pPr>
              <w:pStyle w:val="XF-0"/>
              <w:rPr>
                <w:rFonts w:hint="eastAsia"/>
              </w:rPr>
            </w:pPr>
          </w:p>
        </w:tc>
        <w:tc>
          <w:tcPr>
            <w:tcW w:w="1217" w:type="pct"/>
          </w:tcPr>
          <w:p w14:paraId="28217A61" w14:textId="77777777" w:rsidR="00373251" w:rsidRDefault="00373251" w:rsidP="008E669B">
            <w:pPr>
              <w:pStyle w:val="XF-0"/>
              <w:rPr>
                <w:rFonts w:hint="eastAsia"/>
              </w:rPr>
            </w:pPr>
            <w:r>
              <w:rPr>
                <w:rFonts w:hint="eastAsia"/>
              </w:rPr>
              <w:t>06：设置·电子轴心位置</w:t>
            </w:r>
          </w:p>
        </w:tc>
        <w:tc>
          <w:tcPr>
            <w:tcW w:w="1364" w:type="pct"/>
          </w:tcPr>
          <w:p w14:paraId="2760A126" w14:textId="77777777" w:rsidR="00373251" w:rsidRDefault="00373251" w:rsidP="008E669B">
            <w:pPr>
              <w:pStyle w:val="XF-0"/>
              <w:rPr>
                <w:rFonts w:hint="eastAsia"/>
              </w:rPr>
            </w:pPr>
            <w:r>
              <w:rPr>
                <w:rFonts w:hint="eastAsia"/>
              </w:rPr>
              <w:t>[0-1]：电子轴心中心X位置，000-875</w:t>
            </w:r>
            <w:r>
              <w:rPr>
                <w:rFonts w:hint="eastAsia"/>
              </w:rPr>
              <w:lastRenderedPageBreak/>
              <w:t>（0-2165）；</w:t>
            </w:r>
          </w:p>
          <w:p w14:paraId="4112F457" w14:textId="77777777" w:rsidR="00373251" w:rsidRDefault="00373251" w:rsidP="008E669B">
            <w:pPr>
              <w:pStyle w:val="XF-0"/>
              <w:rPr>
                <w:rFonts w:hint="eastAsia"/>
              </w:rPr>
            </w:pPr>
            <w:r>
              <w:rPr>
                <w:rFonts w:hint="eastAsia"/>
              </w:rPr>
              <w:t>[2-3]：电子轴心中心Y位置，000-5EF（0-1519）；</w:t>
            </w:r>
          </w:p>
        </w:tc>
        <w:tc>
          <w:tcPr>
            <w:tcW w:w="535" w:type="pct"/>
            <w:vMerge/>
          </w:tcPr>
          <w:p w14:paraId="0F3476AA" w14:textId="77777777" w:rsidR="00373251" w:rsidRDefault="00373251" w:rsidP="008E669B">
            <w:pPr>
              <w:pStyle w:val="XF-0"/>
              <w:rPr>
                <w:rFonts w:hint="eastAsia"/>
              </w:rPr>
            </w:pPr>
          </w:p>
        </w:tc>
        <w:tc>
          <w:tcPr>
            <w:tcW w:w="523" w:type="pct"/>
            <w:vMerge/>
          </w:tcPr>
          <w:p w14:paraId="6AB90F0D" w14:textId="77777777" w:rsidR="00373251" w:rsidRDefault="00373251" w:rsidP="008E669B">
            <w:pPr>
              <w:pStyle w:val="XF-0"/>
              <w:rPr>
                <w:rFonts w:hint="eastAsia"/>
              </w:rPr>
            </w:pPr>
          </w:p>
        </w:tc>
      </w:tr>
      <w:tr w:rsidR="00373251" w14:paraId="12822D39" w14:textId="77777777" w:rsidTr="0014630C">
        <w:tc>
          <w:tcPr>
            <w:tcW w:w="382" w:type="pct"/>
            <w:vMerge/>
          </w:tcPr>
          <w:p w14:paraId="4434C368" w14:textId="77777777" w:rsidR="00373251" w:rsidRDefault="00373251" w:rsidP="008E669B">
            <w:pPr>
              <w:pStyle w:val="XF-0"/>
              <w:rPr>
                <w:rFonts w:hint="eastAsia"/>
                <w:b/>
              </w:rPr>
            </w:pPr>
          </w:p>
        </w:tc>
        <w:tc>
          <w:tcPr>
            <w:tcW w:w="458" w:type="pct"/>
            <w:vMerge/>
          </w:tcPr>
          <w:p w14:paraId="37394E1D" w14:textId="77777777" w:rsidR="00373251" w:rsidRDefault="00373251" w:rsidP="008E669B">
            <w:pPr>
              <w:pStyle w:val="XF-0"/>
              <w:rPr>
                <w:rFonts w:hint="eastAsia"/>
              </w:rPr>
            </w:pPr>
          </w:p>
        </w:tc>
        <w:tc>
          <w:tcPr>
            <w:tcW w:w="521" w:type="pct"/>
            <w:vMerge/>
          </w:tcPr>
          <w:p w14:paraId="2C768681" w14:textId="77777777" w:rsidR="00373251" w:rsidRDefault="00373251" w:rsidP="008E669B">
            <w:pPr>
              <w:pStyle w:val="XF-0"/>
              <w:rPr>
                <w:rFonts w:hint="eastAsia"/>
              </w:rPr>
            </w:pPr>
          </w:p>
        </w:tc>
        <w:tc>
          <w:tcPr>
            <w:tcW w:w="1217" w:type="pct"/>
          </w:tcPr>
          <w:p w14:paraId="5A12BFC7" w14:textId="77777777" w:rsidR="00373251" w:rsidRDefault="00373251" w:rsidP="008E669B">
            <w:pPr>
              <w:pStyle w:val="XF-0"/>
              <w:rPr>
                <w:rFonts w:hint="eastAsia"/>
              </w:rPr>
            </w:pPr>
            <w:r>
              <w:rPr>
                <w:rFonts w:hint="eastAsia"/>
              </w:rPr>
              <w:t>07：保存电子轴心位置和显隐状态</w:t>
            </w:r>
          </w:p>
        </w:tc>
        <w:tc>
          <w:tcPr>
            <w:tcW w:w="1364" w:type="pct"/>
          </w:tcPr>
          <w:p w14:paraId="1C5428FC" w14:textId="77777777" w:rsidR="00373251" w:rsidRDefault="00373251" w:rsidP="008E669B">
            <w:pPr>
              <w:pStyle w:val="XF-0"/>
              <w:rPr>
                <w:rFonts w:hint="eastAsia"/>
              </w:rPr>
            </w:pPr>
            <w:r>
              <w:rPr>
                <w:rFonts w:hint="eastAsia"/>
              </w:rPr>
              <w:t>07：保存电子轴心位置和显隐状态</w:t>
            </w:r>
          </w:p>
        </w:tc>
        <w:tc>
          <w:tcPr>
            <w:tcW w:w="535" w:type="pct"/>
            <w:vMerge/>
          </w:tcPr>
          <w:p w14:paraId="63B51067" w14:textId="77777777" w:rsidR="00373251" w:rsidRDefault="00373251" w:rsidP="008E669B">
            <w:pPr>
              <w:pStyle w:val="XF-0"/>
              <w:rPr>
                <w:rFonts w:hint="eastAsia"/>
              </w:rPr>
            </w:pPr>
          </w:p>
        </w:tc>
        <w:tc>
          <w:tcPr>
            <w:tcW w:w="523" w:type="pct"/>
            <w:vMerge/>
          </w:tcPr>
          <w:p w14:paraId="34433CD9" w14:textId="77777777" w:rsidR="00373251" w:rsidRDefault="00373251" w:rsidP="008E669B">
            <w:pPr>
              <w:pStyle w:val="XF-0"/>
              <w:rPr>
                <w:rFonts w:hint="eastAsia"/>
              </w:rPr>
            </w:pPr>
          </w:p>
        </w:tc>
      </w:tr>
      <w:tr w:rsidR="00373251" w14:paraId="669872D2" w14:textId="77777777" w:rsidTr="0014630C">
        <w:tc>
          <w:tcPr>
            <w:tcW w:w="382" w:type="pct"/>
            <w:vMerge/>
          </w:tcPr>
          <w:p w14:paraId="270D95C3" w14:textId="77777777" w:rsidR="00373251" w:rsidRDefault="00373251" w:rsidP="008E669B">
            <w:pPr>
              <w:pStyle w:val="XF-0"/>
              <w:rPr>
                <w:rFonts w:hint="eastAsia"/>
                <w:b/>
              </w:rPr>
            </w:pPr>
          </w:p>
        </w:tc>
        <w:tc>
          <w:tcPr>
            <w:tcW w:w="458" w:type="pct"/>
            <w:vMerge/>
          </w:tcPr>
          <w:p w14:paraId="4F371A34" w14:textId="77777777" w:rsidR="00373251" w:rsidRDefault="00373251" w:rsidP="008E669B">
            <w:pPr>
              <w:pStyle w:val="XF-0"/>
              <w:rPr>
                <w:rFonts w:hint="eastAsia"/>
              </w:rPr>
            </w:pPr>
          </w:p>
        </w:tc>
        <w:tc>
          <w:tcPr>
            <w:tcW w:w="521" w:type="pct"/>
            <w:vMerge/>
          </w:tcPr>
          <w:p w14:paraId="0FF517DB" w14:textId="77777777" w:rsidR="00373251" w:rsidRDefault="00373251" w:rsidP="008E669B">
            <w:pPr>
              <w:pStyle w:val="XF-0"/>
              <w:rPr>
                <w:rFonts w:hint="eastAsia"/>
              </w:rPr>
            </w:pPr>
          </w:p>
        </w:tc>
        <w:tc>
          <w:tcPr>
            <w:tcW w:w="1217" w:type="pct"/>
          </w:tcPr>
          <w:p w14:paraId="48A0F3AA" w14:textId="77777777" w:rsidR="00373251" w:rsidRDefault="00373251" w:rsidP="008E669B">
            <w:pPr>
              <w:pStyle w:val="XF-0"/>
              <w:rPr>
                <w:rFonts w:hint="eastAsia"/>
              </w:rPr>
            </w:pPr>
            <w:r>
              <w:rPr>
                <w:rFonts w:hint="eastAsia"/>
              </w:rPr>
              <w:t>08：设置电子偏差</w:t>
            </w:r>
          </w:p>
        </w:tc>
        <w:tc>
          <w:tcPr>
            <w:tcW w:w="1364" w:type="pct"/>
          </w:tcPr>
          <w:p w14:paraId="61B0A90E" w14:textId="77777777" w:rsidR="00373251" w:rsidRDefault="00373251" w:rsidP="008E669B">
            <w:pPr>
              <w:pStyle w:val="XF-0"/>
              <w:rPr>
                <w:rFonts w:hint="eastAsia"/>
              </w:rPr>
            </w:pPr>
            <w:r>
              <w:rPr>
                <w:rFonts w:hint="eastAsia"/>
              </w:rPr>
              <w:t>[0-1]：X轴电子偏差，（-360 - 360）；</w:t>
            </w:r>
          </w:p>
          <w:p w14:paraId="5152784B" w14:textId="77777777" w:rsidR="00373251" w:rsidRDefault="00373251" w:rsidP="008E669B">
            <w:pPr>
              <w:pStyle w:val="XF-0"/>
              <w:rPr>
                <w:rFonts w:hint="eastAsia"/>
              </w:rPr>
            </w:pPr>
            <w:r>
              <w:rPr>
                <w:rFonts w:hint="eastAsia"/>
              </w:rPr>
              <w:t>[2-3]：Y轴电子偏差，（-75 - 75）；</w:t>
            </w:r>
          </w:p>
        </w:tc>
        <w:tc>
          <w:tcPr>
            <w:tcW w:w="535" w:type="pct"/>
            <w:vMerge/>
          </w:tcPr>
          <w:p w14:paraId="63DDB8E6" w14:textId="77777777" w:rsidR="00373251" w:rsidRDefault="00373251" w:rsidP="008E669B">
            <w:pPr>
              <w:pStyle w:val="XF-0"/>
              <w:rPr>
                <w:rFonts w:hint="eastAsia"/>
              </w:rPr>
            </w:pPr>
          </w:p>
        </w:tc>
        <w:tc>
          <w:tcPr>
            <w:tcW w:w="523" w:type="pct"/>
            <w:vMerge/>
          </w:tcPr>
          <w:p w14:paraId="4C0B3FB9" w14:textId="77777777" w:rsidR="00373251" w:rsidRDefault="00373251" w:rsidP="008E669B">
            <w:pPr>
              <w:pStyle w:val="XF-0"/>
              <w:rPr>
                <w:rFonts w:hint="eastAsia"/>
              </w:rPr>
            </w:pPr>
          </w:p>
        </w:tc>
      </w:tr>
      <w:tr w:rsidR="00373251" w14:paraId="516C4E67" w14:textId="77777777" w:rsidTr="0014630C">
        <w:tc>
          <w:tcPr>
            <w:tcW w:w="382" w:type="pct"/>
            <w:vMerge/>
          </w:tcPr>
          <w:p w14:paraId="0179E199" w14:textId="77777777" w:rsidR="00373251" w:rsidRDefault="00373251" w:rsidP="008E669B">
            <w:pPr>
              <w:pStyle w:val="XF-0"/>
              <w:rPr>
                <w:rFonts w:hint="eastAsia"/>
                <w:b/>
              </w:rPr>
            </w:pPr>
          </w:p>
        </w:tc>
        <w:tc>
          <w:tcPr>
            <w:tcW w:w="458" w:type="pct"/>
            <w:vMerge/>
          </w:tcPr>
          <w:p w14:paraId="3BD04EFF" w14:textId="77777777" w:rsidR="00373251" w:rsidRDefault="00373251" w:rsidP="008E669B">
            <w:pPr>
              <w:pStyle w:val="XF-0"/>
              <w:rPr>
                <w:rFonts w:hint="eastAsia"/>
              </w:rPr>
            </w:pPr>
          </w:p>
        </w:tc>
        <w:tc>
          <w:tcPr>
            <w:tcW w:w="521" w:type="pct"/>
            <w:vMerge w:val="restart"/>
          </w:tcPr>
          <w:p w14:paraId="4173711E" w14:textId="77777777" w:rsidR="00373251" w:rsidRDefault="00373251" w:rsidP="008E669B">
            <w:pPr>
              <w:pStyle w:val="XF-0"/>
              <w:rPr>
                <w:rFonts w:hint="eastAsia"/>
              </w:rPr>
            </w:pPr>
            <w:r>
              <w:rPr>
                <w:rFonts w:hint="eastAsia"/>
              </w:rPr>
              <w:t>03：OSD显示</w:t>
            </w:r>
          </w:p>
        </w:tc>
        <w:tc>
          <w:tcPr>
            <w:tcW w:w="1217" w:type="pct"/>
          </w:tcPr>
          <w:p w14:paraId="04C76119" w14:textId="77777777" w:rsidR="00373251" w:rsidRDefault="00373251" w:rsidP="008E669B">
            <w:pPr>
              <w:pStyle w:val="XF-0"/>
              <w:rPr>
                <w:rFonts w:hint="eastAsia"/>
              </w:rPr>
            </w:pPr>
            <w:r>
              <w:rPr>
                <w:rFonts w:hint="eastAsia"/>
              </w:rPr>
              <w:t>00：可见光跟踪处理器 OSD显示消隐</w:t>
            </w:r>
          </w:p>
        </w:tc>
        <w:tc>
          <w:tcPr>
            <w:tcW w:w="1364" w:type="pct"/>
          </w:tcPr>
          <w:p w14:paraId="6FE49D59" w14:textId="77777777" w:rsidR="00373251" w:rsidRDefault="00373251" w:rsidP="008E669B">
            <w:pPr>
              <w:pStyle w:val="XF-0"/>
              <w:rPr>
                <w:rFonts w:hint="eastAsia"/>
              </w:rPr>
            </w:pPr>
            <w:r>
              <w:rPr>
                <w:rFonts w:hint="eastAsia"/>
              </w:rPr>
              <w:t>00：消隐；01：只显示文字；</w:t>
            </w:r>
          </w:p>
          <w:p w14:paraId="3075520C" w14:textId="77777777" w:rsidR="00373251" w:rsidRDefault="00373251" w:rsidP="008E669B">
            <w:pPr>
              <w:pStyle w:val="XF-0"/>
              <w:rPr>
                <w:rFonts w:hint="eastAsia"/>
              </w:rPr>
            </w:pPr>
            <w:r>
              <w:rPr>
                <w:rFonts w:hint="eastAsia"/>
              </w:rPr>
              <w:t>02：只显示标尺；</w:t>
            </w:r>
          </w:p>
          <w:p w14:paraId="1FD973CC" w14:textId="77777777" w:rsidR="00373251" w:rsidRDefault="00373251" w:rsidP="008E669B">
            <w:pPr>
              <w:pStyle w:val="XF-0"/>
              <w:rPr>
                <w:rFonts w:hint="eastAsia"/>
              </w:rPr>
            </w:pPr>
            <w:r>
              <w:rPr>
                <w:rFonts w:hint="eastAsia"/>
              </w:rPr>
              <w:t>03：全部显示</w:t>
            </w:r>
          </w:p>
        </w:tc>
        <w:tc>
          <w:tcPr>
            <w:tcW w:w="535" w:type="pct"/>
            <w:vMerge/>
          </w:tcPr>
          <w:p w14:paraId="743C1FFD" w14:textId="77777777" w:rsidR="00373251" w:rsidRDefault="00373251" w:rsidP="008E669B">
            <w:pPr>
              <w:pStyle w:val="XF-0"/>
              <w:rPr>
                <w:rFonts w:hint="eastAsia"/>
              </w:rPr>
            </w:pPr>
          </w:p>
        </w:tc>
        <w:tc>
          <w:tcPr>
            <w:tcW w:w="523" w:type="pct"/>
            <w:vMerge/>
          </w:tcPr>
          <w:p w14:paraId="41A426AB" w14:textId="77777777" w:rsidR="00373251" w:rsidRDefault="00373251" w:rsidP="008E669B">
            <w:pPr>
              <w:pStyle w:val="XF-0"/>
              <w:rPr>
                <w:rFonts w:hint="eastAsia"/>
              </w:rPr>
            </w:pPr>
          </w:p>
        </w:tc>
      </w:tr>
      <w:tr w:rsidR="00373251" w14:paraId="14D3CA25" w14:textId="77777777" w:rsidTr="0014630C">
        <w:tc>
          <w:tcPr>
            <w:tcW w:w="382" w:type="pct"/>
            <w:vMerge/>
          </w:tcPr>
          <w:p w14:paraId="4308AEEB" w14:textId="77777777" w:rsidR="00373251" w:rsidRDefault="00373251" w:rsidP="008E669B">
            <w:pPr>
              <w:pStyle w:val="XF-0"/>
              <w:rPr>
                <w:rFonts w:hint="eastAsia"/>
                <w:b/>
              </w:rPr>
            </w:pPr>
          </w:p>
        </w:tc>
        <w:tc>
          <w:tcPr>
            <w:tcW w:w="458" w:type="pct"/>
            <w:vMerge/>
          </w:tcPr>
          <w:p w14:paraId="3F2B3D9F" w14:textId="77777777" w:rsidR="00373251" w:rsidRDefault="00373251" w:rsidP="008E669B">
            <w:pPr>
              <w:pStyle w:val="XF-0"/>
              <w:rPr>
                <w:rFonts w:hint="eastAsia"/>
              </w:rPr>
            </w:pPr>
          </w:p>
        </w:tc>
        <w:tc>
          <w:tcPr>
            <w:tcW w:w="521" w:type="pct"/>
            <w:vMerge/>
          </w:tcPr>
          <w:p w14:paraId="78E7C4D7" w14:textId="77777777" w:rsidR="00373251" w:rsidRDefault="00373251" w:rsidP="008E669B">
            <w:pPr>
              <w:pStyle w:val="XF-0"/>
              <w:rPr>
                <w:rFonts w:hint="eastAsia"/>
              </w:rPr>
            </w:pPr>
          </w:p>
        </w:tc>
        <w:tc>
          <w:tcPr>
            <w:tcW w:w="1217" w:type="pct"/>
          </w:tcPr>
          <w:p w14:paraId="6E776244" w14:textId="77777777" w:rsidR="00373251" w:rsidRDefault="00373251" w:rsidP="008E669B">
            <w:pPr>
              <w:pStyle w:val="XF-0"/>
              <w:rPr>
                <w:rFonts w:hint="eastAsia"/>
              </w:rPr>
            </w:pPr>
            <w:r>
              <w:rPr>
                <w:rFonts w:hint="eastAsia"/>
              </w:rPr>
              <w:t>01：可见光跟踪处理器 OSD语言</w:t>
            </w:r>
          </w:p>
        </w:tc>
        <w:tc>
          <w:tcPr>
            <w:tcW w:w="1364" w:type="pct"/>
          </w:tcPr>
          <w:p w14:paraId="7501B5C6" w14:textId="77777777" w:rsidR="00373251" w:rsidRDefault="00373251" w:rsidP="008E669B">
            <w:pPr>
              <w:pStyle w:val="XF-0"/>
              <w:rPr>
                <w:rFonts w:hint="eastAsia"/>
              </w:rPr>
            </w:pPr>
            <w:r>
              <w:rPr>
                <w:rFonts w:hint="eastAsia"/>
              </w:rPr>
              <w:t xml:space="preserve">00：中文；01：英文 </w:t>
            </w:r>
          </w:p>
          <w:p w14:paraId="5DA75C7F" w14:textId="77777777" w:rsidR="00373251" w:rsidRDefault="00373251" w:rsidP="008E669B">
            <w:pPr>
              <w:pStyle w:val="XF-0"/>
              <w:rPr>
                <w:rFonts w:hint="eastAsia"/>
              </w:rPr>
            </w:pPr>
            <w:r>
              <w:rPr>
                <w:rFonts w:hint="eastAsia"/>
              </w:rPr>
              <w:t>02：法文</w:t>
            </w:r>
          </w:p>
        </w:tc>
        <w:tc>
          <w:tcPr>
            <w:tcW w:w="535" w:type="pct"/>
            <w:vMerge/>
          </w:tcPr>
          <w:p w14:paraId="78945FCE" w14:textId="77777777" w:rsidR="00373251" w:rsidRDefault="00373251" w:rsidP="008E669B">
            <w:pPr>
              <w:pStyle w:val="XF-0"/>
              <w:rPr>
                <w:rFonts w:hint="eastAsia"/>
              </w:rPr>
            </w:pPr>
          </w:p>
        </w:tc>
        <w:tc>
          <w:tcPr>
            <w:tcW w:w="523" w:type="pct"/>
            <w:vMerge/>
          </w:tcPr>
          <w:p w14:paraId="6F2C62B6" w14:textId="77777777" w:rsidR="00373251" w:rsidRDefault="00373251" w:rsidP="008E669B">
            <w:pPr>
              <w:pStyle w:val="XF-0"/>
              <w:rPr>
                <w:rFonts w:hint="eastAsia"/>
              </w:rPr>
            </w:pPr>
          </w:p>
        </w:tc>
      </w:tr>
      <w:tr w:rsidR="00373251" w14:paraId="66F965DD" w14:textId="77777777" w:rsidTr="0014630C">
        <w:tc>
          <w:tcPr>
            <w:tcW w:w="382" w:type="pct"/>
            <w:vMerge/>
          </w:tcPr>
          <w:p w14:paraId="1BFEA1D2" w14:textId="77777777" w:rsidR="00373251" w:rsidRDefault="00373251" w:rsidP="008E669B">
            <w:pPr>
              <w:pStyle w:val="XF-0"/>
              <w:rPr>
                <w:rFonts w:hint="eastAsia"/>
                <w:b/>
              </w:rPr>
            </w:pPr>
          </w:p>
        </w:tc>
        <w:tc>
          <w:tcPr>
            <w:tcW w:w="458" w:type="pct"/>
            <w:vMerge/>
          </w:tcPr>
          <w:p w14:paraId="1292A77E" w14:textId="77777777" w:rsidR="00373251" w:rsidRDefault="00373251" w:rsidP="008E669B">
            <w:pPr>
              <w:pStyle w:val="XF-0"/>
              <w:rPr>
                <w:rFonts w:hint="eastAsia"/>
              </w:rPr>
            </w:pPr>
          </w:p>
        </w:tc>
        <w:tc>
          <w:tcPr>
            <w:tcW w:w="521" w:type="pct"/>
            <w:vMerge/>
          </w:tcPr>
          <w:p w14:paraId="1F305B13" w14:textId="77777777" w:rsidR="00373251" w:rsidRDefault="00373251" w:rsidP="008E669B">
            <w:pPr>
              <w:pStyle w:val="XF-0"/>
              <w:rPr>
                <w:rFonts w:hint="eastAsia"/>
              </w:rPr>
            </w:pPr>
          </w:p>
        </w:tc>
        <w:tc>
          <w:tcPr>
            <w:tcW w:w="1217" w:type="pct"/>
          </w:tcPr>
          <w:p w14:paraId="1D22BAA0" w14:textId="77777777" w:rsidR="00373251" w:rsidRDefault="00373251" w:rsidP="008E669B">
            <w:pPr>
              <w:pStyle w:val="XF-0"/>
              <w:rPr>
                <w:rFonts w:hint="eastAsia"/>
              </w:rPr>
            </w:pPr>
            <w:r>
              <w:rPr>
                <w:rFonts w:hint="eastAsia"/>
              </w:rPr>
              <w:t>02：更新经纬度，高度，距离</w:t>
            </w:r>
          </w:p>
        </w:tc>
        <w:tc>
          <w:tcPr>
            <w:tcW w:w="1364" w:type="pct"/>
          </w:tcPr>
          <w:p w14:paraId="585E53FB" w14:textId="77777777" w:rsidR="00373251" w:rsidRDefault="00373251" w:rsidP="008E669B">
            <w:pPr>
              <w:pStyle w:val="XF-0"/>
              <w:rPr>
                <w:rFonts w:hint="eastAsia"/>
              </w:rPr>
            </w:pPr>
            <w:r>
              <w:rPr>
                <w:rFonts w:hint="eastAsia"/>
              </w:rPr>
              <w:t>[0-3]：经度</w:t>
            </w:r>
          </w:p>
          <w:p w14:paraId="35C8A571" w14:textId="77777777" w:rsidR="00373251" w:rsidRDefault="00373251" w:rsidP="008E669B">
            <w:pPr>
              <w:pStyle w:val="XF-0"/>
              <w:rPr>
                <w:rFonts w:hint="eastAsia"/>
              </w:rPr>
            </w:pPr>
            <w:r>
              <w:rPr>
                <w:rFonts w:hint="eastAsia"/>
              </w:rPr>
              <w:t>[4-7]：纬度</w:t>
            </w:r>
          </w:p>
          <w:p w14:paraId="6D7FB10C" w14:textId="77777777" w:rsidR="00373251" w:rsidRDefault="00373251" w:rsidP="008E669B">
            <w:pPr>
              <w:pStyle w:val="XF-0"/>
              <w:rPr>
                <w:rFonts w:hint="eastAsia"/>
              </w:rPr>
            </w:pPr>
            <w:r>
              <w:rPr>
                <w:rFonts w:hint="eastAsia"/>
              </w:rPr>
              <w:t>[8-10]：高度  单位m</w:t>
            </w:r>
          </w:p>
          <w:p w14:paraId="56B800C2" w14:textId="77777777" w:rsidR="00373251" w:rsidRDefault="00373251" w:rsidP="008E669B">
            <w:pPr>
              <w:pStyle w:val="XF-0"/>
              <w:rPr>
                <w:rFonts w:hint="eastAsia"/>
              </w:rPr>
            </w:pPr>
            <w:r>
              <w:rPr>
                <w:rFonts w:hint="eastAsia"/>
              </w:rPr>
              <w:t>[11-14]：距离 单位m</w:t>
            </w:r>
          </w:p>
          <w:p w14:paraId="6C0205CA" w14:textId="77777777" w:rsidR="00373251" w:rsidRDefault="00373251" w:rsidP="008E669B">
            <w:pPr>
              <w:pStyle w:val="XF-0"/>
              <w:rPr>
                <w:rFonts w:hint="eastAsia"/>
              </w:rPr>
            </w:pPr>
          </w:p>
        </w:tc>
        <w:tc>
          <w:tcPr>
            <w:tcW w:w="535" w:type="pct"/>
            <w:vMerge/>
          </w:tcPr>
          <w:p w14:paraId="24A50521" w14:textId="77777777" w:rsidR="00373251" w:rsidRDefault="00373251" w:rsidP="008E669B">
            <w:pPr>
              <w:pStyle w:val="XF-0"/>
              <w:rPr>
                <w:rFonts w:hint="eastAsia"/>
              </w:rPr>
            </w:pPr>
          </w:p>
        </w:tc>
        <w:tc>
          <w:tcPr>
            <w:tcW w:w="523" w:type="pct"/>
            <w:vMerge/>
          </w:tcPr>
          <w:p w14:paraId="69C28872" w14:textId="77777777" w:rsidR="00373251" w:rsidRDefault="00373251" w:rsidP="008E669B">
            <w:pPr>
              <w:pStyle w:val="XF-0"/>
              <w:rPr>
                <w:rFonts w:hint="eastAsia"/>
              </w:rPr>
            </w:pPr>
          </w:p>
        </w:tc>
      </w:tr>
      <w:tr w:rsidR="00373251" w14:paraId="12A83251" w14:textId="77777777" w:rsidTr="0014630C">
        <w:tc>
          <w:tcPr>
            <w:tcW w:w="382" w:type="pct"/>
            <w:vMerge/>
          </w:tcPr>
          <w:p w14:paraId="08C5B112" w14:textId="77777777" w:rsidR="00373251" w:rsidRDefault="00373251" w:rsidP="008E669B">
            <w:pPr>
              <w:pStyle w:val="XF-0"/>
              <w:rPr>
                <w:rFonts w:hint="eastAsia"/>
                <w:b/>
              </w:rPr>
            </w:pPr>
            <w:bookmarkStart w:id="34" w:name="_Hlk225264458"/>
          </w:p>
        </w:tc>
        <w:tc>
          <w:tcPr>
            <w:tcW w:w="458" w:type="pct"/>
            <w:vMerge/>
          </w:tcPr>
          <w:p w14:paraId="2326B497" w14:textId="77777777" w:rsidR="00373251" w:rsidRDefault="00373251" w:rsidP="008E669B">
            <w:pPr>
              <w:pStyle w:val="XF-0"/>
              <w:rPr>
                <w:rFonts w:hint="eastAsia"/>
              </w:rPr>
            </w:pPr>
          </w:p>
        </w:tc>
        <w:tc>
          <w:tcPr>
            <w:tcW w:w="521" w:type="pct"/>
            <w:vMerge/>
          </w:tcPr>
          <w:p w14:paraId="1EEACF69" w14:textId="77777777" w:rsidR="00373251" w:rsidRDefault="00373251" w:rsidP="008E669B">
            <w:pPr>
              <w:pStyle w:val="XF-0"/>
              <w:rPr>
                <w:rFonts w:hint="eastAsia"/>
              </w:rPr>
            </w:pPr>
          </w:p>
        </w:tc>
        <w:tc>
          <w:tcPr>
            <w:tcW w:w="1217" w:type="pct"/>
          </w:tcPr>
          <w:p w14:paraId="3123BEB8" w14:textId="77777777" w:rsidR="00373251" w:rsidRDefault="00373251" w:rsidP="008E669B">
            <w:pPr>
              <w:pStyle w:val="XF-0"/>
              <w:rPr>
                <w:rFonts w:hint="eastAsia"/>
              </w:rPr>
            </w:pPr>
            <w:r>
              <w:rPr>
                <w:rFonts w:hint="eastAsia"/>
              </w:rPr>
              <w:t>03：时统设置（1HZ）</w:t>
            </w:r>
          </w:p>
        </w:tc>
        <w:tc>
          <w:tcPr>
            <w:tcW w:w="1364" w:type="pct"/>
          </w:tcPr>
          <w:p w14:paraId="43586EF0" w14:textId="77777777" w:rsidR="00373251" w:rsidRDefault="00373251" w:rsidP="008E669B">
            <w:pPr>
              <w:pStyle w:val="XF-0"/>
              <w:rPr>
                <w:rFonts w:hint="eastAsia"/>
                <w:lang w:val="de-DE"/>
              </w:rPr>
            </w:pPr>
            <w:r>
              <w:rPr>
                <w:rFonts w:hint="eastAsia"/>
                <w:lang w:val="de-DE"/>
              </w:rPr>
              <w:t>[0-1]：uint16_t</w:t>
            </w:r>
            <w:r>
              <w:rPr>
                <w:rFonts w:hint="eastAsia"/>
              </w:rPr>
              <w:t>年</w:t>
            </w:r>
          </w:p>
          <w:p w14:paraId="32A4BBB7" w14:textId="77777777" w:rsidR="00373251" w:rsidRDefault="00373251" w:rsidP="008E669B">
            <w:pPr>
              <w:pStyle w:val="XF-0"/>
              <w:rPr>
                <w:rFonts w:hint="eastAsia"/>
                <w:lang w:val="de-DE"/>
              </w:rPr>
            </w:pPr>
            <w:r>
              <w:rPr>
                <w:rFonts w:hint="eastAsia"/>
                <w:lang w:val="de-DE"/>
              </w:rPr>
              <w:t xml:space="preserve">[2]:uint8_t </w:t>
            </w:r>
            <w:r>
              <w:rPr>
                <w:rFonts w:hint="eastAsia"/>
              </w:rPr>
              <w:t>月</w:t>
            </w:r>
          </w:p>
          <w:p w14:paraId="74C21CBD" w14:textId="77777777" w:rsidR="00373251" w:rsidRDefault="00373251" w:rsidP="008E669B">
            <w:pPr>
              <w:pStyle w:val="XF-0"/>
              <w:rPr>
                <w:rFonts w:hint="eastAsia"/>
                <w:lang w:val="de-DE"/>
              </w:rPr>
            </w:pPr>
            <w:r>
              <w:rPr>
                <w:rFonts w:hint="eastAsia"/>
                <w:lang w:val="de-DE"/>
              </w:rPr>
              <w:t xml:space="preserve">[3]:uint8_t </w:t>
            </w:r>
            <w:r>
              <w:rPr>
                <w:rFonts w:hint="eastAsia"/>
              </w:rPr>
              <w:t>日</w:t>
            </w:r>
          </w:p>
          <w:p w14:paraId="55D586E1" w14:textId="77777777" w:rsidR="00373251" w:rsidRDefault="00373251" w:rsidP="008E669B">
            <w:pPr>
              <w:pStyle w:val="XF-0"/>
              <w:rPr>
                <w:rFonts w:hint="eastAsia"/>
              </w:rPr>
            </w:pPr>
            <w:r>
              <w:rPr>
                <w:rFonts w:hint="eastAsia"/>
              </w:rPr>
              <w:t>[4]:uint8_t 时</w:t>
            </w:r>
          </w:p>
          <w:p w14:paraId="7BA44844" w14:textId="77777777" w:rsidR="00373251" w:rsidRDefault="00373251" w:rsidP="008E669B">
            <w:pPr>
              <w:pStyle w:val="XF-0"/>
              <w:rPr>
                <w:rFonts w:hint="eastAsia"/>
              </w:rPr>
            </w:pPr>
            <w:r>
              <w:rPr>
                <w:rFonts w:hint="eastAsia"/>
              </w:rPr>
              <w:lastRenderedPageBreak/>
              <w:t>[5]:uint8_t 分</w:t>
            </w:r>
          </w:p>
          <w:p w14:paraId="6875536F" w14:textId="77777777" w:rsidR="00373251" w:rsidRDefault="00373251" w:rsidP="008E669B">
            <w:pPr>
              <w:pStyle w:val="XF-0"/>
              <w:rPr>
                <w:rFonts w:hint="eastAsia"/>
              </w:rPr>
            </w:pPr>
            <w:r>
              <w:rPr>
                <w:rFonts w:hint="eastAsia"/>
              </w:rPr>
              <w:t>[6]:uint8_t 秒</w:t>
            </w:r>
          </w:p>
          <w:p w14:paraId="780EB78A" w14:textId="77777777" w:rsidR="00373251" w:rsidRDefault="00373251" w:rsidP="008E669B">
            <w:pPr>
              <w:pStyle w:val="XF-0"/>
              <w:rPr>
                <w:rFonts w:hint="eastAsia"/>
              </w:rPr>
            </w:pPr>
            <w:r>
              <w:rPr>
                <w:rFonts w:hint="eastAsia"/>
              </w:rPr>
              <w:t>[7]:uint8_t 毫秒</w:t>
            </w:r>
          </w:p>
        </w:tc>
        <w:tc>
          <w:tcPr>
            <w:tcW w:w="535" w:type="pct"/>
            <w:vMerge/>
          </w:tcPr>
          <w:p w14:paraId="67A430C0" w14:textId="24E5C203" w:rsidR="00373251" w:rsidRDefault="00373251" w:rsidP="008E669B">
            <w:pPr>
              <w:pStyle w:val="XF-0"/>
              <w:rPr>
                <w:rFonts w:hint="eastAsia"/>
              </w:rPr>
            </w:pPr>
          </w:p>
        </w:tc>
        <w:tc>
          <w:tcPr>
            <w:tcW w:w="523" w:type="pct"/>
          </w:tcPr>
          <w:p w14:paraId="20EF2D43" w14:textId="77777777" w:rsidR="00373251" w:rsidRDefault="00373251" w:rsidP="008E669B">
            <w:pPr>
              <w:pStyle w:val="XF-0"/>
              <w:rPr>
                <w:rFonts w:hint="eastAsia"/>
              </w:rPr>
            </w:pPr>
          </w:p>
        </w:tc>
      </w:tr>
      <w:bookmarkEnd w:id="34"/>
      <w:tr w:rsidR="00373251" w14:paraId="2092B334" w14:textId="77777777" w:rsidTr="0014630C">
        <w:tc>
          <w:tcPr>
            <w:tcW w:w="382" w:type="pct"/>
            <w:vMerge/>
          </w:tcPr>
          <w:p w14:paraId="599F1222" w14:textId="77777777" w:rsidR="00373251" w:rsidRDefault="00373251" w:rsidP="008E669B">
            <w:pPr>
              <w:pStyle w:val="XF-0"/>
              <w:rPr>
                <w:rFonts w:hint="eastAsia"/>
                <w:b/>
              </w:rPr>
            </w:pPr>
          </w:p>
        </w:tc>
        <w:tc>
          <w:tcPr>
            <w:tcW w:w="458" w:type="pct"/>
            <w:vMerge/>
          </w:tcPr>
          <w:p w14:paraId="468791D8" w14:textId="77777777" w:rsidR="00373251" w:rsidRDefault="00373251" w:rsidP="008E669B">
            <w:pPr>
              <w:pStyle w:val="XF-0"/>
              <w:rPr>
                <w:rFonts w:hint="eastAsia"/>
              </w:rPr>
            </w:pPr>
          </w:p>
        </w:tc>
        <w:tc>
          <w:tcPr>
            <w:tcW w:w="521" w:type="pct"/>
            <w:vMerge/>
          </w:tcPr>
          <w:p w14:paraId="59F2F019" w14:textId="77777777" w:rsidR="00373251" w:rsidRDefault="00373251" w:rsidP="008E669B">
            <w:pPr>
              <w:pStyle w:val="XF-0"/>
              <w:rPr>
                <w:rFonts w:hint="eastAsia"/>
              </w:rPr>
            </w:pPr>
          </w:p>
        </w:tc>
        <w:tc>
          <w:tcPr>
            <w:tcW w:w="1217" w:type="pct"/>
          </w:tcPr>
          <w:p w14:paraId="57F1C6BF" w14:textId="77777777" w:rsidR="00373251" w:rsidRDefault="00373251" w:rsidP="008E669B">
            <w:pPr>
              <w:pStyle w:val="XF-0"/>
              <w:rPr>
                <w:rFonts w:hint="eastAsia"/>
              </w:rPr>
            </w:pPr>
            <w:r>
              <w:rPr>
                <w:rFonts w:hint="eastAsia"/>
              </w:rPr>
              <w:t>04：水平、俯仰角度（角度制1HZ）</w:t>
            </w:r>
          </w:p>
        </w:tc>
        <w:tc>
          <w:tcPr>
            <w:tcW w:w="1364" w:type="pct"/>
          </w:tcPr>
          <w:p w14:paraId="71627B27" w14:textId="77777777" w:rsidR="00373251" w:rsidRDefault="00373251" w:rsidP="008E669B">
            <w:pPr>
              <w:pStyle w:val="XF-0"/>
              <w:rPr>
                <w:rFonts w:hint="eastAsia"/>
              </w:rPr>
            </w:pPr>
            <w:r>
              <w:rPr>
                <w:rFonts w:hint="eastAsia"/>
              </w:rPr>
              <w:t>[0-3]：float 水平角度</w:t>
            </w:r>
          </w:p>
          <w:p w14:paraId="6A1B8B57" w14:textId="77777777" w:rsidR="00373251" w:rsidRDefault="00373251" w:rsidP="008E669B">
            <w:pPr>
              <w:pStyle w:val="XF-0"/>
              <w:rPr>
                <w:rFonts w:hint="eastAsia"/>
              </w:rPr>
            </w:pPr>
            <w:r>
              <w:rPr>
                <w:rFonts w:hint="eastAsia"/>
              </w:rPr>
              <w:t>[4-7]：float 俯仰角度</w:t>
            </w:r>
          </w:p>
        </w:tc>
        <w:tc>
          <w:tcPr>
            <w:tcW w:w="535" w:type="pct"/>
            <w:vMerge/>
          </w:tcPr>
          <w:p w14:paraId="3DBD7254" w14:textId="1D50BE04" w:rsidR="00373251" w:rsidRDefault="00373251" w:rsidP="008E669B">
            <w:pPr>
              <w:pStyle w:val="XF-0"/>
              <w:rPr>
                <w:rFonts w:hint="eastAsia"/>
              </w:rPr>
            </w:pPr>
          </w:p>
        </w:tc>
        <w:tc>
          <w:tcPr>
            <w:tcW w:w="523" w:type="pct"/>
          </w:tcPr>
          <w:p w14:paraId="27D7E5AC" w14:textId="77777777" w:rsidR="00373251" w:rsidRDefault="00373251" w:rsidP="008E669B">
            <w:pPr>
              <w:pStyle w:val="XF-0"/>
              <w:rPr>
                <w:rFonts w:hint="eastAsia"/>
              </w:rPr>
            </w:pPr>
          </w:p>
        </w:tc>
      </w:tr>
      <w:tr w:rsidR="00373251" w14:paraId="706D4B58" w14:textId="77777777" w:rsidTr="0014630C">
        <w:tc>
          <w:tcPr>
            <w:tcW w:w="382" w:type="pct"/>
            <w:vMerge/>
          </w:tcPr>
          <w:p w14:paraId="36F1A2D0" w14:textId="77777777" w:rsidR="00373251" w:rsidRDefault="00373251" w:rsidP="008E669B">
            <w:pPr>
              <w:pStyle w:val="XF-0"/>
              <w:rPr>
                <w:rFonts w:hint="eastAsia"/>
                <w:b/>
              </w:rPr>
            </w:pPr>
          </w:p>
        </w:tc>
        <w:tc>
          <w:tcPr>
            <w:tcW w:w="458" w:type="pct"/>
            <w:vMerge/>
          </w:tcPr>
          <w:p w14:paraId="6EFFE5FE" w14:textId="77777777" w:rsidR="00373251" w:rsidRDefault="00373251" w:rsidP="008E669B">
            <w:pPr>
              <w:pStyle w:val="XF-0"/>
              <w:rPr>
                <w:rFonts w:hint="eastAsia"/>
              </w:rPr>
            </w:pPr>
          </w:p>
        </w:tc>
        <w:tc>
          <w:tcPr>
            <w:tcW w:w="521" w:type="pct"/>
            <w:vMerge w:val="restart"/>
          </w:tcPr>
          <w:p w14:paraId="6A2738B5" w14:textId="77777777" w:rsidR="00373251" w:rsidRDefault="00373251" w:rsidP="008E669B">
            <w:pPr>
              <w:pStyle w:val="XF-0"/>
              <w:rPr>
                <w:rFonts w:hint="eastAsia"/>
              </w:rPr>
            </w:pPr>
            <w:r>
              <w:rPr>
                <w:rFonts w:hint="eastAsia"/>
              </w:rPr>
              <w:t>07：鹰眼显示</w:t>
            </w:r>
          </w:p>
        </w:tc>
        <w:tc>
          <w:tcPr>
            <w:tcW w:w="1217" w:type="pct"/>
          </w:tcPr>
          <w:p w14:paraId="7DB76645" w14:textId="77777777" w:rsidR="00373251" w:rsidRDefault="00373251" w:rsidP="008E669B">
            <w:pPr>
              <w:pStyle w:val="XF-0"/>
              <w:rPr>
                <w:rFonts w:hint="eastAsia"/>
              </w:rPr>
            </w:pPr>
            <w:r>
              <w:rPr>
                <w:rFonts w:hint="eastAsia"/>
              </w:rPr>
              <w:t>00：鹰眼功能</w:t>
            </w:r>
          </w:p>
        </w:tc>
        <w:tc>
          <w:tcPr>
            <w:tcW w:w="1364" w:type="pct"/>
          </w:tcPr>
          <w:p w14:paraId="7FDB6231" w14:textId="77777777" w:rsidR="00373251" w:rsidRDefault="00373251" w:rsidP="008E669B">
            <w:pPr>
              <w:pStyle w:val="XF-0"/>
              <w:rPr>
                <w:rFonts w:hint="eastAsia"/>
              </w:rPr>
            </w:pPr>
            <w:r>
              <w:rPr>
                <w:rFonts w:hint="eastAsia"/>
              </w:rPr>
              <w:t>00：关闭</w:t>
            </w:r>
          </w:p>
          <w:p w14:paraId="1E52FF31" w14:textId="77777777" w:rsidR="00373251" w:rsidRDefault="00373251" w:rsidP="008E669B">
            <w:pPr>
              <w:pStyle w:val="XF-0"/>
              <w:rPr>
                <w:rFonts w:hint="eastAsia"/>
              </w:rPr>
            </w:pPr>
            <w:r>
              <w:rPr>
                <w:rFonts w:hint="eastAsia"/>
              </w:rPr>
              <w:t>01：开启</w:t>
            </w:r>
          </w:p>
        </w:tc>
        <w:tc>
          <w:tcPr>
            <w:tcW w:w="535" w:type="pct"/>
            <w:vMerge/>
          </w:tcPr>
          <w:p w14:paraId="7114CB59" w14:textId="77777777" w:rsidR="00373251" w:rsidRDefault="00373251" w:rsidP="008E669B">
            <w:pPr>
              <w:pStyle w:val="XF-0"/>
              <w:rPr>
                <w:rFonts w:hint="eastAsia"/>
              </w:rPr>
            </w:pPr>
          </w:p>
        </w:tc>
        <w:tc>
          <w:tcPr>
            <w:tcW w:w="523" w:type="pct"/>
          </w:tcPr>
          <w:p w14:paraId="45C9F949" w14:textId="77777777" w:rsidR="00373251" w:rsidRDefault="00373251" w:rsidP="008E669B">
            <w:pPr>
              <w:pStyle w:val="XF-0"/>
              <w:rPr>
                <w:rFonts w:hint="eastAsia"/>
              </w:rPr>
            </w:pPr>
          </w:p>
        </w:tc>
      </w:tr>
      <w:tr w:rsidR="00373251" w14:paraId="0A423B85" w14:textId="77777777" w:rsidTr="0014630C">
        <w:tc>
          <w:tcPr>
            <w:tcW w:w="382" w:type="pct"/>
            <w:vMerge/>
          </w:tcPr>
          <w:p w14:paraId="2BF06967" w14:textId="77777777" w:rsidR="00373251" w:rsidRDefault="00373251" w:rsidP="008E669B">
            <w:pPr>
              <w:pStyle w:val="XF-0"/>
              <w:rPr>
                <w:rFonts w:hint="eastAsia"/>
                <w:b/>
              </w:rPr>
            </w:pPr>
          </w:p>
        </w:tc>
        <w:tc>
          <w:tcPr>
            <w:tcW w:w="458" w:type="pct"/>
            <w:vMerge/>
          </w:tcPr>
          <w:p w14:paraId="410866C4" w14:textId="77777777" w:rsidR="00373251" w:rsidRDefault="00373251" w:rsidP="008E669B">
            <w:pPr>
              <w:pStyle w:val="XF-0"/>
              <w:rPr>
                <w:rFonts w:hint="eastAsia"/>
              </w:rPr>
            </w:pPr>
          </w:p>
        </w:tc>
        <w:tc>
          <w:tcPr>
            <w:tcW w:w="521" w:type="pct"/>
            <w:vMerge/>
          </w:tcPr>
          <w:p w14:paraId="7A5B3894" w14:textId="77777777" w:rsidR="00373251" w:rsidRDefault="00373251" w:rsidP="008E669B">
            <w:pPr>
              <w:pStyle w:val="XF-0"/>
              <w:rPr>
                <w:rFonts w:hint="eastAsia"/>
              </w:rPr>
            </w:pPr>
          </w:p>
        </w:tc>
        <w:tc>
          <w:tcPr>
            <w:tcW w:w="1217" w:type="pct"/>
          </w:tcPr>
          <w:p w14:paraId="18967BA1" w14:textId="77777777" w:rsidR="00373251" w:rsidRDefault="00373251" w:rsidP="008E669B">
            <w:pPr>
              <w:pStyle w:val="XF-0"/>
              <w:rPr>
                <w:rFonts w:hint="eastAsia"/>
              </w:rPr>
            </w:pPr>
            <w:r>
              <w:rPr>
                <w:rFonts w:hint="eastAsia"/>
              </w:rPr>
              <w:t>01：鹰眼显示位置</w:t>
            </w:r>
          </w:p>
        </w:tc>
        <w:tc>
          <w:tcPr>
            <w:tcW w:w="1364" w:type="pct"/>
          </w:tcPr>
          <w:p w14:paraId="60119EB0" w14:textId="77777777" w:rsidR="00373251" w:rsidRDefault="00373251" w:rsidP="008E669B">
            <w:pPr>
              <w:pStyle w:val="XF-0"/>
              <w:rPr>
                <w:rFonts w:hint="eastAsia"/>
              </w:rPr>
            </w:pPr>
            <w:r>
              <w:rPr>
                <w:rFonts w:hint="eastAsia"/>
              </w:rPr>
              <w:t>00：左上</w:t>
            </w:r>
          </w:p>
          <w:p w14:paraId="1F019F8E" w14:textId="77777777" w:rsidR="00373251" w:rsidRDefault="00373251" w:rsidP="008E669B">
            <w:pPr>
              <w:pStyle w:val="XF-0"/>
              <w:rPr>
                <w:rFonts w:hint="eastAsia"/>
              </w:rPr>
            </w:pPr>
            <w:r>
              <w:rPr>
                <w:rFonts w:hint="eastAsia"/>
              </w:rPr>
              <w:t>01：右上</w:t>
            </w:r>
          </w:p>
          <w:p w14:paraId="1C52C75B" w14:textId="77777777" w:rsidR="00373251" w:rsidRDefault="00373251" w:rsidP="008E669B">
            <w:pPr>
              <w:pStyle w:val="XF-0"/>
              <w:rPr>
                <w:rFonts w:hint="eastAsia"/>
              </w:rPr>
            </w:pPr>
            <w:r>
              <w:rPr>
                <w:rFonts w:hint="eastAsia"/>
              </w:rPr>
              <w:t>02：左下</w:t>
            </w:r>
          </w:p>
          <w:p w14:paraId="2EB6AD73" w14:textId="77777777" w:rsidR="00373251" w:rsidRDefault="00373251" w:rsidP="008E669B">
            <w:pPr>
              <w:pStyle w:val="XF-0"/>
              <w:rPr>
                <w:rFonts w:hint="eastAsia"/>
              </w:rPr>
            </w:pPr>
            <w:r>
              <w:rPr>
                <w:rFonts w:hint="eastAsia"/>
              </w:rPr>
              <w:t>03：右下</w:t>
            </w:r>
          </w:p>
        </w:tc>
        <w:tc>
          <w:tcPr>
            <w:tcW w:w="535" w:type="pct"/>
            <w:vMerge/>
          </w:tcPr>
          <w:p w14:paraId="3128E1E1" w14:textId="77777777" w:rsidR="00373251" w:rsidRDefault="00373251" w:rsidP="008E669B">
            <w:pPr>
              <w:pStyle w:val="XF-0"/>
              <w:rPr>
                <w:rFonts w:hint="eastAsia"/>
              </w:rPr>
            </w:pPr>
          </w:p>
        </w:tc>
        <w:tc>
          <w:tcPr>
            <w:tcW w:w="523" w:type="pct"/>
          </w:tcPr>
          <w:p w14:paraId="086E4B0F" w14:textId="77777777" w:rsidR="00373251" w:rsidRDefault="00373251" w:rsidP="008E669B">
            <w:pPr>
              <w:pStyle w:val="XF-0"/>
              <w:rPr>
                <w:rFonts w:hint="eastAsia"/>
              </w:rPr>
            </w:pPr>
          </w:p>
        </w:tc>
      </w:tr>
    </w:tbl>
    <w:p w14:paraId="29F21238" w14:textId="77777777" w:rsidR="00AE1875" w:rsidRDefault="00000000">
      <w:pPr>
        <w:numPr>
          <w:ilvl w:val="0"/>
          <w:numId w:val="13"/>
        </w:numPr>
        <w:rPr>
          <w:rFonts w:ascii="宋体" w:hAnsi="宋体" w:cs="宋体" w:hint="eastAsia"/>
          <w:sz w:val="24"/>
          <w:szCs w:val="24"/>
        </w:rPr>
      </w:pPr>
      <w:bookmarkStart w:id="35" w:name="_Ref224046307"/>
      <w:r>
        <w:rPr>
          <w:rFonts w:ascii="宋体" w:hAnsi="宋体" w:cs="宋体" w:hint="eastAsia"/>
          <w:sz w:val="24"/>
          <w:szCs w:val="24"/>
        </w:rPr>
        <w:t>检测（点目标）类指令</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319"/>
        <w:gridCol w:w="1441"/>
        <w:gridCol w:w="2903"/>
        <w:gridCol w:w="4677"/>
        <w:gridCol w:w="1561"/>
        <w:gridCol w:w="1523"/>
      </w:tblGrid>
      <w:tr w:rsidR="00AE1875" w14:paraId="47EAAA40" w14:textId="77777777" w:rsidTr="0014630C">
        <w:tc>
          <w:tcPr>
            <w:tcW w:w="390" w:type="pct"/>
          </w:tcPr>
          <w:p w14:paraId="46B1AAF6" w14:textId="77777777" w:rsidR="00AE1875" w:rsidRDefault="00000000" w:rsidP="008E669B">
            <w:pPr>
              <w:pStyle w:val="XF-0"/>
              <w:rPr>
                <w:rFonts w:hint="eastAsia"/>
                <w:b/>
              </w:rPr>
            </w:pPr>
            <w:r>
              <w:rPr>
                <w:rFonts w:hint="eastAsia"/>
              </w:rPr>
              <w:t>帧头</w:t>
            </w:r>
          </w:p>
        </w:tc>
        <w:tc>
          <w:tcPr>
            <w:tcW w:w="453" w:type="pct"/>
          </w:tcPr>
          <w:p w14:paraId="28F8772F" w14:textId="77777777" w:rsidR="00AE1875" w:rsidRDefault="00000000" w:rsidP="008E669B">
            <w:pPr>
              <w:pStyle w:val="XF-0"/>
              <w:rPr>
                <w:rFonts w:hint="eastAsia"/>
                <w:b/>
              </w:rPr>
            </w:pPr>
            <w:r>
              <w:rPr>
                <w:rFonts w:hint="eastAsia"/>
              </w:rPr>
              <w:t>地址位</w:t>
            </w:r>
          </w:p>
        </w:tc>
        <w:tc>
          <w:tcPr>
            <w:tcW w:w="495" w:type="pct"/>
          </w:tcPr>
          <w:p w14:paraId="5F011B6A" w14:textId="77777777" w:rsidR="00AE1875" w:rsidRDefault="00000000" w:rsidP="008E669B">
            <w:pPr>
              <w:pStyle w:val="XF-0"/>
              <w:rPr>
                <w:rFonts w:hint="eastAsia"/>
                <w:b/>
              </w:rPr>
            </w:pPr>
            <w:r>
              <w:rPr>
                <w:rFonts w:hint="eastAsia"/>
              </w:rPr>
              <w:t>功能位</w:t>
            </w:r>
          </w:p>
        </w:tc>
        <w:tc>
          <w:tcPr>
            <w:tcW w:w="997" w:type="pct"/>
          </w:tcPr>
          <w:p w14:paraId="4885AD70" w14:textId="77777777" w:rsidR="00AE1875" w:rsidRDefault="00000000" w:rsidP="008E669B">
            <w:pPr>
              <w:pStyle w:val="XF-0"/>
              <w:rPr>
                <w:rFonts w:hint="eastAsia"/>
                <w:b/>
              </w:rPr>
            </w:pPr>
            <w:r>
              <w:rPr>
                <w:rFonts w:hint="eastAsia"/>
              </w:rPr>
              <w:t>控制位</w:t>
            </w:r>
          </w:p>
        </w:tc>
        <w:tc>
          <w:tcPr>
            <w:tcW w:w="1606" w:type="pct"/>
          </w:tcPr>
          <w:p w14:paraId="4B5B8C29" w14:textId="77777777" w:rsidR="00AE1875" w:rsidRDefault="00000000" w:rsidP="008E669B">
            <w:pPr>
              <w:pStyle w:val="XF-0"/>
              <w:rPr>
                <w:rFonts w:hint="eastAsia"/>
                <w:b/>
              </w:rPr>
            </w:pPr>
            <w:r>
              <w:rPr>
                <w:rFonts w:hint="eastAsia"/>
              </w:rPr>
              <w:t>数据位</w:t>
            </w:r>
          </w:p>
        </w:tc>
        <w:tc>
          <w:tcPr>
            <w:tcW w:w="536" w:type="pct"/>
          </w:tcPr>
          <w:p w14:paraId="121CDF02" w14:textId="77777777" w:rsidR="00AE1875" w:rsidRDefault="00000000" w:rsidP="008E669B">
            <w:pPr>
              <w:pStyle w:val="XF-0"/>
              <w:rPr>
                <w:rFonts w:hint="eastAsia"/>
                <w:b/>
              </w:rPr>
            </w:pPr>
            <w:r>
              <w:rPr>
                <w:rFonts w:hint="eastAsia"/>
              </w:rPr>
              <w:t>校验</w:t>
            </w:r>
          </w:p>
        </w:tc>
        <w:tc>
          <w:tcPr>
            <w:tcW w:w="523" w:type="pct"/>
          </w:tcPr>
          <w:p w14:paraId="78A40898" w14:textId="77777777" w:rsidR="00AE1875" w:rsidRDefault="00000000" w:rsidP="008E669B">
            <w:pPr>
              <w:pStyle w:val="XF-0"/>
              <w:rPr>
                <w:rFonts w:hint="eastAsia"/>
                <w:b/>
              </w:rPr>
            </w:pPr>
            <w:r>
              <w:rPr>
                <w:rFonts w:hint="eastAsia"/>
              </w:rPr>
              <w:t>帧尾</w:t>
            </w:r>
          </w:p>
        </w:tc>
      </w:tr>
      <w:tr w:rsidR="00AE1875" w14:paraId="424D60F5" w14:textId="77777777" w:rsidTr="0014630C">
        <w:tc>
          <w:tcPr>
            <w:tcW w:w="390" w:type="pct"/>
            <w:vMerge w:val="restart"/>
          </w:tcPr>
          <w:p w14:paraId="10923CFC" w14:textId="77777777" w:rsidR="00AE1875" w:rsidRDefault="00000000" w:rsidP="008E669B">
            <w:pPr>
              <w:pStyle w:val="XF-0"/>
              <w:rPr>
                <w:rFonts w:hint="eastAsia"/>
                <w:b/>
              </w:rPr>
            </w:pPr>
            <w:r>
              <w:rPr>
                <w:rFonts w:hint="eastAsia"/>
              </w:rPr>
              <w:t>0F F0</w:t>
            </w:r>
          </w:p>
        </w:tc>
        <w:tc>
          <w:tcPr>
            <w:tcW w:w="453" w:type="pct"/>
            <w:vMerge w:val="restart"/>
          </w:tcPr>
          <w:p w14:paraId="553A39F5" w14:textId="77777777" w:rsidR="00AE1875" w:rsidRDefault="00000000" w:rsidP="008E669B">
            <w:pPr>
              <w:pStyle w:val="XF-0"/>
              <w:rPr>
                <w:rFonts w:hint="eastAsia"/>
              </w:rPr>
            </w:pPr>
            <w:r>
              <w:rPr>
                <w:rFonts w:hint="eastAsia"/>
              </w:rPr>
              <w:t>00：可见光跟踪处理器</w:t>
            </w:r>
          </w:p>
        </w:tc>
        <w:tc>
          <w:tcPr>
            <w:tcW w:w="495" w:type="pct"/>
            <w:vMerge w:val="restart"/>
          </w:tcPr>
          <w:p w14:paraId="35CE3E80" w14:textId="77777777" w:rsidR="00AE1875" w:rsidRDefault="00000000" w:rsidP="008E669B">
            <w:pPr>
              <w:pStyle w:val="XF-0"/>
              <w:rPr>
                <w:rFonts w:hint="eastAsia"/>
              </w:rPr>
            </w:pPr>
            <w:r>
              <w:rPr>
                <w:rFonts w:hint="eastAsia"/>
              </w:rPr>
              <w:t>04：检测（点目标）：</w:t>
            </w:r>
          </w:p>
        </w:tc>
        <w:tc>
          <w:tcPr>
            <w:tcW w:w="997" w:type="pct"/>
          </w:tcPr>
          <w:p w14:paraId="44408DD1" w14:textId="77777777" w:rsidR="00AE1875" w:rsidRDefault="00000000" w:rsidP="008E669B">
            <w:pPr>
              <w:pStyle w:val="XF-0"/>
              <w:rPr>
                <w:rFonts w:hint="eastAsia"/>
              </w:rPr>
            </w:pPr>
            <w:r>
              <w:rPr>
                <w:rFonts w:hint="eastAsia"/>
              </w:rPr>
              <w:t>00：检测开关</w:t>
            </w:r>
          </w:p>
        </w:tc>
        <w:tc>
          <w:tcPr>
            <w:tcW w:w="1606" w:type="pct"/>
          </w:tcPr>
          <w:p w14:paraId="7B8D522E" w14:textId="77777777" w:rsidR="00AE1875" w:rsidRDefault="00000000" w:rsidP="008E669B">
            <w:pPr>
              <w:pStyle w:val="XF-0"/>
              <w:rPr>
                <w:rFonts w:hint="eastAsia"/>
              </w:rPr>
            </w:pPr>
            <w:r>
              <w:rPr>
                <w:rFonts w:hint="eastAsia"/>
              </w:rPr>
              <w:t>00：关；01：开</w:t>
            </w:r>
          </w:p>
        </w:tc>
        <w:tc>
          <w:tcPr>
            <w:tcW w:w="536" w:type="pct"/>
            <w:vMerge w:val="restart"/>
          </w:tcPr>
          <w:p w14:paraId="7796A4F2" w14:textId="77777777" w:rsidR="00AE1875" w:rsidRDefault="00000000" w:rsidP="008E669B">
            <w:pPr>
              <w:pStyle w:val="XF-0"/>
              <w:rPr>
                <w:rFonts w:hint="eastAsia"/>
              </w:rPr>
            </w:pPr>
            <w:r>
              <w:rPr>
                <w:rFonts w:hint="eastAsia"/>
              </w:rPr>
              <w:t>地址位到数据位和校验</w:t>
            </w:r>
          </w:p>
        </w:tc>
        <w:tc>
          <w:tcPr>
            <w:tcW w:w="523" w:type="pct"/>
            <w:vMerge w:val="restart"/>
          </w:tcPr>
          <w:p w14:paraId="6942CA07" w14:textId="77777777" w:rsidR="00AE1875" w:rsidRDefault="00000000" w:rsidP="008E669B">
            <w:pPr>
              <w:pStyle w:val="XF-0"/>
              <w:rPr>
                <w:rFonts w:hint="eastAsia"/>
              </w:rPr>
            </w:pPr>
            <w:r>
              <w:rPr>
                <w:rFonts w:hint="eastAsia"/>
              </w:rPr>
              <w:t>F0 0F</w:t>
            </w:r>
          </w:p>
        </w:tc>
      </w:tr>
      <w:tr w:rsidR="00AE1875" w14:paraId="64577DE5" w14:textId="77777777" w:rsidTr="0014630C">
        <w:tc>
          <w:tcPr>
            <w:tcW w:w="390" w:type="pct"/>
            <w:vMerge/>
          </w:tcPr>
          <w:p w14:paraId="2D8D7EDB" w14:textId="77777777" w:rsidR="00AE1875" w:rsidRDefault="00AE1875" w:rsidP="008E669B">
            <w:pPr>
              <w:pStyle w:val="XF-0"/>
              <w:rPr>
                <w:rFonts w:hint="eastAsia"/>
                <w:b/>
              </w:rPr>
            </w:pPr>
          </w:p>
        </w:tc>
        <w:tc>
          <w:tcPr>
            <w:tcW w:w="453" w:type="pct"/>
            <w:vMerge/>
          </w:tcPr>
          <w:p w14:paraId="284867F5" w14:textId="77777777" w:rsidR="00AE1875" w:rsidRDefault="00AE1875" w:rsidP="008E669B">
            <w:pPr>
              <w:pStyle w:val="XF-0"/>
              <w:rPr>
                <w:rFonts w:hint="eastAsia"/>
              </w:rPr>
            </w:pPr>
          </w:p>
        </w:tc>
        <w:tc>
          <w:tcPr>
            <w:tcW w:w="495" w:type="pct"/>
            <w:vMerge/>
          </w:tcPr>
          <w:p w14:paraId="7CC8F805" w14:textId="77777777" w:rsidR="00AE1875" w:rsidRDefault="00AE1875" w:rsidP="008E669B">
            <w:pPr>
              <w:pStyle w:val="XF-0"/>
              <w:rPr>
                <w:rFonts w:hint="eastAsia"/>
              </w:rPr>
            </w:pPr>
          </w:p>
        </w:tc>
        <w:tc>
          <w:tcPr>
            <w:tcW w:w="997" w:type="pct"/>
          </w:tcPr>
          <w:p w14:paraId="44DFC5BC" w14:textId="77777777" w:rsidR="00AE1875" w:rsidRDefault="00000000" w:rsidP="008E669B">
            <w:pPr>
              <w:pStyle w:val="XF-0"/>
              <w:rPr>
                <w:rFonts w:hint="eastAsia"/>
              </w:rPr>
            </w:pPr>
            <w:r>
              <w:rPr>
                <w:rFonts w:hint="eastAsia"/>
              </w:rPr>
              <w:t>01：检测区域和时间设置</w:t>
            </w:r>
          </w:p>
        </w:tc>
        <w:tc>
          <w:tcPr>
            <w:tcW w:w="1606" w:type="pct"/>
          </w:tcPr>
          <w:p w14:paraId="57B1A91E" w14:textId="77777777" w:rsidR="00AE1875" w:rsidRDefault="00000000" w:rsidP="008E669B">
            <w:pPr>
              <w:pStyle w:val="XF-0"/>
              <w:rPr>
                <w:rFonts w:hint="eastAsia"/>
              </w:rPr>
            </w:pPr>
            <w:r>
              <w:rPr>
                <w:rFonts w:hint="eastAsia"/>
              </w:rPr>
              <w:t>[0-1]：检测区域左上角X位置，000-875（0-2165）；</w:t>
            </w:r>
          </w:p>
          <w:p w14:paraId="55B1CC59" w14:textId="77777777" w:rsidR="00AE1875" w:rsidRDefault="00000000" w:rsidP="008E669B">
            <w:pPr>
              <w:pStyle w:val="XF-0"/>
              <w:rPr>
                <w:rFonts w:hint="eastAsia"/>
              </w:rPr>
            </w:pPr>
            <w:r>
              <w:rPr>
                <w:rFonts w:hint="eastAsia"/>
              </w:rPr>
              <w:t>[2-3]：检测区域左上角Y位置，000-5EF（0-1519）；</w:t>
            </w:r>
          </w:p>
          <w:p w14:paraId="20F9541E" w14:textId="77777777" w:rsidR="00AE1875" w:rsidRDefault="00000000" w:rsidP="008E669B">
            <w:pPr>
              <w:pStyle w:val="XF-0"/>
              <w:rPr>
                <w:rFonts w:hint="eastAsia"/>
              </w:rPr>
            </w:pPr>
            <w:r>
              <w:rPr>
                <w:rFonts w:hint="eastAsia"/>
              </w:rPr>
              <w:t>[4-5]：检测区域右下角X位置，000-875（0-2165）；</w:t>
            </w:r>
          </w:p>
          <w:p w14:paraId="181CB7F3" w14:textId="77777777" w:rsidR="00AE1875" w:rsidRDefault="00000000" w:rsidP="008E669B">
            <w:pPr>
              <w:pStyle w:val="XF-0"/>
              <w:rPr>
                <w:rFonts w:hint="eastAsia"/>
              </w:rPr>
            </w:pPr>
            <w:r>
              <w:rPr>
                <w:rFonts w:hint="eastAsia"/>
              </w:rPr>
              <w:t>[6-7]：检测区域右下角Y位置，000-5EF（0-</w:t>
            </w:r>
            <w:r>
              <w:rPr>
                <w:rFonts w:hint="eastAsia"/>
              </w:rPr>
              <w:lastRenderedPageBreak/>
              <w:t>1519）；</w:t>
            </w:r>
          </w:p>
          <w:p w14:paraId="20C9AFD5" w14:textId="77777777" w:rsidR="00AE1875" w:rsidRDefault="00000000" w:rsidP="008E669B">
            <w:pPr>
              <w:pStyle w:val="XF-0"/>
              <w:rPr>
                <w:rFonts w:hint="eastAsia"/>
              </w:rPr>
            </w:pPr>
            <w:r>
              <w:rPr>
                <w:rFonts w:hint="eastAsia"/>
              </w:rPr>
              <w:t>[8-9]：检测时间设置，000-FFF帧，其中000表示常开</w:t>
            </w:r>
          </w:p>
        </w:tc>
        <w:tc>
          <w:tcPr>
            <w:tcW w:w="536" w:type="pct"/>
            <w:vMerge/>
          </w:tcPr>
          <w:p w14:paraId="746B4DF3" w14:textId="77777777" w:rsidR="00AE1875" w:rsidRDefault="00AE1875" w:rsidP="008E669B">
            <w:pPr>
              <w:pStyle w:val="XF-0"/>
              <w:rPr>
                <w:rFonts w:hint="eastAsia"/>
              </w:rPr>
            </w:pPr>
          </w:p>
        </w:tc>
        <w:tc>
          <w:tcPr>
            <w:tcW w:w="523" w:type="pct"/>
            <w:vMerge/>
          </w:tcPr>
          <w:p w14:paraId="539A5FBB" w14:textId="77777777" w:rsidR="00AE1875" w:rsidRDefault="00AE1875" w:rsidP="008E669B">
            <w:pPr>
              <w:pStyle w:val="XF-0"/>
              <w:rPr>
                <w:rFonts w:hint="eastAsia"/>
              </w:rPr>
            </w:pPr>
          </w:p>
        </w:tc>
      </w:tr>
      <w:tr w:rsidR="00AE1875" w14:paraId="0BD635F8" w14:textId="77777777" w:rsidTr="0014630C">
        <w:tc>
          <w:tcPr>
            <w:tcW w:w="390" w:type="pct"/>
            <w:vMerge/>
          </w:tcPr>
          <w:p w14:paraId="0B85A8CA" w14:textId="77777777" w:rsidR="00AE1875" w:rsidRDefault="00AE1875" w:rsidP="008E669B">
            <w:pPr>
              <w:pStyle w:val="XF-0"/>
              <w:rPr>
                <w:rFonts w:hint="eastAsia"/>
                <w:b/>
              </w:rPr>
            </w:pPr>
          </w:p>
        </w:tc>
        <w:tc>
          <w:tcPr>
            <w:tcW w:w="453" w:type="pct"/>
            <w:vMerge/>
          </w:tcPr>
          <w:p w14:paraId="21A904C2" w14:textId="77777777" w:rsidR="00AE1875" w:rsidRDefault="00AE1875" w:rsidP="008E669B">
            <w:pPr>
              <w:pStyle w:val="XF-0"/>
              <w:rPr>
                <w:rFonts w:hint="eastAsia"/>
              </w:rPr>
            </w:pPr>
          </w:p>
        </w:tc>
        <w:tc>
          <w:tcPr>
            <w:tcW w:w="495" w:type="pct"/>
            <w:vMerge/>
          </w:tcPr>
          <w:p w14:paraId="6C2842DE" w14:textId="77777777" w:rsidR="00AE1875" w:rsidRDefault="00AE1875" w:rsidP="008E669B">
            <w:pPr>
              <w:pStyle w:val="XF-0"/>
              <w:rPr>
                <w:rFonts w:hint="eastAsia"/>
              </w:rPr>
            </w:pPr>
          </w:p>
        </w:tc>
        <w:tc>
          <w:tcPr>
            <w:tcW w:w="997" w:type="pct"/>
          </w:tcPr>
          <w:p w14:paraId="5F9A27EC" w14:textId="77777777" w:rsidR="00AE1875" w:rsidRDefault="00000000" w:rsidP="008E669B">
            <w:pPr>
              <w:pStyle w:val="XF-0"/>
              <w:rPr>
                <w:rFonts w:hint="eastAsia"/>
              </w:rPr>
            </w:pPr>
            <w:r>
              <w:rPr>
                <w:rFonts w:hint="eastAsia"/>
              </w:rPr>
              <w:t>02：检测灵敏度设置</w:t>
            </w:r>
          </w:p>
        </w:tc>
        <w:tc>
          <w:tcPr>
            <w:tcW w:w="1606" w:type="pct"/>
          </w:tcPr>
          <w:p w14:paraId="37FA6A84" w14:textId="77777777" w:rsidR="00AE1875" w:rsidRDefault="00000000" w:rsidP="008E669B">
            <w:pPr>
              <w:pStyle w:val="XF-0"/>
              <w:rPr>
                <w:rFonts w:hint="eastAsia"/>
              </w:rPr>
            </w:pPr>
            <w:r>
              <w:rPr>
                <w:rFonts w:hint="eastAsia"/>
              </w:rPr>
              <w:t>[0]，阈值参数，00-64（0-100）</w:t>
            </w:r>
          </w:p>
        </w:tc>
        <w:tc>
          <w:tcPr>
            <w:tcW w:w="536" w:type="pct"/>
            <w:vMerge/>
          </w:tcPr>
          <w:p w14:paraId="1CD5255E" w14:textId="77777777" w:rsidR="00AE1875" w:rsidRDefault="00AE1875" w:rsidP="008E669B">
            <w:pPr>
              <w:pStyle w:val="XF-0"/>
              <w:rPr>
                <w:rFonts w:hint="eastAsia"/>
              </w:rPr>
            </w:pPr>
          </w:p>
        </w:tc>
        <w:tc>
          <w:tcPr>
            <w:tcW w:w="523" w:type="pct"/>
            <w:vMerge/>
          </w:tcPr>
          <w:p w14:paraId="380751B4" w14:textId="77777777" w:rsidR="00AE1875" w:rsidRDefault="00AE1875" w:rsidP="008E669B">
            <w:pPr>
              <w:pStyle w:val="XF-0"/>
              <w:rPr>
                <w:rFonts w:hint="eastAsia"/>
              </w:rPr>
            </w:pPr>
          </w:p>
        </w:tc>
      </w:tr>
      <w:tr w:rsidR="00AE1875" w14:paraId="733E69F4" w14:textId="77777777" w:rsidTr="0014630C">
        <w:tc>
          <w:tcPr>
            <w:tcW w:w="390" w:type="pct"/>
            <w:vMerge/>
          </w:tcPr>
          <w:p w14:paraId="33E11AD3" w14:textId="77777777" w:rsidR="00AE1875" w:rsidRDefault="00AE1875" w:rsidP="008E669B">
            <w:pPr>
              <w:pStyle w:val="XF-0"/>
              <w:rPr>
                <w:rFonts w:hint="eastAsia"/>
                <w:b/>
              </w:rPr>
            </w:pPr>
          </w:p>
        </w:tc>
        <w:tc>
          <w:tcPr>
            <w:tcW w:w="453" w:type="pct"/>
            <w:vMerge/>
          </w:tcPr>
          <w:p w14:paraId="5DCEDF2D" w14:textId="77777777" w:rsidR="00AE1875" w:rsidRDefault="00AE1875" w:rsidP="008E669B">
            <w:pPr>
              <w:pStyle w:val="XF-0"/>
              <w:rPr>
                <w:rFonts w:hint="eastAsia"/>
              </w:rPr>
            </w:pPr>
          </w:p>
        </w:tc>
        <w:tc>
          <w:tcPr>
            <w:tcW w:w="495" w:type="pct"/>
            <w:vMerge/>
          </w:tcPr>
          <w:p w14:paraId="6454A8F9" w14:textId="77777777" w:rsidR="00AE1875" w:rsidRDefault="00AE1875" w:rsidP="008E669B">
            <w:pPr>
              <w:pStyle w:val="XF-0"/>
              <w:rPr>
                <w:rFonts w:hint="eastAsia"/>
              </w:rPr>
            </w:pPr>
          </w:p>
        </w:tc>
        <w:tc>
          <w:tcPr>
            <w:tcW w:w="997" w:type="pct"/>
          </w:tcPr>
          <w:p w14:paraId="1EE33A51" w14:textId="77777777" w:rsidR="00AE1875" w:rsidRDefault="00000000" w:rsidP="008E669B">
            <w:pPr>
              <w:pStyle w:val="XF-0"/>
              <w:rPr>
                <w:rFonts w:hint="eastAsia"/>
              </w:rPr>
            </w:pPr>
            <w:r>
              <w:rPr>
                <w:rFonts w:hint="eastAsia"/>
              </w:rPr>
              <w:t>03：检测转跟踪状态开</w:t>
            </w:r>
          </w:p>
        </w:tc>
        <w:tc>
          <w:tcPr>
            <w:tcW w:w="1606" w:type="pct"/>
          </w:tcPr>
          <w:p w14:paraId="0E40F172" w14:textId="77777777" w:rsidR="00AE1875" w:rsidRDefault="00000000" w:rsidP="008E669B">
            <w:pPr>
              <w:pStyle w:val="XF-0"/>
              <w:rPr>
                <w:rFonts w:hint="eastAsia"/>
              </w:rPr>
            </w:pPr>
            <w:r>
              <w:rPr>
                <w:rFonts w:hint="eastAsia"/>
              </w:rPr>
              <w:t>[0-1]：检测区域左上角X位置，000-875（0-2165）；</w:t>
            </w:r>
          </w:p>
          <w:p w14:paraId="6C7B68D8" w14:textId="77777777" w:rsidR="00AE1875" w:rsidRDefault="00000000" w:rsidP="008E669B">
            <w:pPr>
              <w:pStyle w:val="XF-0"/>
              <w:rPr>
                <w:rFonts w:hint="eastAsia"/>
              </w:rPr>
            </w:pPr>
            <w:r>
              <w:rPr>
                <w:rFonts w:hint="eastAsia"/>
              </w:rPr>
              <w:t>[2-3]：检测区域左上角Y位置，000-5EF（0-1519）；</w:t>
            </w:r>
          </w:p>
          <w:p w14:paraId="55721CC8" w14:textId="77777777" w:rsidR="00AE1875" w:rsidRDefault="00000000" w:rsidP="008E669B">
            <w:pPr>
              <w:pStyle w:val="XF-0"/>
              <w:rPr>
                <w:rFonts w:hint="eastAsia"/>
              </w:rPr>
            </w:pPr>
            <w:r>
              <w:rPr>
                <w:rFonts w:hint="eastAsia"/>
              </w:rPr>
              <w:t>[4-5]：检测区域右下角X位置，000-875（0-2165）；</w:t>
            </w:r>
          </w:p>
          <w:p w14:paraId="15C6F74E" w14:textId="77777777" w:rsidR="00AE1875" w:rsidRDefault="00000000" w:rsidP="008E669B">
            <w:pPr>
              <w:pStyle w:val="XF-0"/>
              <w:rPr>
                <w:rFonts w:hint="eastAsia"/>
              </w:rPr>
            </w:pPr>
            <w:r>
              <w:rPr>
                <w:rFonts w:hint="eastAsia"/>
              </w:rPr>
              <w:t>[6-7]：检测区域右下角Y位置，000-5EF（0-1519）；</w:t>
            </w:r>
          </w:p>
          <w:p w14:paraId="0D0A2C3A" w14:textId="77777777" w:rsidR="00AE1875" w:rsidRDefault="00000000" w:rsidP="008E669B">
            <w:pPr>
              <w:pStyle w:val="XF-0"/>
              <w:rPr>
                <w:rFonts w:hint="eastAsia"/>
              </w:rPr>
            </w:pPr>
            <w:r>
              <w:rPr>
                <w:rFonts w:hint="eastAsia"/>
              </w:rPr>
              <w:t>[8-9]：检测时间设置，000-FFF帧，其中000表示常开</w:t>
            </w:r>
          </w:p>
        </w:tc>
        <w:tc>
          <w:tcPr>
            <w:tcW w:w="536" w:type="pct"/>
            <w:vMerge/>
          </w:tcPr>
          <w:p w14:paraId="5A4F6C15" w14:textId="77777777" w:rsidR="00AE1875" w:rsidRDefault="00AE1875" w:rsidP="008E669B">
            <w:pPr>
              <w:pStyle w:val="XF-0"/>
              <w:rPr>
                <w:rFonts w:hint="eastAsia"/>
              </w:rPr>
            </w:pPr>
          </w:p>
        </w:tc>
        <w:tc>
          <w:tcPr>
            <w:tcW w:w="523" w:type="pct"/>
            <w:vMerge/>
          </w:tcPr>
          <w:p w14:paraId="33F2589E" w14:textId="77777777" w:rsidR="00AE1875" w:rsidRDefault="00AE1875" w:rsidP="008E669B">
            <w:pPr>
              <w:pStyle w:val="XF-0"/>
              <w:rPr>
                <w:rFonts w:hint="eastAsia"/>
              </w:rPr>
            </w:pPr>
          </w:p>
        </w:tc>
      </w:tr>
      <w:tr w:rsidR="00AE1875" w14:paraId="355023CB" w14:textId="77777777" w:rsidTr="0014630C">
        <w:tc>
          <w:tcPr>
            <w:tcW w:w="390" w:type="pct"/>
            <w:vMerge/>
          </w:tcPr>
          <w:p w14:paraId="3C73BD90" w14:textId="77777777" w:rsidR="00AE1875" w:rsidRDefault="00AE1875" w:rsidP="008E669B">
            <w:pPr>
              <w:pStyle w:val="XF-0"/>
              <w:rPr>
                <w:rFonts w:hint="eastAsia"/>
                <w:b/>
              </w:rPr>
            </w:pPr>
          </w:p>
        </w:tc>
        <w:tc>
          <w:tcPr>
            <w:tcW w:w="453" w:type="pct"/>
            <w:vMerge/>
          </w:tcPr>
          <w:p w14:paraId="3F3C03F8" w14:textId="77777777" w:rsidR="00AE1875" w:rsidRDefault="00AE1875" w:rsidP="008E669B">
            <w:pPr>
              <w:pStyle w:val="XF-0"/>
              <w:rPr>
                <w:rFonts w:hint="eastAsia"/>
              </w:rPr>
            </w:pPr>
          </w:p>
        </w:tc>
        <w:tc>
          <w:tcPr>
            <w:tcW w:w="495" w:type="pct"/>
            <w:vMerge/>
          </w:tcPr>
          <w:p w14:paraId="7C7125F2" w14:textId="77777777" w:rsidR="00AE1875" w:rsidRDefault="00AE1875" w:rsidP="008E669B">
            <w:pPr>
              <w:pStyle w:val="XF-0"/>
              <w:rPr>
                <w:rFonts w:hint="eastAsia"/>
              </w:rPr>
            </w:pPr>
          </w:p>
        </w:tc>
        <w:tc>
          <w:tcPr>
            <w:tcW w:w="997" w:type="pct"/>
          </w:tcPr>
          <w:p w14:paraId="1BC9A17D" w14:textId="77777777" w:rsidR="00AE1875" w:rsidRDefault="00000000" w:rsidP="008E669B">
            <w:pPr>
              <w:pStyle w:val="XF-0"/>
              <w:rPr>
                <w:rFonts w:hint="eastAsia"/>
              </w:rPr>
            </w:pPr>
            <w:r>
              <w:rPr>
                <w:rFonts w:hint="eastAsia"/>
              </w:rPr>
              <w:t>04：检测转跟踪状态关</w:t>
            </w:r>
          </w:p>
        </w:tc>
        <w:tc>
          <w:tcPr>
            <w:tcW w:w="1606" w:type="pct"/>
          </w:tcPr>
          <w:p w14:paraId="2144F388" w14:textId="77777777" w:rsidR="00AE1875" w:rsidRDefault="00AE1875" w:rsidP="008E669B">
            <w:pPr>
              <w:pStyle w:val="XF-0"/>
              <w:rPr>
                <w:rFonts w:hint="eastAsia"/>
              </w:rPr>
            </w:pPr>
          </w:p>
        </w:tc>
        <w:tc>
          <w:tcPr>
            <w:tcW w:w="536" w:type="pct"/>
            <w:vMerge/>
          </w:tcPr>
          <w:p w14:paraId="6D3F67F1" w14:textId="77777777" w:rsidR="00AE1875" w:rsidRDefault="00AE1875" w:rsidP="008E669B">
            <w:pPr>
              <w:pStyle w:val="XF-0"/>
              <w:rPr>
                <w:rFonts w:hint="eastAsia"/>
              </w:rPr>
            </w:pPr>
          </w:p>
        </w:tc>
        <w:tc>
          <w:tcPr>
            <w:tcW w:w="523" w:type="pct"/>
            <w:vMerge/>
          </w:tcPr>
          <w:p w14:paraId="348389F4" w14:textId="77777777" w:rsidR="00AE1875" w:rsidRDefault="00AE1875" w:rsidP="008E669B">
            <w:pPr>
              <w:pStyle w:val="XF-0"/>
              <w:rPr>
                <w:rFonts w:hint="eastAsia"/>
              </w:rPr>
            </w:pPr>
          </w:p>
        </w:tc>
      </w:tr>
    </w:tbl>
    <w:p w14:paraId="5E79E787" w14:textId="77777777" w:rsidR="00AE1875" w:rsidRDefault="00000000">
      <w:pPr>
        <w:numPr>
          <w:ilvl w:val="0"/>
          <w:numId w:val="13"/>
        </w:numPr>
        <w:rPr>
          <w:rFonts w:ascii="宋体" w:hAnsi="宋体" w:cs="宋体" w:hint="eastAsia"/>
          <w:sz w:val="24"/>
          <w:szCs w:val="24"/>
        </w:rPr>
      </w:pPr>
      <w:bookmarkStart w:id="36" w:name="_Ref224047237"/>
      <w:r>
        <w:rPr>
          <w:rFonts w:ascii="宋体" w:hAnsi="宋体" w:cs="宋体" w:hint="eastAsia"/>
          <w:sz w:val="24"/>
          <w:szCs w:val="24"/>
        </w:rPr>
        <w:t>识别（种类）累指令</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331"/>
        <w:gridCol w:w="1363"/>
        <w:gridCol w:w="2976"/>
        <w:gridCol w:w="4677"/>
        <w:gridCol w:w="1561"/>
        <w:gridCol w:w="1523"/>
      </w:tblGrid>
      <w:tr w:rsidR="00AE1875" w14:paraId="70555B75" w14:textId="77777777" w:rsidTr="0014630C">
        <w:tc>
          <w:tcPr>
            <w:tcW w:w="388" w:type="pct"/>
          </w:tcPr>
          <w:p w14:paraId="05B41C82" w14:textId="77777777" w:rsidR="00AE1875" w:rsidRDefault="00000000" w:rsidP="008E669B">
            <w:pPr>
              <w:pStyle w:val="XF-0"/>
              <w:rPr>
                <w:rFonts w:hint="eastAsia"/>
                <w:b/>
              </w:rPr>
            </w:pPr>
            <w:r>
              <w:rPr>
                <w:rFonts w:hint="eastAsia"/>
              </w:rPr>
              <w:t>帧头</w:t>
            </w:r>
          </w:p>
        </w:tc>
        <w:tc>
          <w:tcPr>
            <w:tcW w:w="457" w:type="pct"/>
          </w:tcPr>
          <w:p w14:paraId="69B6615E" w14:textId="77777777" w:rsidR="00AE1875" w:rsidRDefault="00000000" w:rsidP="008E669B">
            <w:pPr>
              <w:pStyle w:val="XF-0"/>
              <w:rPr>
                <w:rFonts w:hint="eastAsia"/>
                <w:b/>
              </w:rPr>
            </w:pPr>
            <w:r>
              <w:rPr>
                <w:rFonts w:hint="eastAsia"/>
              </w:rPr>
              <w:t>地址位</w:t>
            </w:r>
          </w:p>
        </w:tc>
        <w:tc>
          <w:tcPr>
            <w:tcW w:w="468" w:type="pct"/>
          </w:tcPr>
          <w:p w14:paraId="14C2518E" w14:textId="77777777" w:rsidR="00AE1875" w:rsidRDefault="00000000" w:rsidP="008E669B">
            <w:pPr>
              <w:pStyle w:val="XF-0"/>
              <w:rPr>
                <w:rFonts w:hint="eastAsia"/>
                <w:b/>
              </w:rPr>
            </w:pPr>
            <w:r>
              <w:rPr>
                <w:rFonts w:hint="eastAsia"/>
              </w:rPr>
              <w:t>功能位</w:t>
            </w:r>
          </w:p>
        </w:tc>
        <w:tc>
          <w:tcPr>
            <w:tcW w:w="1022" w:type="pct"/>
          </w:tcPr>
          <w:p w14:paraId="7DBF7878" w14:textId="77777777" w:rsidR="00AE1875" w:rsidRDefault="00000000" w:rsidP="008E669B">
            <w:pPr>
              <w:pStyle w:val="XF-0"/>
              <w:rPr>
                <w:rFonts w:hint="eastAsia"/>
                <w:b/>
              </w:rPr>
            </w:pPr>
            <w:r>
              <w:rPr>
                <w:rFonts w:hint="eastAsia"/>
              </w:rPr>
              <w:t>控制位</w:t>
            </w:r>
          </w:p>
        </w:tc>
        <w:tc>
          <w:tcPr>
            <w:tcW w:w="1606" w:type="pct"/>
          </w:tcPr>
          <w:p w14:paraId="357D832A" w14:textId="77777777" w:rsidR="00AE1875" w:rsidRDefault="00000000" w:rsidP="008E669B">
            <w:pPr>
              <w:pStyle w:val="XF-0"/>
              <w:rPr>
                <w:rFonts w:hint="eastAsia"/>
                <w:b/>
              </w:rPr>
            </w:pPr>
            <w:r>
              <w:rPr>
                <w:rFonts w:hint="eastAsia"/>
              </w:rPr>
              <w:t>数据位</w:t>
            </w:r>
          </w:p>
        </w:tc>
        <w:tc>
          <w:tcPr>
            <w:tcW w:w="536" w:type="pct"/>
          </w:tcPr>
          <w:p w14:paraId="2B1DA791" w14:textId="77777777" w:rsidR="00AE1875" w:rsidRDefault="00000000" w:rsidP="008E669B">
            <w:pPr>
              <w:pStyle w:val="XF-0"/>
              <w:rPr>
                <w:rFonts w:hint="eastAsia"/>
                <w:b/>
              </w:rPr>
            </w:pPr>
            <w:r>
              <w:rPr>
                <w:rFonts w:hint="eastAsia"/>
              </w:rPr>
              <w:t>校验</w:t>
            </w:r>
          </w:p>
        </w:tc>
        <w:tc>
          <w:tcPr>
            <w:tcW w:w="523" w:type="pct"/>
          </w:tcPr>
          <w:p w14:paraId="2BB24031" w14:textId="77777777" w:rsidR="00AE1875" w:rsidRDefault="00000000" w:rsidP="008E669B">
            <w:pPr>
              <w:pStyle w:val="XF-0"/>
              <w:rPr>
                <w:rFonts w:hint="eastAsia"/>
                <w:b/>
              </w:rPr>
            </w:pPr>
            <w:r>
              <w:rPr>
                <w:rFonts w:hint="eastAsia"/>
              </w:rPr>
              <w:t>帧尾</w:t>
            </w:r>
          </w:p>
        </w:tc>
      </w:tr>
      <w:tr w:rsidR="00AE1875" w14:paraId="546D68B7" w14:textId="77777777" w:rsidTr="0014630C">
        <w:tc>
          <w:tcPr>
            <w:tcW w:w="388" w:type="pct"/>
            <w:vMerge w:val="restart"/>
          </w:tcPr>
          <w:p w14:paraId="15A29889" w14:textId="77777777" w:rsidR="00AE1875" w:rsidRDefault="00000000" w:rsidP="008E669B">
            <w:pPr>
              <w:pStyle w:val="XF-0"/>
              <w:rPr>
                <w:rFonts w:hint="eastAsia"/>
                <w:b/>
              </w:rPr>
            </w:pPr>
            <w:r>
              <w:rPr>
                <w:rFonts w:hint="eastAsia"/>
              </w:rPr>
              <w:t>0F F0</w:t>
            </w:r>
          </w:p>
        </w:tc>
        <w:tc>
          <w:tcPr>
            <w:tcW w:w="457" w:type="pct"/>
            <w:vMerge w:val="restart"/>
          </w:tcPr>
          <w:p w14:paraId="19C26B28" w14:textId="77777777" w:rsidR="00AE1875" w:rsidRDefault="00000000" w:rsidP="008E669B">
            <w:pPr>
              <w:pStyle w:val="XF-0"/>
              <w:rPr>
                <w:rFonts w:hint="eastAsia"/>
              </w:rPr>
            </w:pPr>
            <w:r>
              <w:rPr>
                <w:rFonts w:hint="eastAsia"/>
              </w:rPr>
              <w:t>00：可见光跟踪处理器</w:t>
            </w:r>
          </w:p>
        </w:tc>
        <w:tc>
          <w:tcPr>
            <w:tcW w:w="468" w:type="pct"/>
            <w:vMerge w:val="restart"/>
          </w:tcPr>
          <w:p w14:paraId="52959786" w14:textId="77777777" w:rsidR="00AE1875" w:rsidRDefault="00000000" w:rsidP="008E669B">
            <w:pPr>
              <w:pStyle w:val="XF-0"/>
              <w:rPr>
                <w:rFonts w:hint="eastAsia"/>
              </w:rPr>
            </w:pPr>
            <w:r>
              <w:rPr>
                <w:rFonts w:hint="eastAsia"/>
              </w:rPr>
              <w:t>05：识别（种类）</w:t>
            </w:r>
          </w:p>
        </w:tc>
        <w:tc>
          <w:tcPr>
            <w:tcW w:w="1022" w:type="pct"/>
          </w:tcPr>
          <w:p w14:paraId="4FE2E025" w14:textId="77777777" w:rsidR="00AE1875" w:rsidRDefault="00000000" w:rsidP="008E669B">
            <w:pPr>
              <w:pStyle w:val="XF-0"/>
              <w:rPr>
                <w:rFonts w:hint="eastAsia"/>
              </w:rPr>
            </w:pPr>
            <w:r>
              <w:rPr>
                <w:rFonts w:hint="eastAsia"/>
              </w:rPr>
              <w:t>00：识别开关</w:t>
            </w:r>
          </w:p>
        </w:tc>
        <w:tc>
          <w:tcPr>
            <w:tcW w:w="1606" w:type="pct"/>
          </w:tcPr>
          <w:p w14:paraId="4DBDDDEE" w14:textId="77777777" w:rsidR="00AE1875" w:rsidRDefault="00000000" w:rsidP="008E669B">
            <w:pPr>
              <w:pStyle w:val="XF-0"/>
              <w:rPr>
                <w:rFonts w:hint="eastAsia"/>
              </w:rPr>
            </w:pPr>
            <w:r>
              <w:rPr>
                <w:rFonts w:hint="eastAsia"/>
              </w:rPr>
              <w:t>0：关；1：开</w:t>
            </w:r>
          </w:p>
        </w:tc>
        <w:tc>
          <w:tcPr>
            <w:tcW w:w="536" w:type="pct"/>
            <w:vMerge w:val="restart"/>
          </w:tcPr>
          <w:p w14:paraId="07F7E249" w14:textId="77777777" w:rsidR="00AE1875" w:rsidRDefault="00000000" w:rsidP="008E669B">
            <w:pPr>
              <w:pStyle w:val="XF-0"/>
              <w:rPr>
                <w:rFonts w:hint="eastAsia"/>
              </w:rPr>
            </w:pPr>
            <w:r>
              <w:rPr>
                <w:rFonts w:hint="eastAsia"/>
              </w:rPr>
              <w:t>地址位到数据位和校验</w:t>
            </w:r>
          </w:p>
        </w:tc>
        <w:tc>
          <w:tcPr>
            <w:tcW w:w="523" w:type="pct"/>
            <w:vMerge w:val="restart"/>
          </w:tcPr>
          <w:p w14:paraId="4BB0B06F" w14:textId="77777777" w:rsidR="00AE1875" w:rsidRDefault="00000000" w:rsidP="008E669B">
            <w:pPr>
              <w:pStyle w:val="XF-0"/>
              <w:rPr>
                <w:rFonts w:hint="eastAsia"/>
              </w:rPr>
            </w:pPr>
            <w:r>
              <w:rPr>
                <w:rFonts w:hint="eastAsia"/>
              </w:rPr>
              <w:t>F0 0F</w:t>
            </w:r>
          </w:p>
        </w:tc>
      </w:tr>
      <w:tr w:rsidR="00AE1875" w14:paraId="5DEEC50E" w14:textId="77777777" w:rsidTr="0014630C">
        <w:tc>
          <w:tcPr>
            <w:tcW w:w="388" w:type="pct"/>
            <w:vMerge/>
          </w:tcPr>
          <w:p w14:paraId="04571EE2" w14:textId="77777777" w:rsidR="00AE1875" w:rsidRDefault="00AE1875" w:rsidP="008E669B">
            <w:pPr>
              <w:pStyle w:val="XF-0"/>
              <w:rPr>
                <w:rFonts w:hint="eastAsia"/>
                <w:b/>
              </w:rPr>
            </w:pPr>
          </w:p>
        </w:tc>
        <w:tc>
          <w:tcPr>
            <w:tcW w:w="457" w:type="pct"/>
            <w:vMerge/>
          </w:tcPr>
          <w:p w14:paraId="1D4874E2" w14:textId="77777777" w:rsidR="00AE1875" w:rsidRDefault="00AE1875" w:rsidP="008E669B">
            <w:pPr>
              <w:pStyle w:val="XF-0"/>
              <w:rPr>
                <w:rFonts w:hint="eastAsia"/>
              </w:rPr>
            </w:pPr>
          </w:p>
        </w:tc>
        <w:tc>
          <w:tcPr>
            <w:tcW w:w="468" w:type="pct"/>
            <w:vMerge/>
          </w:tcPr>
          <w:p w14:paraId="7FB8BF17" w14:textId="77777777" w:rsidR="00AE1875" w:rsidRDefault="00AE1875" w:rsidP="008E669B">
            <w:pPr>
              <w:pStyle w:val="XF-0"/>
              <w:rPr>
                <w:rFonts w:hint="eastAsia"/>
              </w:rPr>
            </w:pPr>
          </w:p>
        </w:tc>
        <w:tc>
          <w:tcPr>
            <w:tcW w:w="1022" w:type="pct"/>
          </w:tcPr>
          <w:p w14:paraId="6D87D003" w14:textId="77777777" w:rsidR="00AE1875" w:rsidRDefault="00000000" w:rsidP="008E669B">
            <w:pPr>
              <w:pStyle w:val="XF-0"/>
              <w:rPr>
                <w:rFonts w:hint="eastAsia"/>
              </w:rPr>
            </w:pPr>
            <w:bookmarkStart w:id="37" w:name="OLE_LINK3"/>
            <w:r>
              <w:rPr>
                <w:rFonts w:hint="eastAsia"/>
              </w:rPr>
              <w:t>01：识别区域、种类和时间设置</w:t>
            </w:r>
            <w:bookmarkEnd w:id="37"/>
          </w:p>
        </w:tc>
        <w:tc>
          <w:tcPr>
            <w:tcW w:w="1606" w:type="pct"/>
          </w:tcPr>
          <w:p w14:paraId="0E43EA45" w14:textId="77777777" w:rsidR="00AE1875" w:rsidRDefault="00000000" w:rsidP="008E669B">
            <w:pPr>
              <w:pStyle w:val="XF-0"/>
              <w:rPr>
                <w:rFonts w:hint="eastAsia"/>
              </w:rPr>
            </w:pPr>
            <w:r>
              <w:rPr>
                <w:rFonts w:hint="eastAsia"/>
              </w:rPr>
              <w:t>[0-1]：识别区域左上角X位置，000-875（0-2165）；</w:t>
            </w:r>
          </w:p>
          <w:p w14:paraId="5E7F1130" w14:textId="77777777" w:rsidR="00AE1875" w:rsidRDefault="00000000" w:rsidP="008E669B">
            <w:pPr>
              <w:pStyle w:val="XF-0"/>
              <w:rPr>
                <w:rFonts w:hint="eastAsia"/>
              </w:rPr>
            </w:pPr>
            <w:r>
              <w:rPr>
                <w:rFonts w:hint="eastAsia"/>
              </w:rPr>
              <w:t>[2-3]：识别区域左上角Y位置，000-5EF（0-1519）；</w:t>
            </w:r>
          </w:p>
          <w:p w14:paraId="4BC33A26" w14:textId="77777777" w:rsidR="00AE1875" w:rsidRDefault="00000000" w:rsidP="008E669B">
            <w:pPr>
              <w:pStyle w:val="XF-0"/>
              <w:rPr>
                <w:rFonts w:hint="eastAsia"/>
              </w:rPr>
            </w:pPr>
            <w:r>
              <w:rPr>
                <w:rFonts w:hint="eastAsia"/>
              </w:rPr>
              <w:t>[4-5]：识别区域右下角X位置，000-875（0-</w:t>
            </w:r>
            <w:r>
              <w:rPr>
                <w:rFonts w:hint="eastAsia"/>
              </w:rPr>
              <w:lastRenderedPageBreak/>
              <w:t>2165）；</w:t>
            </w:r>
          </w:p>
          <w:p w14:paraId="1B9AAA3C" w14:textId="77777777" w:rsidR="00AE1875" w:rsidRDefault="00000000" w:rsidP="008E669B">
            <w:pPr>
              <w:pStyle w:val="XF-0"/>
              <w:rPr>
                <w:rFonts w:hint="eastAsia"/>
              </w:rPr>
            </w:pPr>
            <w:r>
              <w:rPr>
                <w:rFonts w:hint="eastAsia"/>
              </w:rPr>
              <w:t>[6-7]：识别区域右下角Y位置，000-5EF（0-1519）；</w:t>
            </w:r>
          </w:p>
          <w:p w14:paraId="17817EE4" w14:textId="77777777" w:rsidR="00AE1875" w:rsidRDefault="00000000" w:rsidP="008E669B">
            <w:pPr>
              <w:pStyle w:val="XF-0"/>
              <w:rPr>
                <w:rFonts w:hint="eastAsia"/>
              </w:rPr>
            </w:pPr>
            <w:r>
              <w:rPr>
                <w:rFonts w:hint="eastAsia"/>
              </w:rPr>
              <w:t>[8-9]：识别时间设置，000-FFF帧，其中000表示常开；</w:t>
            </w:r>
          </w:p>
          <w:p w14:paraId="5DEDA20E" w14:textId="77777777" w:rsidR="00AE1875" w:rsidRDefault="00000000" w:rsidP="008E669B">
            <w:pPr>
              <w:pStyle w:val="XF-0"/>
              <w:rPr>
                <w:rFonts w:hint="eastAsia"/>
              </w:rPr>
            </w:pPr>
            <w:r>
              <w:rPr>
                <w:rFonts w:hint="eastAsia"/>
              </w:rPr>
              <w:t>[10]：</w:t>
            </w:r>
            <w:bookmarkStart w:id="38" w:name="OLE_LINK20"/>
            <w:r>
              <w:rPr>
                <w:rFonts w:hint="eastAsia"/>
              </w:rPr>
              <w:t>识别种类，此字节为按二进制的位表示的种类开关，置1时表示该种类有效</w:t>
            </w:r>
          </w:p>
          <w:p w14:paraId="006ED9E4" w14:textId="77777777" w:rsidR="00AE1875" w:rsidRDefault="00000000" w:rsidP="008E669B">
            <w:pPr>
              <w:pStyle w:val="XF-0"/>
              <w:rPr>
                <w:rFonts w:hint="eastAsia"/>
              </w:rPr>
            </w:pPr>
            <w:r>
              <w:rPr>
                <w:rFonts w:hint="eastAsia"/>
              </w:rPr>
              <w:t>Bit0：人；</w:t>
            </w:r>
          </w:p>
          <w:p w14:paraId="37A9BB66" w14:textId="77777777" w:rsidR="00AE1875" w:rsidRDefault="00000000" w:rsidP="008E669B">
            <w:pPr>
              <w:pStyle w:val="XF-0"/>
              <w:rPr>
                <w:rFonts w:hint="eastAsia"/>
              </w:rPr>
            </w:pPr>
            <w:r>
              <w:rPr>
                <w:rFonts w:hint="eastAsia"/>
              </w:rPr>
              <w:t>Bit1：车；</w:t>
            </w:r>
          </w:p>
          <w:p w14:paraId="0586FB0C" w14:textId="77777777" w:rsidR="00AE1875" w:rsidRDefault="00000000" w:rsidP="008E669B">
            <w:pPr>
              <w:pStyle w:val="XF-0"/>
              <w:rPr>
                <w:rFonts w:hint="eastAsia"/>
              </w:rPr>
            </w:pPr>
            <w:r>
              <w:rPr>
                <w:rFonts w:hint="eastAsia"/>
              </w:rPr>
              <w:t>Bit2：船；</w:t>
            </w:r>
          </w:p>
          <w:p w14:paraId="2659A2C6" w14:textId="77777777" w:rsidR="00AE1875" w:rsidRDefault="00000000" w:rsidP="008E669B">
            <w:pPr>
              <w:pStyle w:val="XF-0"/>
              <w:rPr>
                <w:rFonts w:hint="eastAsia"/>
              </w:rPr>
            </w:pPr>
            <w:r>
              <w:rPr>
                <w:rFonts w:hint="eastAsia"/>
              </w:rPr>
              <w:t>Bit3：飞机；</w:t>
            </w:r>
          </w:p>
          <w:p w14:paraId="57C64E3C" w14:textId="77777777" w:rsidR="00AE1875" w:rsidRDefault="00000000" w:rsidP="008E669B">
            <w:pPr>
              <w:pStyle w:val="XF-0"/>
              <w:rPr>
                <w:rFonts w:hint="eastAsia"/>
              </w:rPr>
            </w:pPr>
            <w:r>
              <w:rPr>
                <w:rFonts w:hint="eastAsia"/>
              </w:rPr>
              <w:t>Bit4：无人机；</w:t>
            </w:r>
          </w:p>
          <w:p w14:paraId="6DB4387F" w14:textId="77777777" w:rsidR="00AE1875" w:rsidRDefault="00000000" w:rsidP="008E669B">
            <w:pPr>
              <w:pStyle w:val="XF-0"/>
              <w:rPr>
                <w:rFonts w:hint="eastAsia"/>
              </w:rPr>
            </w:pPr>
            <w:r>
              <w:rPr>
                <w:rFonts w:hint="eastAsia"/>
              </w:rPr>
              <w:t>Bit5-Bit7：预留</w:t>
            </w:r>
            <w:bookmarkEnd w:id="38"/>
          </w:p>
        </w:tc>
        <w:tc>
          <w:tcPr>
            <w:tcW w:w="536" w:type="pct"/>
            <w:vMerge/>
          </w:tcPr>
          <w:p w14:paraId="35E86523" w14:textId="77777777" w:rsidR="00AE1875" w:rsidRDefault="00AE1875" w:rsidP="008E669B">
            <w:pPr>
              <w:pStyle w:val="XF-0"/>
              <w:rPr>
                <w:rFonts w:hint="eastAsia"/>
              </w:rPr>
            </w:pPr>
          </w:p>
        </w:tc>
        <w:tc>
          <w:tcPr>
            <w:tcW w:w="523" w:type="pct"/>
            <w:vMerge/>
          </w:tcPr>
          <w:p w14:paraId="2F7CB314" w14:textId="77777777" w:rsidR="00AE1875" w:rsidRDefault="00AE1875" w:rsidP="008E669B">
            <w:pPr>
              <w:pStyle w:val="XF-0"/>
              <w:rPr>
                <w:rFonts w:hint="eastAsia"/>
              </w:rPr>
            </w:pPr>
          </w:p>
        </w:tc>
      </w:tr>
      <w:tr w:rsidR="00AE1875" w14:paraId="61BF7063" w14:textId="77777777" w:rsidTr="0014630C">
        <w:tc>
          <w:tcPr>
            <w:tcW w:w="388" w:type="pct"/>
            <w:vMerge/>
          </w:tcPr>
          <w:p w14:paraId="2C0A8C2B" w14:textId="77777777" w:rsidR="00AE1875" w:rsidRDefault="00AE1875" w:rsidP="008E669B">
            <w:pPr>
              <w:pStyle w:val="XF-0"/>
              <w:rPr>
                <w:rFonts w:hint="eastAsia"/>
                <w:b/>
              </w:rPr>
            </w:pPr>
          </w:p>
        </w:tc>
        <w:tc>
          <w:tcPr>
            <w:tcW w:w="457" w:type="pct"/>
            <w:vMerge/>
          </w:tcPr>
          <w:p w14:paraId="2BB01E8C" w14:textId="77777777" w:rsidR="00AE1875" w:rsidRDefault="00AE1875" w:rsidP="008E669B">
            <w:pPr>
              <w:pStyle w:val="XF-0"/>
              <w:rPr>
                <w:rFonts w:hint="eastAsia"/>
              </w:rPr>
            </w:pPr>
          </w:p>
        </w:tc>
        <w:tc>
          <w:tcPr>
            <w:tcW w:w="468" w:type="pct"/>
            <w:vMerge/>
          </w:tcPr>
          <w:p w14:paraId="1E909AEE" w14:textId="77777777" w:rsidR="00AE1875" w:rsidRDefault="00AE1875" w:rsidP="008E669B">
            <w:pPr>
              <w:pStyle w:val="XF-0"/>
              <w:rPr>
                <w:rFonts w:hint="eastAsia"/>
              </w:rPr>
            </w:pPr>
          </w:p>
        </w:tc>
        <w:tc>
          <w:tcPr>
            <w:tcW w:w="1022" w:type="pct"/>
          </w:tcPr>
          <w:p w14:paraId="2C946D89" w14:textId="77777777" w:rsidR="00AE1875" w:rsidRDefault="00000000" w:rsidP="008E669B">
            <w:pPr>
              <w:pStyle w:val="XF-0"/>
              <w:rPr>
                <w:rFonts w:hint="eastAsia"/>
              </w:rPr>
            </w:pPr>
            <w:r>
              <w:rPr>
                <w:rFonts w:hint="eastAsia"/>
              </w:rPr>
              <w:t>02：识别灵敏度设置</w:t>
            </w:r>
          </w:p>
        </w:tc>
        <w:tc>
          <w:tcPr>
            <w:tcW w:w="1606" w:type="pct"/>
          </w:tcPr>
          <w:p w14:paraId="553AE8C6" w14:textId="77777777" w:rsidR="00AE1875" w:rsidRDefault="00000000" w:rsidP="008E669B">
            <w:pPr>
              <w:pStyle w:val="XF-0"/>
              <w:rPr>
                <w:rFonts w:hint="eastAsia"/>
              </w:rPr>
            </w:pPr>
            <w:r>
              <w:rPr>
                <w:rFonts w:hint="eastAsia"/>
              </w:rPr>
              <w:t>[0]，阈值参数，00-64（0-100）</w:t>
            </w:r>
          </w:p>
        </w:tc>
        <w:tc>
          <w:tcPr>
            <w:tcW w:w="536" w:type="pct"/>
            <w:vMerge/>
          </w:tcPr>
          <w:p w14:paraId="5000E31F" w14:textId="77777777" w:rsidR="00AE1875" w:rsidRDefault="00AE1875" w:rsidP="008E669B">
            <w:pPr>
              <w:pStyle w:val="XF-0"/>
              <w:rPr>
                <w:rFonts w:hint="eastAsia"/>
              </w:rPr>
            </w:pPr>
          </w:p>
        </w:tc>
        <w:tc>
          <w:tcPr>
            <w:tcW w:w="523" w:type="pct"/>
            <w:vMerge/>
          </w:tcPr>
          <w:p w14:paraId="4D160B61" w14:textId="77777777" w:rsidR="00AE1875" w:rsidRDefault="00AE1875" w:rsidP="008E669B">
            <w:pPr>
              <w:pStyle w:val="XF-0"/>
              <w:rPr>
                <w:rFonts w:hint="eastAsia"/>
              </w:rPr>
            </w:pPr>
          </w:p>
        </w:tc>
      </w:tr>
      <w:tr w:rsidR="00AE1875" w14:paraId="26CB5207" w14:textId="77777777" w:rsidTr="0014630C">
        <w:tc>
          <w:tcPr>
            <w:tcW w:w="388" w:type="pct"/>
            <w:vMerge/>
          </w:tcPr>
          <w:p w14:paraId="0847723D" w14:textId="77777777" w:rsidR="00AE1875" w:rsidRDefault="00AE1875" w:rsidP="008E669B">
            <w:pPr>
              <w:pStyle w:val="XF-0"/>
              <w:rPr>
                <w:rFonts w:hint="eastAsia"/>
                <w:b/>
              </w:rPr>
            </w:pPr>
          </w:p>
        </w:tc>
        <w:tc>
          <w:tcPr>
            <w:tcW w:w="457" w:type="pct"/>
            <w:vMerge/>
          </w:tcPr>
          <w:p w14:paraId="37F653B2" w14:textId="77777777" w:rsidR="00AE1875" w:rsidRDefault="00AE1875" w:rsidP="008E669B">
            <w:pPr>
              <w:pStyle w:val="XF-0"/>
              <w:rPr>
                <w:rFonts w:hint="eastAsia"/>
              </w:rPr>
            </w:pPr>
          </w:p>
        </w:tc>
        <w:tc>
          <w:tcPr>
            <w:tcW w:w="468" w:type="pct"/>
            <w:vMerge/>
          </w:tcPr>
          <w:p w14:paraId="7FF59CB7" w14:textId="77777777" w:rsidR="00AE1875" w:rsidRDefault="00AE1875" w:rsidP="008E669B">
            <w:pPr>
              <w:pStyle w:val="XF-0"/>
              <w:rPr>
                <w:rFonts w:hint="eastAsia"/>
              </w:rPr>
            </w:pPr>
          </w:p>
        </w:tc>
        <w:tc>
          <w:tcPr>
            <w:tcW w:w="1022" w:type="pct"/>
          </w:tcPr>
          <w:p w14:paraId="0C8A1C82" w14:textId="77777777" w:rsidR="00AE1875" w:rsidRDefault="00000000" w:rsidP="008E669B">
            <w:pPr>
              <w:pStyle w:val="XF-0"/>
              <w:rPr>
                <w:rFonts w:hint="eastAsia"/>
              </w:rPr>
            </w:pPr>
            <w:r>
              <w:rPr>
                <w:rFonts w:hint="eastAsia"/>
              </w:rPr>
              <w:t>03：识别转跟踪状态开</w:t>
            </w:r>
          </w:p>
        </w:tc>
        <w:tc>
          <w:tcPr>
            <w:tcW w:w="1606" w:type="pct"/>
          </w:tcPr>
          <w:p w14:paraId="29745CCD" w14:textId="77777777" w:rsidR="00AE1875" w:rsidRDefault="00000000" w:rsidP="008E669B">
            <w:pPr>
              <w:pStyle w:val="XF-0"/>
              <w:rPr>
                <w:rFonts w:hint="eastAsia"/>
              </w:rPr>
            </w:pPr>
            <w:r>
              <w:rPr>
                <w:rFonts w:hint="eastAsia"/>
              </w:rPr>
              <w:t>[0-1]：识别区域左上角X位置，000-875（0-2165）；</w:t>
            </w:r>
          </w:p>
          <w:p w14:paraId="7018F970" w14:textId="77777777" w:rsidR="00AE1875" w:rsidRDefault="00000000" w:rsidP="008E669B">
            <w:pPr>
              <w:pStyle w:val="XF-0"/>
              <w:rPr>
                <w:rFonts w:hint="eastAsia"/>
              </w:rPr>
            </w:pPr>
            <w:r>
              <w:rPr>
                <w:rFonts w:hint="eastAsia"/>
              </w:rPr>
              <w:t>[2-3]：识别区域左上角Y位置，000-5EF（0-1519）；</w:t>
            </w:r>
          </w:p>
          <w:p w14:paraId="09263D25" w14:textId="77777777" w:rsidR="00AE1875" w:rsidRDefault="00000000" w:rsidP="008E669B">
            <w:pPr>
              <w:pStyle w:val="XF-0"/>
              <w:rPr>
                <w:rFonts w:hint="eastAsia"/>
              </w:rPr>
            </w:pPr>
            <w:r>
              <w:rPr>
                <w:rFonts w:hint="eastAsia"/>
              </w:rPr>
              <w:t>[4-5]：识别区域右下角X位置，000-875（0-2165）；</w:t>
            </w:r>
          </w:p>
          <w:p w14:paraId="1B0466DF" w14:textId="77777777" w:rsidR="00AE1875" w:rsidRDefault="00000000" w:rsidP="008E669B">
            <w:pPr>
              <w:pStyle w:val="XF-0"/>
              <w:rPr>
                <w:rFonts w:hint="eastAsia"/>
              </w:rPr>
            </w:pPr>
            <w:r>
              <w:rPr>
                <w:rFonts w:hint="eastAsia"/>
              </w:rPr>
              <w:t>[6-7]：识别区域右下角Y位置，000-5EF（0-1519）；</w:t>
            </w:r>
          </w:p>
          <w:p w14:paraId="12EB35DB" w14:textId="77777777" w:rsidR="00AE1875" w:rsidRDefault="00000000" w:rsidP="008E669B">
            <w:pPr>
              <w:pStyle w:val="XF-0"/>
              <w:rPr>
                <w:rFonts w:hint="eastAsia"/>
              </w:rPr>
            </w:pPr>
            <w:r>
              <w:rPr>
                <w:rFonts w:hint="eastAsia"/>
              </w:rPr>
              <w:lastRenderedPageBreak/>
              <w:t>[8-9]：识别时间设置，000-FFF帧，其中000表示常开；</w:t>
            </w:r>
          </w:p>
          <w:p w14:paraId="647DD8EA" w14:textId="77777777" w:rsidR="00AE1875" w:rsidRDefault="00000000" w:rsidP="008E669B">
            <w:pPr>
              <w:pStyle w:val="XF-0"/>
              <w:rPr>
                <w:rFonts w:hint="eastAsia"/>
              </w:rPr>
            </w:pPr>
            <w:r>
              <w:rPr>
                <w:rFonts w:hint="eastAsia"/>
              </w:rPr>
              <w:t>[10]：识别种类，此字节为按二进制的位表示的种类开关，1时表示该种类有效</w:t>
            </w:r>
          </w:p>
          <w:p w14:paraId="4AF7785A" w14:textId="77777777" w:rsidR="00AE1875" w:rsidRDefault="00000000" w:rsidP="008E669B">
            <w:pPr>
              <w:pStyle w:val="XF-0"/>
              <w:rPr>
                <w:rFonts w:hint="eastAsia"/>
              </w:rPr>
            </w:pPr>
            <w:r>
              <w:rPr>
                <w:rFonts w:hint="eastAsia"/>
              </w:rPr>
              <w:t>Bit0：人；</w:t>
            </w:r>
          </w:p>
          <w:p w14:paraId="12D0EB64" w14:textId="77777777" w:rsidR="00AE1875" w:rsidRDefault="00000000" w:rsidP="008E669B">
            <w:pPr>
              <w:pStyle w:val="XF-0"/>
              <w:rPr>
                <w:rFonts w:hint="eastAsia"/>
              </w:rPr>
            </w:pPr>
            <w:r>
              <w:rPr>
                <w:rFonts w:hint="eastAsia"/>
              </w:rPr>
              <w:t>Bit1：车；</w:t>
            </w:r>
          </w:p>
          <w:p w14:paraId="73E314DF" w14:textId="77777777" w:rsidR="00AE1875" w:rsidRDefault="00000000" w:rsidP="008E669B">
            <w:pPr>
              <w:pStyle w:val="XF-0"/>
              <w:rPr>
                <w:rFonts w:hint="eastAsia"/>
              </w:rPr>
            </w:pPr>
            <w:r>
              <w:rPr>
                <w:rFonts w:hint="eastAsia"/>
              </w:rPr>
              <w:t>Bit2：船；</w:t>
            </w:r>
          </w:p>
          <w:p w14:paraId="69A49C08" w14:textId="77777777" w:rsidR="00AE1875" w:rsidRDefault="00000000" w:rsidP="008E669B">
            <w:pPr>
              <w:pStyle w:val="XF-0"/>
              <w:rPr>
                <w:rFonts w:hint="eastAsia"/>
              </w:rPr>
            </w:pPr>
            <w:r>
              <w:rPr>
                <w:rFonts w:hint="eastAsia"/>
              </w:rPr>
              <w:t>Bit3：飞机；</w:t>
            </w:r>
          </w:p>
          <w:p w14:paraId="6B02C3D5" w14:textId="77777777" w:rsidR="00AE1875" w:rsidRDefault="00000000" w:rsidP="008E669B">
            <w:pPr>
              <w:pStyle w:val="XF-0"/>
              <w:rPr>
                <w:rFonts w:hint="eastAsia"/>
              </w:rPr>
            </w:pPr>
            <w:r>
              <w:rPr>
                <w:rFonts w:hint="eastAsia"/>
              </w:rPr>
              <w:t>Bit4：无人机；</w:t>
            </w:r>
          </w:p>
          <w:p w14:paraId="641FB5EB" w14:textId="77777777" w:rsidR="00AE1875" w:rsidRDefault="00000000" w:rsidP="008E669B">
            <w:pPr>
              <w:pStyle w:val="XF-0"/>
              <w:rPr>
                <w:rFonts w:hint="eastAsia"/>
              </w:rPr>
            </w:pPr>
            <w:r>
              <w:rPr>
                <w:rFonts w:hint="eastAsia"/>
              </w:rPr>
              <w:t>Bit5-Bit7：预留</w:t>
            </w:r>
          </w:p>
        </w:tc>
        <w:tc>
          <w:tcPr>
            <w:tcW w:w="536" w:type="pct"/>
            <w:vMerge/>
          </w:tcPr>
          <w:p w14:paraId="2F92D5CF" w14:textId="77777777" w:rsidR="00AE1875" w:rsidRDefault="00AE1875" w:rsidP="008E669B">
            <w:pPr>
              <w:pStyle w:val="XF-0"/>
              <w:rPr>
                <w:rFonts w:hint="eastAsia"/>
              </w:rPr>
            </w:pPr>
          </w:p>
        </w:tc>
        <w:tc>
          <w:tcPr>
            <w:tcW w:w="523" w:type="pct"/>
            <w:vMerge/>
          </w:tcPr>
          <w:p w14:paraId="2F212D15" w14:textId="77777777" w:rsidR="00AE1875" w:rsidRDefault="00AE1875" w:rsidP="008E669B">
            <w:pPr>
              <w:pStyle w:val="XF-0"/>
              <w:rPr>
                <w:rFonts w:hint="eastAsia"/>
              </w:rPr>
            </w:pPr>
          </w:p>
        </w:tc>
      </w:tr>
      <w:tr w:rsidR="00AE1875" w14:paraId="0115756F" w14:textId="77777777" w:rsidTr="0014630C">
        <w:tc>
          <w:tcPr>
            <w:tcW w:w="388" w:type="pct"/>
            <w:vMerge/>
          </w:tcPr>
          <w:p w14:paraId="61169063" w14:textId="77777777" w:rsidR="00AE1875" w:rsidRDefault="00AE1875" w:rsidP="008E669B">
            <w:pPr>
              <w:pStyle w:val="XF-0"/>
              <w:rPr>
                <w:rFonts w:hint="eastAsia"/>
                <w:b/>
              </w:rPr>
            </w:pPr>
          </w:p>
        </w:tc>
        <w:tc>
          <w:tcPr>
            <w:tcW w:w="457" w:type="pct"/>
            <w:vMerge/>
          </w:tcPr>
          <w:p w14:paraId="39AE087F" w14:textId="77777777" w:rsidR="00AE1875" w:rsidRDefault="00AE1875" w:rsidP="008E669B">
            <w:pPr>
              <w:pStyle w:val="XF-0"/>
              <w:rPr>
                <w:rFonts w:hint="eastAsia"/>
              </w:rPr>
            </w:pPr>
          </w:p>
        </w:tc>
        <w:tc>
          <w:tcPr>
            <w:tcW w:w="468" w:type="pct"/>
            <w:vMerge/>
          </w:tcPr>
          <w:p w14:paraId="6488C481" w14:textId="77777777" w:rsidR="00AE1875" w:rsidRDefault="00AE1875" w:rsidP="008E669B">
            <w:pPr>
              <w:pStyle w:val="XF-0"/>
              <w:rPr>
                <w:rFonts w:hint="eastAsia"/>
              </w:rPr>
            </w:pPr>
          </w:p>
        </w:tc>
        <w:tc>
          <w:tcPr>
            <w:tcW w:w="1022" w:type="pct"/>
          </w:tcPr>
          <w:p w14:paraId="6DE776EE" w14:textId="77777777" w:rsidR="00AE1875" w:rsidRDefault="00000000" w:rsidP="008E669B">
            <w:pPr>
              <w:pStyle w:val="XF-0"/>
              <w:rPr>
                <w:rFonts w:hint="eastAsia"/>
              </w:rPr>
            </w:pPr>
            <w:r>
              <w:rPr>
                <w:rFonts w:hint="eastAsia"/>
              </w:rPr>
              <w:t>04：识别转跟踪状态关</w:t>
            </w:r>
          </w:p>
        </w:tc>
        <w:tc>
          <w:tcPr>
            <w:tcW w:w="1606" w:type="pct"/>
          </w:tcPr>
          <w:p w14:paraId="63CA8225" w14:textId="77777777" w:rsidR="00AE1875" w:rsidRDefault="00AE1875" w:rsidP="008E669B">
            <w:pPr>
              <w:pStyle w:val="XF-0"/>
              <w:rPr>
                <w:rFonts w:hint="eastAsia"/>
              </w:rPr>
            </w:pPr>
          </w:p>
        </w:tc>
        <w:tc>
          <w:tcPr>
            <w:tcW w:w="536" w:type="pct"/>
            <w:vMerge/>
          </w:tcPr>
          <w:p w14:paraId="6AEF9EAE" w14:textId="77777777" w:rsidR="00AE1875" w:rsidRDefault="00AE1875" w:rsidP="008E669B">
            <w:pPr>
              <w:pStyle w:val="XF-0"/>
              <w:rPr>
                <w:rFonts w:hint="eastAsia"/>
              </w:rPr>
            </w:pPr>
          </w:p>
        </w:tc>
        <w:tc>
          <w:tcPr>
            <w:tcW w:w="523" w:type="pct"/>
            <w:vMerge/>
          </w:tcPr>
          <w:p w14:paraId="05A75FDE" w14:textId="77777777" w:rsidR="00AE1875" w:rsidRDefault="00AE1875" w:rsidP="008E669B">
            <w:pPr>
              <w:pStyle w:val="XF-0"/>
              <w:rPr>
                <w:rFonts w:hint="eastAsia"/>
              </w:rPr>
            </w:pPr>
          </w:p>
        </w:tc>
      </w:tr>
    </w:tbl>
    <w:p w14:paraId="2F46D620" w14:textId="77777777" w:rsidR="00AE1875" w:rsidRDefault="00000000">
      <w:pPr>
        <w:numPr>
          <w:ilvl w:val="0"/>
          <w:numId w:val="13"/>
        </w:numPr>
        <w:rPr>
          <w:rFonts w:ascii="宋体" w:hAnsi="宋体" w:cs="宋体" w:hint="eastAsia"/>
          <w:sz w:val="24"/>
          <w:szCs w:val="24"/>
        </w:rPr>
      </w:pPr>
      <w:bookmarkStart w:id="39" w:name="_Ref224042393"/>
      <w:r>
        <w:rPr>
          <w:rFonts w:ascii="宋体" w:hAnsi="宋体" w:cs="宋体" w:hint="eastAsia"/>
          <w:sz w:val="24"/>
          <w:szCs w:val="24"/>
        </w:rPr>
        <w:t>跟踪指令</w:t>
      </w:r>
      <w:bookmarkEnd w:id="39"/>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123"/>
        <w:gridCol w:w="1330"/>
        <w:gridCol w:w="1365"/>
        <w:gridCol w:w="2977"/>
        <w:gridCol w:w="4676"/>
        <w:gridCol w:w="1560"/>
        <w:gridCol w:w="1519"/>
      </w:tblGrid>
      <w:tr w:rsidR="00AE1875" w14:paraId="3C93D56D" w14:textId="77777777" w:rsidTr="0014630C">
        <w:tc>
          <w:tcPr>
            <w:tcW w:w="386" w:type="pct"/>
            <w:tcBorders>
              <w:top w:val="single" w:sz="8" w:space="0" w:color="auto"/>
              <w:bottom w:val="single" w:sz="8" w:space="0" w:color="auto"/>
            </w:tcBorders>
          </w:tcPr>
          <w:p w14:paraId="4B91694F" w14:textId="77777777" w:rsidR="00AE1875" w:rsidRDefault="00000000" w:rsidP="008E669B">
            <w:pPr>
              <w:pStyle w:val="XF-0"/>
              <w:rPr>
                <w:rFonts w:hint="eastAsia"/>
                <w:b/>
              </w:rPr>
            </w:pPr>
            <w:r>
              <w:rPr>
                <w:rFonts w:hint="eastAsia"/>
              </w:rPr>
              <w:t>帧头</w:t>
            </w:r>
          </w:p>
        </w:tc>
        <w:tc>
          <w:tcPr>
            <w:tcW w:w="457" w:type="pct"/>
            <w:tcBorders>
              <w:top w:val="single" w:sz="8" w:space="0" w:color="auto"/>
              <w:bottom w:val="single" w:sz="8" w:space="0" w:color="auto"/>
            </w:tcBorders>
          </w:tcPr>
          <w:p w14:paraId="2481DF52" w14:textId="77777777" w:rsidR="00AE1875" w:rsidRDefault="00000000" w:rsidP="008E669B">
            <w:pPr>
              <w:pStyle w:val="XF-0"/>
              <w:rPr>
                <w:rFonts w:hint="eastAsia"/>
                <w:b/>
              </w:rPr>
            </w:pPr>
            <w:r>
              <w:rPr>
                <w:rFonts w:hint="eastAsia"/>
              </w:rPr>
              <w:t>地址位</w:t>
            </w:r>
          </w:p>
        </w:tc>
        <w:tc>
          <w:tcPr>
            <w:tcW w:w="469" w:type="pct"/>
            <w:tcBorders>
              <w:top w:val="single" w:sz="8" w:space="0" w:color="auto"/>
              <w:bottom w:val="single" w:sz="8" w:space="0" w:color="auto"/>
            </w:tcBorders>
          </w:tcPr>
          <w:p w14:paraId="2560FFE4" w14:textId="77777777" w:rsidR="00AE1875" w:rsidRDefault="00000000" w:rsidP="008E669B">
            <w:pPr>
              <w:pStyle w:val="XF-0"/>
              <w:rPr>
                <w:rFonts w:hint="eastAsia"/>
                <w:b/>
              </w:rPr>
            </w:pPr>
            <w:r>
              <w:rPr>
                <w:rFonts w:hint="eastAsia"/>
              </w:rPr>
              <w:t>功能位</w:t>
            </w:r>
          </w:p>
        </w:tc>
        <w:tc>
          <w:tcPr>
            <w:tcW w:w="1023" w:type="pct"/>
            <w:tcBorders>
              <w:top w:val="single" w:sz="8" w:space="0" w:color="auto"/>
              <w:bottom w:val="single" w:sz="8" w:space="0" w:color="auto"/>
            </w:tcBorders>
          </w:tcPr>
          <w:p w14:paraId="1545A306" w14:textId="77777777" w:rsidR="00AE1875" w:rsidRDefault="00000000" w:rsidP="008E669B">
            <w:pPr>
              <w:pStyle w:val="XF-0"/>
              <w:rPr>
                <w:rFonts w:hint="eastAsia"/>
                <w:b/>
              </w:rPr>
            </w:pPr>
            <w:r>
              <w:rPr>
                <w:rFonts w:hint="eastAsia"/>
              </w:rPr>
              <w:t>控制位</w:t>
            </w:r>
          </w:p>
        </w:tc>
        <w:tc>
          <w:tcPr>
            <w:tcW w:w="1607" w:type="pct"/>
            <w:tcBorders>
              <w:top w:val="single" w:sz="8" w:space="0" w:color="auto"/>
              <w:bottom w:val="single" w:sz="8" w:space="0" w:color="auto"/>
            </w:tcBorders>
          </w:tcPr>
          <w:p w14:paraId="2B8BE4D0" w14:textId="77777777" w:rsidR="00AE1875" w:rsidRDefault="00000000" w:rsidP="008E669B">
            <w:pPr>
              <w:pStyle w:val="XF-0"/>
              <w:rPr>
                <w:rFonts w:hint="eastAsia"/>
                <w:b/>
              </w:rPr>
            </w:pPr>
            <w:r>
              <w:rPr>
                <w:rFonts w:hint="eastAsia"/>
              </w:rPr>
              <w:t>数据位</w:t>
            </w:r>
          </w:p>
        </w:tc>
        <w:tc>
          <w:tcPr>
            <w:tcW w:w="536" w:type="pct"/>
            <w:tcBorders>
              <w:top w:val="single" w:sz="8" w:space="0" w:color="auto"/>
              <w:bottom w:val="single" w:sz="8" w:space="0" w:color="auto"/>
            </w:tcBorders>
          </w:tcPr>
          <w:p w14:paraId="30D5CBEA" w14:textId="77777777" w:rsidR="00AE1875" w:rsidRDefault="00000000" w:rsidP="008E669B">
            <w:pPr>
              <w:pStyle w:val="XF-0"/>
              <w:rPr>
                <w:rFonts w:hint="eastAsia"/>
                <w:b/>
              </w:rPr>
            </w:pPr>
            <w:r>
              <w:rPr>
                <w:rFonts w:hint="eastAsia"/>
              </w:rPr>
              <w:t>校验</w:t>
            </w:r>
          </w:p>
        </w:tc>
        <w:tc>
          <w:tcPr>
            <w:tcW w:w="522" w:type="pct"/>
            <w:tcBorders>
              <w:top w:val="single" w:sz="8" w:space="0" w:color="auto"/>
              <w:bottom w:val="single" w:sz="8" w:space="0" w:color="auto"/>
            </w:tcBorders>
          </w:tcPr>
          <w:p w14:paraId="14FCAD5F" w14:textId="77777777" w:rsidR="00AE1875" w:rsidRDefault="00000000" w:rsidP="008E669B">
            <w:pPr>
              <w:pStyle w:val="XF-0"/>
              <w:rPr>
                <w:rFonts w:hint="eastAsia"/>
                <w:b/>
              </w:rPr>
            </w:pPr>
            <w:r>
              <w:rPr>
                <w:rFonts w:hint="eastAsia"/>
              </w:rPr>
              <w:t>帧尾</w:t>
            </w:r>
          </w:p>
        </w:tc>
      </w:tr>
      <w:tr w:rsidR="00373251" w14:paraId="77C352A1" w14:textId="77777777" w:rsidTr="00373251">
        <w:tc>
          <w:tcPr>
            <w:tcW w:w="386" w:type="pct"/>
            <w:vMerge w:val="restart"/>
            <w:tcBorders>
              <w:top w:val="single" w:sz="8" w:space="0" w:color="auto"/>
            </w:tcBorders>
          </w:tcPr>
          <w:p w14:paraId="0E6F8E1E" w14:textId="77777777" w:rsidR="00373251" w:rsidRDefault="00373251" w:rsidP="008E669B">
            <w:pPr>
              <w:pStyle w:val="XF-0"/>
              <w:rPr>
                <w:rFonts w:hint="eastAsia"/>
                <w:b/>
              </w:rPr>
            </w:pPr>
            <w:r>
              <w:rPr>
                <w:rFonts w:hint="eastAsia"/>
              </w:rPr>
              <w:t>0F F0</w:t>
            </w:r>
          </w:p>
        </w:tc>
        <w:tc>
          <w:tcPr>
            <w:tcW w:w="457" w:type="pct"/>
            <w:vMerge w:val="restart"/>
            <w:tcBorders>
              <w:top w:val="single" w:sz="8" w:space="0" w:color="auto"/>
            </w:tcBorders>
          </w:tcPr>
          <w:p w14:paraId="68ABCE5E" w14:textId="77777777" w:rsidR="00373251" w:rsidRDefault="00373251" w:rsidP="008E669B">
            <w:pPr>
              <w:pStyle w:val="XF-0"/>
              <w:rPr>
                <w:rFonts w:hint="eastAsia"/>
              </w:rPr>
            </w:pPr>
            <w:r>
              <w:rPr>
                <w:rFonts w:hint="eastAsia"/>
              </w:rPr>
              <w:t>00：可见光跟踪处理器</w:t>
            </w:r>
          </w:p>
        </w:tc>
        <w:tc>
          <w:tcPr>
            <w:tcW w:w="469" w:type="pct"/>
            <w:vMerge w:val="restart"/>
            <w:tcBorders>
              <w:top w:val="single" w:sz="8" w:space="0" w:color="auto"/>
            </w:tcBorders>
          </w:tcPr>
          <w:p w14:paraId="2218D234" w14:textId="77777777" w:rsidR="00373251" w:rsidRDefault="00373251" w:rsidP="008E669B">
            <w:pPr>
              <w:pStyle w:val="XF-0"/>
              <w:rPr>
                <w:rFonts w:hint="eastAsia"/>
              </w:rPr>
            </w:pPr>
            <w:r>
              <w:rPr>
                <w:rFonts w:hint="eastAsia"/>
              </w:rPr>
              <w:t>06：跟踪</w:t>
            </w:r>
          </w:p>
        </w:tc>
        <w:tc>
          <w:tcPr>
            <w:tcW w:w="1023" w:type="pct"/>
            <w:tcBorders>
              <w:top w:val="single" w:sz="8" w:space="0" w:color="auto"/>
            </w:tcBorders>
          </w:tcPr>
          <w:p w14:paraId="2D44D781" w14:textId="77777777" w:rsidR="00373251" w:rsidRDefault="00373251" w:rsidP="008E669B">
            <w:pPr>
              <w:pStyle w:val="XF-0"/>
              <w:rPr>
                <w:rFonts w:hint="eastAsia"/>
              </w:rPr>
            </w:pPr>
            <w:r>
              <w:rPr>
                <w:rFonts w:hint="eastAsia"/>
              </w:rPr>
              <w:t>00：点选跟踪</w:t>
            </w:r>
          </w:p>
        </w:tc>
        <w:tc>
          <w:tcPr>
            <w:tcW w:w="1607" w:type="pct"/>
            <w:tcBorders>
              <w:top w:val="single" w:sz="8" w:space="0" w:color="auto"/>
            </w:tcBorders>
          </w:tcPr>
          <w:p w14:paraId="450C35B2" w14:textId="77777777" w:rsidR="00373251" w:rsidRDefault="00373251" w:rsidP="008E669B">
            <w:pPr>
              <w:pStyle w:val="XF-0"/>
              <w:rPr>
                <w:rFonts w:hint="eastAsia"/>
              </w:rPr>
            </w:pPr>
            <w:r>
              <w:rPr>
                <w:rFonts w:hint="eastAsia"/>
              </w:rPr>
              <w:t>[0-1]：点选跟踪位置X位置，000-875（0-2165）；</w:t>
            </w:r>
          </w:p>
          <w:p w14:paraId="0074D299" w14:textId="77777777" w:rsidR="00373251" w:rsidRDefault="00373251" w:rsidP="008E669B">
            <w:pPr>
              <w:pStyle w:val="XF-0"/>
              <w:rPr>
                <w:rFonts w:hint="eastAsia"/>
              </w:rPr>
            </w:pPr>
            <w:r>
              <w:rPr>
                <w:rFonts w:hint="eastAsia"/>
              </w:rPr>
              <w:t>[2-3]：点选跟踪位置Y位置，000-5EF（0-1519）；</w:t>
            </w:r>
          </w:p>
        </w:tc>
        <w:tc>
          <w:tcPr>
            <w:tcW w:w="536" w:type="pct"/>
            <w:vMerge w:val="restart"/>
            <w:tcBorders>
              <w:top w:val="single" w:sz="8" w:space="0" w:color="auto"/>
            </w:tcBorders>
            <w:vAlign w:val="center"/>
          </w:tcPr>
          <w:p w14:paraId="1CBFDE66" w14:textId="77777777" w:rsidR="00373251" w:rsidRDefault="00373251" w:rsidP="00373251">
            <w:pPr>
              <w:pStyle w:val="XF-0"/>
              <w:jc w:val="both"/>
              <w:rPr>
                <w:rFonts w:hint="eastAsia"/>
              </w:rPr>
            </w:pPr>
            <w:r>
              <w:rPr>
                <w:rFonts w:hint="eastAsia"/>
              </w:rPr>
              <w:t>地址位到数据位和校验</w:t>
            </w:r>
          </w:p>
        </w:tc>
        <w:tc>
          <w:tcPr>
            <w:tcW w:w="522" w:type="pct"/>
            <w:vMerge w:val="restart"/>
            <w:tcBorders>
              <w:top w:val="single" w:sz="8" w:space="0" w:color="auto"/>
            </w:tcBorders>
          </w:tcPr>
          <w:p w14:paraId="07C3A5FB" w14:textId="77777777" w:rsidR="00373251" w:rsidRDefault="00373251" w:rsidP="008E669B">
            <w:pPr>
              <w:pStyle w:val="XF-0"/>
              <w:rPr>
                <w:rFonts w:hint="eastAsia"/>
              </w:rPr>
            </w:pPr>
            <w:r>
              <w:rPr>
                <w:rFonts w:hint="eastAsia"/>
              </w:rPr>
              <w:t>F0 0F</w:t>
            </w:r>
          </w:p>
        </w:tc>
      </w:tr>
      <w:tr w:rsidR="00373251" w14:paraId="4647A590" w14:textId="77777777" w:rsidTr="0014630C">
        <w:trPr>
          <w:trHeight w:val="222"/>
        </w:trPr>
        <w:tc>
          <w:tcPr>
            <w:tcW w:w="386" w:type="pct"/>
            <w:vMerge/>
          </w:tcPr>
          <w:p w14:paraId="1B45D4C7" w14:textId="77777777" w:rsidR="00373251" w:rsidRDefault="00373251" w:rsidP="008E669B">
            <w:pPr>
              <w:pStyle w:val="XF-0"/>
              <w:rPr>
                <w:rFonts w:hint="eastAsia"/>
                <w:b/>
              </w:rPr>
            </w:pPr>
          </w:p>
        </w:tc>
        <w:tc>
          <w:tcPr>
            <w:tcW w:w="457" w:type="pct"/>
            <w:vMerge/>
          </w:tcPr>
          <w:p w14:paraId="61008FE9" w14:textId="77777777" w:rsidR="00373251" w:rsidRDefault="00373251" w:rsidP="008E669B">
            <w:pPr>
              <w:pStyle w:val="XF-0"/>
              <w:rPr>
                <w:rFonts w:hint="eastAsia"/>
              </w:rPr>
            </w:pPr>
          </w:p>
        </w:tc>
        <w:tc>
          <w:tcPr>
            <w:tcW w:w="469" w:type="pct"/>
            <w:vMerge/>
          </w:tcPr>
          <w:p w14:paraId="6D9DD1A2" w14:textId="77777777" w:rsidR="00373251" w:rsidRDefault="00373251" w:rsidP="008E669B">
            <w:pPr>
              <w:pStyle w:val="XF-0"/>
              <w:rPr>
                <w:rFonts w:hint="eastAsia"/>
              </w:rPr>
            </w:pPr>
          </w:p>
        </w:tc>
        <w:tc>
          <w:tcPr>
            <w:tcW w:w="1023" w:type="pct"/>
          </w:tcPr>
          <w:p w14:paraId="5A801495" w14:textId="77777777" w:rsidR="00373251" w:rsidRDefault="00373251" w:rsidP="008E669B">
            <w:pPr>
              <w:pStyle w:val="XF-0"/>
              <w:rPr>
                <w:rFonts w:hint="eastAsia"/>
              </w:rPr>
            </w:pPr>
            <w:r>
              <w:rPr>
                <w:rFonts w:hint="eastAsia"/>
              </w:rPr>
              <w:t>01：识别辅助点选跟踪</w:t>
            </w:r>
          </w:p>
        </w:tc>
        <w:tc>
          <w:tcPr>
            <w:tcW w:w="1607" w:type="pct"/>
          </w:tcPr>
          <w:p w14:paraId="7EA28525" w14:textId="77777777" w:rsidR="00373251" w:rsidRDefault="00373251" w:rsidP="008E669B">
            <w:pPr>
              <w:pStyle w:val="XF-0"/>
              <w:rPr>
                <w:rFonts w:hint="eastAsia"/>
              </w:rPr>
            </w:pPr>
            <w:r>
              <w:rPr>
                <w:rFonts w:hint="eastAsia"/>
              </w:rPr>
              <w:t>[0-1]：识别辅助点选跟踪位置X位置，000-875（0-2165）；</w:t>
            </w:r>
          </w:p>
          <w:p w14:paraId="3BDAE7A9" w14:textId="77777777" w:rsidR="00373251" w:rsidRDefault="00373251" w:rsidP="008E669B">
            <w:pPr>
              <w:pStyle w:val="XF-0"/>
              <w:rPr>
                <w:rFonts w:hint="eastAsia"/>
              </w:rPr>
            </w:pPr>
            <w:r>
              <w:rPr>
                <w:rFonts w:hint="eastAsia"/>
              </w:rPr>
              <w:t>[2-3]：识别辅助点选跟踪位置Y位置，000-5EF（0-1519）；</w:t>
            </w:r>
          </w:p>
          <w:p w14:paraId="57F604C0" w14:textId="77777777" w:rsidR="00373251" w:rsidRDefault="00373251" w:rsidP="008E669B">
            <w:pPr>
              <w:pStyle w:val="XF-0"/>
              <w:rPr>
                <w:rFonts w:hint="eastAsia"/>
              </w:rPr>
            </w:pPr>
            <w:r>
              <w:rPr>
                <w:rFonts w:hint="eastAsia"/>
              </w:rPr>
              <w:t>[4-5]：识别辅助点选跟踪识别范围（以点选位</w:t>
            </w:r>
            <w:r>
              <w:rPr>
                <w:rFonts w:hint="eastAsia"/>
              </w:rPr>
              <w:lastRenderedPageBreak/>
              <w:t>置为中心）横向，000-875（0-2165）；</w:t>
            </w:r>
          </w:p>
          <w:p w14:paraId="14212919" w14:textId="77777777" w:rsidR="00373251" w:rsidRDefault="00373251" w:rsidP="008E669B">
            <w:pPr>
              <w:pStyle w:val="XF-0"/>
              <w:rPr>
                <w:rFonts w:hint="eastAsia"/>
              </w:rPr>
            </w:pPr>
            <w:r>
              <w:rPr>
                <w:rFonts w:hint="eastAsia"/>
              </w:rPr>
              <w:t>[6-7]：识别辅助点选跟踪识别范围（以点选位置为中心）纵向，000-5EF（0-1519）；</w:t>
            </w:r>
          </w:p>
          <w:p w14:paraId="57325469" w14:textId="77777777" w:rsidR="00373251" w:rsidRDefault="00373251" w:rsidP="008E669B">
            <w:pPr>
              <w:pStyle w:val="XF-0"/>
              <w:rPr>
                <w:rFonts w:hint="eastAsia"/>
              </w:rPr>
            </w:pPr>
            <w:r>
              <w:rPr>
                <w:rFonts w:hint="eastAsia"/>
              </w:rPr>
              <w:t>[8-9]：识别辅助点选跟踪识别时间设置，000-FFF帧，其中000表示常开；</w:t>
            </w:r>
          </w:p>
          <w:p w14:paraId="40DD200E" w14:textId="77777777" w:rsidR="00373251" w:rsidRDefault="00373251" w:rsidP="008E669B">
            <w:pPr>
              <w:pStyle w:val="XF-0"/>
              <w:rPr>
                <w:rFonts w:hint="eastAsia"/>
              </w:rPr>
            </w:pPr>
            <w:r>
              <w:rPr>
                <w:rFonts w:hint="eastAsia"/>
              </w:rPr>
              <w:t>[10]：识别种类，此字节为按二进制的位表示的种类开关，置1时表示该种类有效</w:t>
            </w:r>
          </w:p>
          <w:p w14:paraId="7E237FBD" w14:textId="77777777" w:rsidR="00373251" w:rsidRDefault="00373251" w:rsidP="008E669B">
            <w:pPr>
              <w:pStyle w:val="XF-0"/>
              <w:rPr>
                <w:rFonts w:hint="eastAsia"/>
              </w:rPr>
            </w:pPr>
            <w:r>
              <w:rPr>
                <w:rFonts w:hint="eastAsia"/>
              </w:rPr>
              <w:t>Bit0：人；</w:t>
            </w:r>
          </w:p>
          <w:p w14:paraId="32E880E1" w14:textId="77777777" w:rsidR="00373251" w:rsidRDefault="00373251" w:rsidP="008E669B">
            <w:pPr>
              <w:pStyle w:val="XF-0"/>
              <w:rPr>
                <w:rFonts w:hint="eastAsia"/>
              </w:rPr>
            </w:pPr>
            <w:r>
              <w:rPr>
                <w:rFonts w:hint="eastAsia"/>
              </w:rPr>
              <w:t>Bit1：车；</w:t>
            </w:r>
          </w:p>
          <w:p w14:paraId="1CA4FE19" w14:textId="77777777" w:rsidR="00373251" w:rsidRDefault="00373251" w:rsidP="008E669B">
            <w:pPr>
              <w:pStyle w:val="XF-0"/>
              <w:rPr>
                <w:rFonts w:hint="eastAsia"/>
              </w:rPr>
            </w:pPr>
            <w:r>
              <w:rPr>
                <w:rFonts w:hint="eastAsia"/>
              </w:rPr>
              <w:t>Bit2：船；</w:t>
            </w:r>
          </w:p>
          <w:p w14:paraId="00B4CE11" w14:textId="77777777" w:rsidR="00373251" w:rsidRDefault="00373251" w:rsidP="008E669B">
            <w:pPr>
              <w:pStyle w:val="XF-0"/>
              <w:rPr>
                <w:rFonts w:hint="eastAsia"/>
              </w:rPr>
            </w:pPr>
            <w:r>
              <w:rPr>
                <w:rFonts w:hint="eastAsia"/>
              </w:rPr>
              <w:t>Bit3：飞机；</w:t>
            </w:r>
          </w:p>
          <w:p w14:paraId="33521281" w14:textId="77777777" w:rsidR="00373251" w:rsidRDefault="00373251" w:rsidP="008E669B">
            <w:pPr>
              <w:pStyle w:val="XF-0"/>
              <w:rPr>
                <w:rFonts w:hint="eastAsia"/>
              </w:rPr>
            </w:pPr>
            <w:r>
              <w:rPr>
                <w:rFonts w:hint="eastAsia"/>
              </w:rPr>
              <w:t>Bit4：无人机；</w:t>
            </w:r>
          </w:p>
          <w:p w14:paraId="6E9CBEC5" w14:textId="77777777" w:rsidR="00373251" w:rsidRDefault="00373251" w:rsidP="008E669B">
            <w:pPr>
              <w:pStyle w:val="XF-0"/>
              <w:rPr>
                <w:rFonts w:hint="eastAsia"/>
              </w:rPr>
            </w:pPr>
            <w:r>
              <w:rPr>
                <w:rFonts w:hint="eastAsia"/>
              </w:rPr>
              <w:t>Bit5-Bit7：预留</w:t>
            </w:r>
          </w:p>
        </w:tc>
        <w:tc>
          <w:tcPr>
            <w:tcW w:w="536" w:type="pct"/>
            <w:vMerge/>
          </w:tcPr>
          <w:p w14:paraId="0E4F8418" w14:textId="77777777" w:rsidR="00373251" w:rsidRDefault="00373251" w:rsidP="008E669B">
            <w:pPr>
              <w:pStyle w:val="XF-0"/>
              <w:rPr>
                <w:rFonts w:hint="eastAsia"/>
              </w:rPr>
            </w:pPr>
          </w:p>
        </w:tc>
        <w:tc>
          <w:tcPr>
            <w:tcW w:w="522" w:type="pct"/>
            <w:vMerge/>
          </w:tcPr>
          <w:p w14:paraId="1B8B339C" w14:textId="77777777" w:rsidR="00373251" w:rsidRDefault="00373251" w:rsidP="008E669B">
            <w:pPr>
              <w:pStyle w:val="XF-0"/>
              <w:rPr>
                <w:rFonts w:hint="eastAsia"/>
              </w:rPr>
            </w:pPr>
          </w:p>
        </w:tc>
      </w:tr>
      <w:tr w:rsidR="00373251" w14:paraId="3EEB770F" w14:textId="77777777" w:rsidTr="0014630C">
        <w:tc>
          <w:tcPr>
            <w:tcW w:w="386" w:type="pct"/>
            <w:vMerge/>
          </w:tcPr>
          <w:p w14:paraId="45A76080" w14:textId="77777777" w:rsidR="00373251" w:rsidRDefault="00373251" w:rsidP="008E669B">
            <w:pPr>
              <w:pStyle w:val="XF-0"/>
              <w:rPr>
                <w:rFonts w:hint="eastAsia"/>
                <w:b/>
              </w:rPr>
            </w:pPr>
          </w:p>
        </w:tc>
        <w:tc>
          <w:tcPr>
            <w:tcW w:w="457" w:type="pct"/>
            <w:vMerge/>
          </w:tcPr>
          <w:p w14:paraId="412DEA83" w14:textId="77777777" w:rsidR="00373251" w:rsidRDefault="00373251" w:rsidP="008E669B">
            <w:pPr>
              <w:pStyle w:val="XF-0"/>
              <w:rPr>
                <w:rFonts w:hint="eastAsia"/>
              </w:rPr>
            </w:pPr>
          </w:p>
        </w:tc>
        <w:tc>
          <w:tcPr>
            <w:tcW w:w="469" w:type="pct"/>
            <w:vMerge/>
          </w:tcPr>
          <w:p w14:paraId="198A7F88" w14:textId="77777777" w:rsidR="00373251" w:rsidRDefault="00373251" w:rsidP="008E669B">
            <w:pPr>
              <w:pStyle w:val="XF-0"/>
              <w:rPr>
                <w:rFonts w:hint="eastAsia"/>
              </w:rPr>
            </w:pPr>
          </w:p>
        </w:tc>
        <w:tc>
          <w:tcPr>
            <w:tcW w:w="1023" w:type="pct"/>
          </w:tcPr>
          <w:p w14:paraId="714B3302" w14:textId="77777777" w:rsidR="00373251" w:rsidRDefault="00373251" w:rsidP="008E669B">
            <w:pPr>
              <w:pStyle w:val="XF-0"/>
              <w:rPr>
                <w:rFonts w:hint="eastAsia"/>
              </w:rPr>
            </w:pPr>
            <w:r>
              <w:rPr>
                <w:rFonts w:hint="eastAsia"/>
              </w:rPr>
              <w:t>02：跟踪丢失阈值</w:t>
            </w:r>
          </w:p>
        </w:tc>
        <w:tc>
          <w:tcPr>
            <w:tcW w:w="1607" w:type="pct"/>
          </w:tcPr>
          <w:p w14:paraId="6CF0D32D" w14:textId="77777777" w:rsidR="00373251" w:rsidRDefault="00373251" w:rsidP="008E669B">
            <w:pPr>
              <w:pStyle w:val="XF-0"/>
              <w:rPr>
                <w:rFonts w:hint="eastAsia"/>
              </w:rPr>
            </w:pPr>
            <w:r>
              <w:rPr>
                <w:rFonts w:hint="eastAsia"/>
              </w:rPr>
              <w:t>[0]，阈值参数，00-64（0-100）</w:t>
            </w:r>
          </w:p>
        </w:tc>
        <w:tc>
          <w:tcPr>
            <w:tcW w:w="536" w:type="pct"/>
            <w:vMerge/>
          </w:tcPr>
          <w:p w14:paraId="6DE26480" w14:textId="77777777" w:rsidR="00373251" w:rsidRDefault="00373251" w:rsidP="008E669B">
            <w:pPr>
              <w:pStyle w:val="XF-0"/>
              <w:rPr>
                <w:rFonts w:hint="eastAsia"/>
              </w:rPr>
            </w:pPr>
          </w:p>
        </w:tc>
        <w:tc>
          <w:tcPr>
            <w:tcW w:w="522" w:type="pct"/>
            <w:vMerge/>
          </w:tcPr>
          <w:p w14:paraId="213665C8" w14:textId="77777777" w:rsidR="00373251" w:rsidRDefault="00373251" w:rsidP="008E669B">
            <w:pPr>
              <w:pStyle w:val="XF-0"/>
              <w:rPr>
                <w:rFonts w:hint="eastAsia"/>
              </w:rPr>
            </w:pPr>
          </w:p>
        </w:tc>
      </w:tr>
      <w:tr w:rsidR="00373251" w14:paraId="03059CDC" w14:textId="77777777" w:rsidTr="0014630C">
        <w:tc>
          <w:tcPr>
            <w:tcW w:w="386" w:type="pct"/>
            <w:vMerge/>
          </w:tcPr>
          <w:p w14:paraId="6A434646" w14:textId="77777777" w:rsidR="00373251" w:rsidRDefault="00373251" w:rsidP="008E669B">
            <w:pPr>
              <w:pStyle w:val="XF-0"/>
              <w:rPr>
                <w:rFonts w:hint="eastAsia"/>
                <w:b/>
              </w:rPr>
            </w:pPr>
          </w:p>
        </w:tc>
        <w:tc>
          <w:tcPr>
            <w:tcW w:w="457" w:type="pct"/>
            <w:vMerge/>
          </w:tcPr>
          <w:p w14:paraId="31EBE4BD" w14:textId="77777777" w:rsidR="00373251" w:rsidRDefault="00373251" w:rsidP="008E669B">
            <w:pPr>
              <w:pStyle w:val="XF-0"/>
              <w:rPr>
                <w:rFonts w:hint="eastAsia"/>
              </w:rPr>
            </w:pPr>
          </w:p>
        </w:tc>
        <w:tc>
          <w:tcPr>
            <w:tcW w:w="469" w:type="pct"/>
            <w:vMerge/>
          </w:tcPr>
          <w:p w14:paraId="41B3036C" w14:textId="77777777" w:rsidR="00373251" w:rsidRDefault="00373251" w:rsidP="008E669B">
            <w:pPr>
              <w:pStyle w:val="XF-0"/>
              <w:rPr>
                <w:rFonts w:hint="eastAsia"/>
              </w:rPr>
            </w:pPr>
          </w:p>
        </w:tc>
        <w:tc>
          <w:tcPr>
            <w:tcW w:w="1023" w:type="pct"/>
          </w:tcPr>
          <w:p w14:paraId="0B971B22" w14:textId="77777777" w:rsidR="00373251" w:rsidRDefault="00373251" w:rsidP="008E669B">
            <w:pPr>
              <w:pStyle w:val="XF-0"/>
              <w:rPr>
                <w:rFonts w:hint="eastAsia"/>
              </w:rPr>
            </w:pPr>
            <w:r>
              <w:rPr>
                <w:rFonts w:hint="eastAsia"/>
              </w:rPr>
              <w:t>03：重捕获阈值</w:t>
            </w:r>
          </w:p>
        </w:tc>
        <w:tc>
          <w:tcPr>
            <w:tcW w:w="1607" w:type="pct"/>
          </w:tcPr>
          <w:p w14:paraId="3EF8931C" w14:textId="77777777" w:rsidR="00373251" w:rsidRDefault="00373251" w:rsidP="008E669B">
            <w:pPr>
              <w:pStyle w:val="XF-0"/>
              <w:rPr>
                <w:rFonts w:hint="eastAsia"/>
              </w:rPr>
            </w:pPr>
            <w:r>
              <w:rPr>
                <w:rFonts w:hint="eastAsia"/>
              </w:rPr>
              <w:t>[0]，阈值参数，00-64（0-100）</w:t>
            </w:r>
          </w:p>
        </w:tc>
        <w:tc>
          <w:tcPr>
            <w:tcW w:w="536" w:type="pct"/>
            <w:vMerge/>
          </w:tcPr>
          <w:p w14:paraId="61307602" w14:textId="77777777" w:rsidR="00373251" w:rsidRDefault="00373251" w:rsidP="008E669B">
            <w:pPr>
              <w:pStyle w:val="XF-0"/>
              <w:rPr>
                <w:rFonts w:hint="eastAsia"/>
              </w:rPr>
            </w:pPr>
          </w:p>
        </w:tc>
        <w:tc>
          <w:tcPr>
            <w:tcW w:w="522" w:type="pct"/>
            <w:vMerge/>
          </w:tcPr>
          <w:p w14:paraId="1B2C0697" w14:textId="77777777" w:rsidR="00373251" w:rsidRDefault="00373251" w:rsidP="008E669B">
            <w:pPr>
              <w:pStyle w:val="XF-0"/>
              <w:rPr>
                <w:rFonts w:hint="eastAsia"/>
              </w:rPr>
            </w:pPr>
          </w:p>
        </w:tc>
      </w:tr>
      <w:tr w:rsidR="00373251" w14:paraId="18C29235" w14:textId="77777777" w:rsidTr="0014630C">
        <w:trPr>
          <w:trHeight w:val="289"/>
        </w:trPr>
        <w:tc>
          <w:tcPr>
            <w:tcW w:w="386" w:type="pct"/>
            <w:vMerge/>
          </w:tcPr>
          <w:p w14:paraId="095F5AC6" w14:textId="77777777" w:rsidR="00373251" w:rsidRDefault="00373251" w:rsidP="008E669B">
            <w:pPr>
              <w:pStyle w:val="XF-0"/>
              <w:rPr>
                <w:rFonts w:hint="eastAsia"/>
                <w:b/>
              </w:rPr>
            </w:pPr>
          </w:p>
        </w:tc>
        <w:tc>
          <w:tcPr>
            <w:tcW w:w="457" w:type="pct"/>
            <w:vMerge/>
          </w:tcPr>
          <w:p w14:paraId="2A2A0FE9" w14:textId="77777777" w:rsidR="00373251" w:rsidRDefault="00373251" w:rsidP="008E669B">
            <w:pPr>
              <w:pStyle w:val="XF-0"/>
              <w:rPr>
                <w:rFonts w:hint="eastAsia"/>
              </w:rPr>
            </w:pPr>
          </w:p>
        </w:tc>
        <w:tc>
          <w:tcPr>
            <w:tcW w:w="469" w:type="pct"/>
            <w:vMerge/>
          </w:tcPr>
          <w:p w14:paraId="2AB12E09" w14:textId="77777777" w:rsidR="00373251" w:rsidRDefault="00373251" w:rsidP="008E669B">
            <w:pPr>
              <w:pStyle w:val="XF-0"/>
              <w:rPr>
                <w:rFonts w:hint="eastAsia"/>
              </w:rPr>
            </w:pPr>
          </w:p>
        </w:tc>
        <w:tc>
          <w:tcPr>
            <w:tcW w:w="1023" w:type="pct"/>
          </w:tcPr>
          <w:p w14:paraId="6A3FD609" w14:textId="77777777" w:rsidR="00373251" w:rsidRDefault="00373251" w:rsidP="008E669B">
            <w:pPr>
              <w:pStyle w:val="XF-0"/>
              <w:rPr>
                <w:rFonts w:hint="eastAsia"/>
              </w:rPr>
            </w:pPr>
            <w:r>
              <w:rPr>
                <w:rFonts w:hint="eastAsia"/>
              </w:rPr>
              <w:t>04：取消跟踪</w:t>
            </w:r>
          </w:p>
        </w:tc>
        <w:tc>
          <w:tcPr>
            <w:tcW w:w="1607" w:type="pct"/>
          </w:tcPr>
          <w:p w14:paraId="2E0319C2" w14:textId="77777777" w:rsidR="00373251" w:rsidRDefault="00373251" w:rsidP="008E669B">
            <w:pPr>
              <w:pStyle w:val="XF-0"/>
              <w:rPr>
                <w:rFonts w:hint="eastAsia"/>
              </w:rPr>
            </w:pPr>
          </w:p>
        </w:tc>
        <w:tc>
          <w:tcPr>
            <w:tcW w:w="536" w:type="pct"/>
            <w:vMerge/>
          </w:tcPr>
          <w:p w14:paraId="47FFFAA6" w14:textId="77777777" w:rsidR="00373251" w:rsidRDefault="00373251" w:rsidP="008E669B">
            <w:pPr>
              <w:pStyle w:val="XF-0"/>
              <w:rPr>
                <w:rFonts w:hint="eastAsia"/>
              </w:rPr>
            </w:pPr>
          </w:p>
        </w:tc>
        <w:tc>
          <w:tcPr>
            <w:tcW w:w="522" w:type="pct"/>
            <w:vMerge/>
          </w:tcPr>
          <w:p w14:paraId="423F7D9C" w14:textId="77777777" w:rsidR="00373251" w:rsidRDefault="00373251" w:rsidP="008E669B">
            <w:pPr>
              <w:pStyle w:val="XF-0"/>
              <w:rPr>
                <w:rFonts w:hint="eastAsia"/>
              </w:rPr>
            </w:pPr>
          </w:p>
        </w:tc>
      </w:tr>
      <w:tr w:rsidR="00373251" w14:paraId="04EE4C54" w14:textId="77777777" w:rsidTr="0014630C">
        <w:trPr>
          <w:trHeight w:val="289"/>
        </w:trPr>
        <w:tc>
          <w:tcPr>
            <w:tcW w:w="386" w:type="pct"/>
            <w:vMerge/>
          </w:tcPr>
          <w:p w14:paraId="7B6FA822" w14:textId="77777777" w:rsidR="00373251" w:rsidRDefault="00373251" w:rsidP="008E669B">
            <w:pPr>
              <w:pStyle w:val="XF-0"/>
              <w:rPr>
                <w:rFonts w:hint="eastAsia"/>
                <w:b/>
              </w:rPr>
            </w:pPr>
          </w:p>
        </w:tc>
        <w:tc>
          <w:tcPr>
            <w:tcW w:w="457" w:type="pct"/>
            <w:vMerge/>
          </w:tcPr>
          <w:p w14:paraId="059218FD" w14:textId="77777777" w:rsidR="00373251" w:rsidRDefault="00373251" w:rsidP="008E669B">
            <w:pPr>
              <w:pStyle w:val="XF-0"/>
              <w:rPr>
                <w:rFonts w:hint="eastAsia"/>
              </w:rPr>
            </w:pPr>
          </w:p>
        </w:tc>
        <w:tc>
          <w:tcPr>
            <w:tcW w:w="469" w:type="pct"/>
            <w:vMerge/>
          </w:tcPr>
          <w:p w14:paraId="50D56678" w14:textId="77777777" w:rsidR="00373251" w:rsidRDefault="00373251" w:rsidP="008E669B">
            <w:pPr>
              <w:pStyle w:val="XF-0"/>
              <w:rPr>
                <w:rFonts w:hint="eastAsia"/>
              </w:rPr>
            </w:pPr>
          </w:p>
        </w:tc>
        <w:tc>
          <w:tcPr>
            <w:tcW w:w="1023" w:type="pct"/>
          </w:tcPr>
          <w:p w14:paraId="25C8EB27" w14:textId="5451F361" w:rsidR="00373251" w:rsidRDefault="00373251" w:rsidP="008E669B">
            <w:pPr>
              <w:pStyle w:val="XF-0"/>
              <w:rPr>
                <w:rFonts w:hint="eastAsia"/>
              </w:rPr>
            </w:pPr>
            <w:r>
              <w:rPr>
                <w:rFonts w:hint="eastAsia"/>
              </w:rPr>
              <w:t>05：自适应波门开关</w:t>
            </w:r>
          </w:p>
        </w:tc>
        <w:tc>
          <w:tcPr>
            <w:tcW w:w="1607" w:type="pct"/>
          </w:tcPr>
          <w:p w14:paraId="27F1FDAD" w14:textId="77777777" w:rsidR="00373251" w:rsidRDefault="00373251" w:rsidP="008E669B">
            <w:pPr>
              <w:pStyle w:val="XF-0"/>
              <w:rPr>
                <w:rFonts w:hint="eastAsia"/>
              </w:rPr>
            </w:pPr>
            <w:r>
              <w:rPr>
                <w:rFonts w:hint="eastAsia"/>
              </w:rPr>
              <w:t>[0]：0：关；1开</w:t>
            </w:r>
          </w:p>
        </w:tc>
        <w:tc>
          <w:tcPr>
            <w:tcW w:w="536" w:type="pct"/>
            <w:vMerge/>
          </w:tcPr>
          <w:p w14:paraId="099DACC5" w14:textId="77777777" w:rsidR="00373251" w:rsidRDefault="00373251" w:rsidP="008E669B">
            <w:pPr>
              <w:pStyle w:val="XF-0"/>
              <w:rPr>
                <w:rFonts w:hint="eastAsia"/>
              </w:rPr>
            </w:pPr>
          </w:p>
        </w:tc>
        <w:tc>
          <w:tcPr>
            <w:tcW w:w="522" w:type="pct"/>
            <w:vMerge/>
          </w:tcPr>
          <w:p w14:paraId="00F9A9A8" w14:textId="77777777" w:rsidR="00373251" w:rsidRDefault="00373251" w:rsidP="008E669B">
            <w:pPr>
              <w:pStyle w:val="XF-0"/>
              <w:rPr>
                <w:rFonts w:hint="eastAsia"/>
              </w:rPr>
            </w:pPr>
          </w:p>
        </w:tc>
      </w:tr>
      <w:tr w:rsidR="00373251" w14:paraId="6FA1BB64" w14:textId="77777777" w:rsidTr="0014630C">
        <w:trPr>
          <w:trHeight w:val="289"/>
        </w:trPr>
        <w:tc>
          <w:tcPr>
            <w:tcW w:w="386" w:type="pct"/>
            <w:vMerge/>
          </w:tcPr>
          <w:p w14:paraId="44F2F222" w14:textId="77777777" w:rsidR="00373251" w:rsidRDefault="00373251" w:rsidP="008E669B">
            <w:pPr>
              <w:pStyle w:val="XF-0"/>
              <w:rPr>
                <w:rFonts w:hint="eastAsia"/>
                <w:b/>
              </w:rPr>
            </w:pPr>
          </w:p>
        </w:tc>
        <w:tc>
          <w:tcPr>
            <w:tcW w:w="457" w:type="pct"/>
            <w:vMerge/>
          </w:tcPr>
          <w:p w14:paraId="373FC97E" w14:textId="77777777" w:rsidR="00373251" w:rsidRDefault="00373251" w:rsidP="008E669B">
            <w:pPr>
              <w:pStyle w:val="XF-0"/>
              <w:rPr>
                <w:rFonts w:hint="eastAsia"/>
              </w:rPr>
            </w:pPr>
          </w:p>
        </w:tc>
        <w:tc>
          <w:tcPr>
            <w:tcW w:w="469" w:type="pct"/>
            <w:vMerge/>
          </w:tcPr>
          <w:p w14:paraId="2521B7C6" w14:textId="77777777" w:rsidR="00373251" w:rsidRDefault="00373251" w:rsidP="008E669B">
            <w:pPr>
              <w:pStyle w:val="XF-0"/>
              <w:rPr>
                <w:rFonts w:hint="eastAsia"/>
              </w:rPr>
            </w:pPr>
          </w:p>
        </w:tc>
        <w:tc>
          <w:tcPr>
            <w:tcW w:w="1023" w:type="pct"/>
          </w:tcPr>
          <w:p w14:paraId="1993E7F8" w14:textId="77777777" w:rsidR="00373251" w:rsidRDefault="00373251" w:rsidP="008E669B">
            <w:pPr>
              <w:pStyle w:val="XF-0"/>
              <w:rPr>
                <w:rFonts w:hint="eastAsia"/>
              </w:rPr>
            </w:pPr>
            <w:r>
              <w:rPr>
                <w:rFonts w:hint="eastAsia"/>
              </w:rPr>
              <w:t>06：设置默认波门尺寸</w:t>
            </w:r>
          </w:p>
        </w:tc>
        <w:tc>
          <w:tcPr>
            <w:tcW w:w="1607" w:type="pct"/>
          </w:tcPr>
          <w:p w14:paraId="5A36E20B" w14:textId="77777777" w:rsidR="00373251" w:rsidRDefault="00373251" w:rsidP="008E669B">
            <w:pPr>
              <w:pStyle w:val="XF-0"/>
              <w:rPr>
                <w:rFonts w:hint="eastAsia"/>
              </w:rPr>
            </w:pPr>
            <w:r>
              <w:rPr>
                <w:rFonts w:hint="eastAsia"/>
              </w:rPr>
              <w:t>[0]：波门尺寸，00-FF（0-256）（同时作为默认大中小波门使用）</w:t>
            </w:r>
          </w:p>
        </w:tc>
        <w:tc>
          <w:tcPr>
            <w:tcW w:w="536" w:type="pct"/>
            <w:vMerge/>
          </w:tcPr>
          <w:p w14:paraId="068AAEBE" w14:textId="77777777" w:rsidR="00373251" w:rsidRDefault="00373251" w:rsidP="008E669B">
            <w:pPr>
              <w:pStyle w:val="XF-0"/>
              <w:rPr>
                <w:rFonts w:hint="eastAsia"/>
              </w:rPr>
            </w:pPr>
          </w:p>
        </w:tc>
        <w:tc>
          <w:tcPr>
            <w:tcW w:w="522" w:type="pct"/>
            <w:vMerge/>
          </w:tcPr>
          <w:p w14:paraId="115E7456" w14:textId="77777777" w:rsidR="00373251" w:rsidRDefault="00373251" w:rsidP="008E669B">
            <w:pPr>
              <w:pStyle w:val="XF-0"/>
              <w:rPr>
                <w:rFonts w:hint="eastAsia"/>
              </w:rPr>
            </w:pPr>
          </w:p>
        </w:tc>
      </w:tr>
      <w:tr w:rsidR="00373251" w14:paraId="76F8F9A3" w14:textId="77777777" w:rsidTr="0014630C">
        <w:tc>
          <w:tcPr>
            <w:tcW w:w="386" w:type="pct"/>
            <w:vMerge/>
          </w:tcPr>
          <w:p w14:paraId="2A9ED55A" w14:textId="77777777" w:rsidR="00373251" w:rsidRDefault="00373251" w:rsidP="008E669B">
            <w:pPr>
              <w:pStyle w:val="XF-0"/>
              <w:rPr>
                <w:rFonts w:hint="eastAsia"/>
                <w:b/>
              </w:rPr>
            </w:pPr>
          </w:p>
        </w:tc>
        <w:tc>
          <w:tcPr>
            <w:tcW w:w="457" w:type="pct"/>
            <w:vMerge/>
          </w:tcPr>
          <w:p w14:paraId="2A6BB86F" w14:textId="77777777" w:rsidR="00373251" w:rsidRDefault="00373251" w:rsidP="008E669B">
            <w:pPr>
              <w:pStyle w:val="XF-0"/>
              <w:rPr>
                <w:rFonts w:hint="eastAsia"/>
              </w:rPr>
            </w:pPr>
          </w:p>
        </w:tc>
        <w:tc>
          <w:tcPr>
            <w:tcW w:w="469" w:type="pct"/>
            <w:vMerge/>
          </w:tcPr>
          <w:p w14:paraId="018F52E5" w14:textId="77777777" w:rsidR="00373251" w:rsidRDefault="00373251" w:rsidP="008E669B">
            <w:pPr>
              <w:pStyle w:val="XF-0"/>
              <w:rPr>
                <w:rFonts w:hint="eastAsia"/>
              </w:rPr>
            </w:pPr>
          </w:p>
        </w:tc>
        <w:tc>
          <w:tcPr>
            <w:tcW w:w="1023" w:type="pct"/>
          </w:tcPr>
          <w:p w14:paraId="726BC320" w14:textId="77777777" w:rsidR="00373251" w:rsidRDefault="00373251" w:rsidP="008E669B">
            <w:pPr>
              <w:pStyle w:val="XF-0"/>
              <w:rPr>
                <w:rFonts w:hint="eastAsia"/>
              </w:rPr>
            </w:pPr>
            <w:r>
              <w:rPr>
                <w:rFonts w:hint="eastAsia"/>
              </w:rPr>
              <w:t>07：记忆跟踪时间设置</w:t>
            </w:r>
          </w:p>
        </w:tc>
        <w:tc>
          <w:tcPr>
            <w:tcW w:w="1607" w:type="pct"/>
          </w:tcPr>
          <w:p w14:paraId="2B299BB6" w14:textId="77777777" w:rsidR="00373251" w:rsidRDefault="00373251" w:rsidP="008E669B">
            <w:pPr>
              <w:pStyle w:val="XF-0"/>
              <w:rPr>
                <w:rFonts w:hint="eastAsia"/>
              </w:rPr>
            </w:pPr>
            <w:r>
              <w:rPr>
                <w:rFonts w:hint="eastAsia"/>
              </w:rPr>
              <w:t>[0-1]，记忆跟踪时间，000-1388（0-5000毫秒）</w:t>
            </w:r>
          </w:p>
        </w:tc>
        <w:tc>
          <w:tcPr>
            <w:tcW w:w="536" w:type="pct"/>
            <w:vMerge/>
          </w:tcPr>
          <w:p w14:paraId="76476882" w14:textId="77777777" w:rsidR="00373251" w:rsidRDefault="00373251" w:rsidP="008E669B">
            <w:pPr>
              <w:pStyle w:val="XF-0"/>
              <w:rPr>
                <w:rFonts w:hint="eastAsia"/>
              </w:rPr>
            </w:pPr>
          </w:p>
        </w:tc>
        <w:tc>
          <w:tcPr>
            <w:tcW w:w="522" w:type="pct"/>
            <w:vMerge/>
          </w:tcPr>
          <w:p w14:paraId="2C8149CD" w14:textId="77777777" w:rsidR="00373251" w:rsidRDefault="00373251" w:rsidP="008E669B">
            <w:pPr>
              <w:pStyle w:val="XF-0"/>
              <w:rPr>
                <w:rFonts w:hint="eastAsia"/>
              </w:rPr>
            </w:pPr>
          </w:p>
        </w:tc>
      </w:tr>
      <w:tr w:rsidR="00373251" w14:paraId="465FE58B" w14:textId="77777777" w:rsidTr="0014630C">
        <w:tc>
          <w:tcPr>
            <w:tcW w:w="386" w:type="pct"/>
            <w:vMerge/>
          </w:tcPr>
          <w:p w14:paraId="488DDCF2" w14:textId="77777777" w:rsidR="00373251" w:rsidRDefault="00373251" w:rsidP="008E669B">
            <w:pPr>
              <w:pStyle w:val="XF-0"/>
              <w:rPr>
                <w:rFonts w:hint="eastAsia"/>
                <w:b/>
              </w:rPr>
            </w:pPr>
          </w:p>
        </w:tc>
        <w:tc>
          <w:tcPr>
            <w:tcW w:w="457" w:type="pct"/>
            <w:vMerge/>
          </w:tcPr>
          <w:p w14:paraId="05621E23" w14:textId="77777777" w:rsidR="00373251" w:rsidRDefault="00373251" w:rsidP="008E669B">
            <w:pPr>
              <w:pStyle w:val="XF-0"/>
              <w:rPr>
                <w:rFonts w:hint="eastAsia"/>
              </w:rPr>
            </w:pPr>
          </w:p>
        </w:tc>
        <w:tc>
          <w:tcPr>
            <w:tcW w:w="469" w:type="pct"/>
            <w:vMerge/>
          </w:tcPr>
          <w:p w14:paraId="202ADF9C" w14:textId="77777777" w:rsidR="00373251" w:rsidRDefault="00373251" w:rsidP="008E669B">
            <w:pPr>
              <w:pStyle w:val="XF-0"/>
              <w:rPr>
                <w:rFonts w:hint="eastAsia"/>
              </w:rPr>
            </w:pPr>
          </w:p>
        </w:tc>
        <w:tc>
          <w:tcPr>
            <w:tcW w:w="1023" w:type="pct"/>
          </w:tcPr>
          <w:p w14:paraId="27D134AC" w14:textId="77777777" w:rsidR="00373251" w:rsidRDefault="00373251" w:rsidP="008E669B">
            <w:pPr>
              <w:pStyle w:val="XF-0"/>
              <w:rPr>
                <w:rFonts w:hint="eastAsia"/>
              </w:rPr>
            </w:pPr>
            <w:r>
              <w:rPr>
                <w:rFonts w:hint="eastAsia"/>
              </w:rPr>
              <w:t>0x08：波门上移动（跟踪中）</w:t>
            </w:r>
          </w:p>
          <w:p w14:paraId="1FDE6B86" w14:textId="77777777" w:rsidR="00373251" w:rsidRDefault="00373251" w:rsidP="008E669B">
            <w:pPr>
              <w:pStyle w:val="XF-0"/>
              <w:rPr>
                <w:rFonts w:hint="eastAsia"/>
              </w:rPr>
            </w:pPr>
            <w:r>
              <w:rPr>
                <w:rFonts w:hint="eastAsia"/>
              </w:rPr>
              <w:lastRenderedPageBreak/>
              <w:t>0x09：波门下移动（跟踪中）</w:t>
            </w:r>
          </w:p>
          <w:p w14:paraId="32CFC0A2" w14:textId="77777777" w:rsidR="00373251" w:rsidRDefault="00373251" w:rsidP="008E669B">
            <w:pPr>
              <w:pStyle w:val="XF-0"/>
              <w:rPr>
                <w:rFonts w:hint="eastAsia"/>
              </w:rPr>
            </w:pPr>
            <w:r>
              <w:rPr>
                <w:rFonts w:hint="eastAsia"/>
              </w:rPr>
              <w:t>0x0a：波门左移动（跟踪中）</w:t>
            </w:r>
          </w:p>
          <w:p w14:paraId="671DCF3B" w14:textId="77777777" w:rsidR="00373251" w:rsidRDefault="00373251" w:rsidP="008E669B">
            <w:pPr>
              <w:pStyle w:val="XF-0"/>
              <w:rPr>
                <w:rFonts w:hint="eastAsia"/>
              </w:rPr>
            </w:pPr>
            <w:r>
              <w:rPr>
                <w:rFonts w:hint="eastAsia"/>
              </w:rPr>
              <w:t>0x0b：波门右移动（跟踪中）</w:t>
            </w:r>
          </w:p>
          <w:p w14:paraId="7DA3F61A" w14:textId="77777777" w:rsidR="00373251" w:rsidRDefault="00373251" w:rsidP="008E669B">
            <w:pPr>
              <w:pStyle w:val="XF-0"/>
              <w:rPr>
                <w:rFonts w:hint="eastAsia"/>
              </w:rPr>
            </w:pPr>
            <w:r>
              <w:rPr>
                <w:rFonts w:hint="eastAsia"/>
              </w:rPr>
              <w:t>0x0c：波门+（跟踪中）</w:t>
            </w:r>
          </w:p>
          <w:p w14:paraId="16254453" w14:textId="77777777" w:rsidR="00373251" w:rsidRDefault="00373251" w:rsidP="008E669B">
            <w:pPr>
              <w:pStyle w:val="XF-0"/>
              <w:rPr>
                <w:rFonts w:hint="eastAsia"/>
              </w:rPr>
            </w:pPr>
            <w:r>
              <w:rPr>
                <w:rFonts w:hint="eastAsia"/>
              </w:rPr>
              <w:t>0x0d：波门-（跟踪中）</w:t>
            </w:r>
          </w:p>
        </w:tc>
        <w:tc>
          <w:tcPr>
            <w:tcW w:w="1607" w:type="pct"/>
          </w:tcPr>
          <w:p w14:paraId="2EBAE7D0" w14:textId="77777777" w:rsidR="00373251" w:rsidRDefault="00373251" w:rsidP="008E669B">
            <w:pPr>
              <w:pStyle w:val="XF-0"/>
              <w:rPr>
                <w:rFonts w:hint="eastAsia"/>
              </w:rPr>
            </w:pPr>
            <w:r>
              <w:rPr>
                <w:rFonts w:hint="eastAsia"/>
              </w:rPr>
              <w:lastRenderedPageBreak/>
              <w:t>[0]：移动像素数量，00-64（0-100）</w:t>
            </w:r>
          </w:p>
        </w:tc>
        <w:tc>
          <w:tcPr>
            <w:tcW w:w="536" w:type="pct"/>
            <w:vMerge/>
          </w:tcPr>
          <w:p w14:paraId="535BF13A" w14:textId="77777777" w:rsidR="00373251" w:rsidRDefault="00373251" w:rsidP="008E669B">
            <w:pPr>
              <w:pStyle w:val="XF-0"/>
              <w:rPr>
                <w:rFonts w:hint="eastAsia"/>
              </w:rPr>
            </w:pPr>
          </w:p>
        </w:tc>
        <w:tc>
          <w:tcPr>
            <w:tcW w:w="522" w:type="pct"/>
            <w:vMerge/>
          </w:tcPr>
          <w:p w14:paraId="09420FAC" w14:textId="77777777" w:rsidR="00373251" w:rsidRDefault="00373251" w:rsidP="008E669B">
            <w:pPr>
              <w:pStyle w:val="XF-0"/>
              <w:rPr>
                <w:rFonts w:hint="eastAsia"/>
              </w:rPr>
            </w:pPr>
          </w:p>
        </w:tc>
      </w:tr>
      <w:tr w:rsidR="00373251" w14:paraId="5FED3CE4" w14:textId="77777777" w:rsidTr="0014630C">
        <w:tc>
          <w:tcPr>
            <w:tcW w:w="386" w:type="pct"/>
            <w:vMerge/>
          </w:tcPr>
          <w:p w14:paraId="67F5D7D7" w14:textId="77777777" w:rsidR="00373251" w:rsidRDefault="00373251" w:rsidP="008E669B">
            <w:pPr>
              <w:pStyle w:val="XF-0"/>
              <w:rPr>
                <w:rFonts w:hint="eastAsia"/>
                <w:b/>
              </w:rPr>
            </w:pPr>
          </w:p>
        </w:tc>
        <w:tc>
          <w:tcPr>
            <w:tcW w:w="457" w:type="pct"/>
            <w:vMerge/>
          </w:tcPr>
          <w:p w14:paraId="5D6644D8" w14:textId="77777777" w:rsidR="00373251" w:rsidRDefault="00373251" w:rsidP="008E669B">
            <w:pPr>
              <w:pStyle w:val="XF-0"/>
              <w:rPr>
                <w:rFonts w:hint="eastAsia"/>
              </w:rPr>
            </w:pPr>
          </w:p>
        </w:tc>
        <w:tc>
          <w:tcPr>
            <w:tcW w:w="469" w:type="pct"/>
            <w:vMerge/>
          </w:tcPr>
          <w:p w14:paraId="376C0855" w14:textId="77777777" w:rsidR="00373251" w:rsidRDefault="00373251" w:rsidP="008E669B">
            <w:pPr>
              <w:pStyle w:val="XF-0"/>
              <w:rPr>
                <w:rFonts w:hint="eastAsia"/>
              </w:rPr>
            </w:pPr>
          </w:p>
        </w:tc>
        <w:tc>
          <w:tcPr>
            <w:tcW w:w="1023" w:type="pct"/>
          </w:tcPr>
          <w:p w14:paraId="46887401" w14:textId="77777777" w:rsidR="00373251" w:rsidRDefault="00373251" w:rsidP="008E669B">
            <w:pPr>
              <w:pStyle w:val="XF-0"/>
              <w:rPr>
                <w:rFonts w:hint="eastAsia"/>
              </w:rPr>
            </w:pPr>
            <w:r>
              <w:rPr>
                <w:rFonts w:hint="eastAsia"/>
              </w:rPr>
              <w:t>0x0e：保存跟踪状态设置</w:t>
            </w:r>
          </w:p>
        </w:tc>
        <w:tc>
          <w:tcPr>
            <w:tcW w:w="1607" w:type="pct"/>
          </w:tcPr>
          <w:p w14:paraId="7BD71D02" w14:textId="77777777" w:rsidR="00373251" w:rsidRDefault="00373251" w:rsidP="008E669B">
            <w:pPr>
              <w:pStyle w:val="XF-0"/>
              <w:rPr>
                <w:rFonts w:hint="eastAsia"/>
              </w:rPr>
            </w:pPr>
            <w:r>
              <w:rPr>
                <w:rFonts w:hint="eastAsia"/>
              </w:rPr>
              <w:t>保存记忆跟踪时间和波门尺寸</w:t>
            </w:r>
          </w:p>
        </w:tc>
        <w:tc>
          <w:tcPr>
            <w:tcW w:w="536" w:type="pct"/>
            <w:vMerge/>
          </w:tcPr>
          <w:p w14:paraId="0680BCFB" w14:textId="77777777" w:rsidR="00373251" w:rsidRDefault="00373251" w:rsidP="008E669B">
            <w:pPr>
              <w:pStyle w:val="XF-0"/>
              <w:rPr>
                <w:rFonts w:hint="eastAsia"/>
              </w:rPr>
            </w:pPr>
          </w:p>
        </w:tc>
        <w:tc>
          <w:tcPr>
            <w:tcW w:w="522" w:type="pct"/>
            <w:vMerge/>
          </w:tcPr>
          <w:p w14:paraId="13DEA85A" w14:textId="77777777" w:rsidR="00373251" w:rsidRDefault="00373251" w:rsidP="008E669B">
            <w:pPr>
              <w:pStyle w:val="XF-0"/>
              <w:rPr>
                <w:rFonts w:hint="eastAsia"/>
              </w:rPr>
            </w:pPr>
          </w:p>
        </w:tc>
      </w:tr>
      <w:tr w:rsidR="00373251" w14:paraId="158B38B3" w14:textId="77777777" w:rsidTr="0014630C">
        <w:tc>
          <w:tcPr>
            <w:tcW w:w="386" w:type="pct"/>
            <w:vMerge/>
          </w:tcPr>
          <w:p w14:paraId="2B45D983" w14:textId="77777777" w:rsidR="00373251" w:rsidRDefault="00373251" w:rsidP="008E669B">
            <w:pPr>
              <w:pStyle w:val="XF-0"/>
              <w:rPr>
                <w:rFonts w:hint="eastAsia"/>
                <w:b/>
              </w:rPr>
            </w:pPr>
          </w:p>
        </w:tc>
        <w:tc>
          <w:tcPr>
            <w:tcW w:w="457" w:type="pct"/>
            <w:vMerge/>
          </w:tcPr>
          <w:p w14:paraId="31B63289" w14:textId="77777777" w:rsidR="00373251" w:rsidRDefault="00373251" w:rsidP="008E669B">
            <w:pPr>
              <w:pStyle w:val="XF-0"/>
              <w:rPr>
                <w:rFonts w:hint="eastAsia"/>
              </w:rPr>
            </w:pPr>
          </w:p>
        </w:tc>
        <w:tc>
          <w:tcPr>
            <w:tcW w:w="469" w:type="pct"/>
            <w:vMerge/>
          </w:tcPr>
          <w:p w14:paraId="35BD713C" w14:textId="77777777" w:rsidR="00373251" w:rsidRDefault="00373251" w:rsidP="008E669B">
            <w:pPr>
              <w:pStyle w:val="XF-0"/>
              <w:rPr>
                <w:rFonts w:hint="eastAsia"/>
              </w:rPr>
            </w:pPr>
          </w:p>
        </w:tc>
        <w:tc>
          <w:tcPr>
            <w:tcW w:w="1023" w:type="pct"/>
          </w:tcPr>
          <w:p w14:paraId="3FADDEDE" w14:textId="77777777" w:rsidR="00373251" w:rsidRDefault="00373251" w:rsidP="008E669B">
            <w:pPr>
              <w:pStyle w:val="XF-0"/>
              <w:rPr>
                <w:rFonts w:hint="eastAsia"/>
              </w:rPr>
            </w:pPr>
            <w:r>
              <w:rPr>
                <w:rFonts w:hint="eastAsia"/>
              </w:rPr>
              <w:t>0x10：手动框选跟踪</w:t>
            </w:r>
          </w:p>
        </w:tc>
        <w:tc>
          <w:tcPr>
            <w:tcW w:w="1607" w:type="pct"/>
          </w:tcPr>
          <w:p w14:paraId="0C4BBCD9" w14:textId="77777777" w:rsidR="00373251" w:rsidRDefault="00373251" w:rsidP="008E669B">
            <w:pPr>
              <w:pStyle w:val="XF-0"/>
              <w:rPr>
                <w:rFonts w:hint="eastAsia"/>
              </w:rPr>
            </w:pPr>
            <w:r>
              <w:rPr>
                <w:rFonts w:hint="eastAsia"/>
              </w:rPr>
              <w:t>[0-1]：框选点选跟踪位置左X位置，000-875（0-2165）；</w:t>
            </w:r>
          </w:p>
          <w:p w14:paraId="50988E46" w14:textId="77777777" w:rsidR="00373251" w:rsidRDefault="00373251" w:rsidP="008E669B">
            <w:pPr>
              <w:pStyle w:val="XF-0"/>
              <w:rPr>
                <w:rFonts w:hint="eastAsia"/>
              </w:rPr>
            </w:pPr>
            <w:r>
              <w:rPr>
                <w:rFonts w:hint="eastAsia"/>
              </w:rPr>
              <w:t>[2-3]：框选点选跟踪位置上Y位置，000-5EF（0-1519）；</w:t>
            </w:r>
          </w:p>
          <w:p w14:paraId="0796EB2D" w14:textId="77777777" w:rsidR="00373251" w:rsidRDefault="00373251" w:rsidP="008E669B">
            <w:pPr>
              <w:pStyle w:val="XF-0"/>
              <w:rPr>
                <w:rFonts w:hint="eastAsia"/>
              </w:rPr>
            </w:pPr>
            <w:r>
              <w:rPr>
                <w:rFonts w:hint="eastAsia"/>
              </w:rPr>
              <w:t>[4-5]：框选点选跟踪位置右X位置，000-875（0-2165）；</w:t>
            </w:r>
          </w:p>
          <w:p w14:paraId="43C8C55C" w14:textId="77777777" w:rsidR="00373251" w:rsidRDefault="00373251" w:rsidP="008E669B">
            <w:pPr>
              <w:pStyle w:val="XF-0"/>
              <w:rPr>
                <w:rFonts w:hint="eastAsia"/>
              </w:rPr>
            </w:pPr>
            <w:r>
              <w:rPr>
                <w:rFonts w:hint="eastAsia"/>
              </w:rPr>
              <w:t>[6-7]：框选点选跟踪位置下Y位置，000-5EF（0-1519）；</w:t>
            </w:r>
          </w:p>
        </w:tc>
        <w:tc>
          <w:tcPr>
            <w:tcW w:w="536" w:type="pct"/>
            <w:vMerge/>
          </w:tcPr>
          <w:p w14:paraId="0848341D" w14:textId="77777777" w:rsidR="00373251" w:rsidRDefault="00373251" w:rsidP="008E669B">
            <w:pPr>
              <w:pStyle w:val="XF-0"/>
              <w:rPr>
                <w:rFonts w:hint="eastAsia"/>
              </w:rPr>
            </w:pPr>
          </w:p>
        </w:tc>
        <w:tc>
          <w:tcPr>
            <w:tcW w:w="522" w:type="pct"/>
          </w:tcPr>
          <w:p w14:paraId="55040045" w14:textId="77777777" w:rsidR="00373251" w:rsidRDefault="00373251" w:rsidP="008E669B">
            <w:pPr>
              <w:pStyle w:val="XF-0"/>
              <w:rPr>
                <w:rFonts w:hint="eastAsia"/>
              </w:rPr>
            </w:pPr>
          </w:p>
        </w:tc>
      </w:tr>
      <w:tr w:rsidR="00373251" w14:paraId="6A3DA14D" w14:textId="77777777" w:rsidTr="0014630C">
        <w:tc>
          <w:tcPr>
            <w:tcW w:w="386" w:type="pct"/>
            <w:vMerge/>
          </w:tcPr>
          <w:p w14:paraId="190AF882" w14:textId="77777777" w:rsidR="00373251" w:rsidRDefault="00373251" w:rsidP="008E669B">
            <w:pPr>
              <w:pStyle w:val="XF-0"/>
              <w:rPr>
                <w:rFonts w:hint="eastAsia"/>
                <w:b/>
              </w:rPr>
            </w:pPr>
          </w:p>
        </w:tc>
        <w:tc>
          <w:tcPr>
            <w:tcW w:w="457" w:type="pct"/>
            <w:vMerge/>
          </w:tcPr>
          <w:p w14:paraId="54EC3FA8" w14:textId="77777777" w:rsidR="00373251" w:rsidRDefault="00373251" w:rsidP="008E669B">
            <w:pPr>
              <w:pStyle w:val="XF-0"/>
              <w:rPr>
                <w:rFonts w:hint="eastAsia"/>
              </w:rPr>
            </w:pPr>
          </w:p>
        </w:tc>
        <w:tc>
          <w:tcPr>
            <w:tcW w:w="469" w:type="pct"/>
            <w:vMerge/>
          </w:tcPr>
          <w:p w14:paraId="06530539" w14:textId="77777777" w:rsidR="00373251" w:rsidRDefault="00373251" w:rsidP="008E669B">
            <w:pPr>
              <w:pStyle w:val="XF-0"/>
              <w:rPr>
                <w:rFonts w:hint="eastAsia"/>
              </w:rPr>
            </w:pPr>
          </w:p>
        </w:tc>
        <w:tc>
          <w:tcPr>
            <w:tcW w:w="1023" w:type="pct"/>
          </w:tcPr>
          <w:p w14:paraId="39FC127B" w14:textId="77777777" w:rsidR="00373251" w:rsidRDefault="00373251" w:rsidP="008E669B">
            <w:pPr>
              <w:pStyle w:val="XF-0"/>
              <w:rPr>
                <w:rFonts w:hint="eastAsia"/>
              </w:rPr>
            </w:pPr>
            <w:r>
              <w:rPr>
                <w:rFonts w:hint="eastAsia"/>
              </w:rPr>
              <w:t>0x11: 保留</w:t>
            </w:r>
          </w:p>
        </w:tc>
        <w:tc>
          <w:tcPr>
            <w:tcW w:w="1607" w:type="pct"/>
          </w:tcPr>
          <w:p w14:paraId="165DCA0F" w14:textId="77777777" w:rsidR="00373251" w:rsidRDefault="00373251" w:rsidP="008E669B">
            <w:pPr>
              <w:pStyle w:val="XF-0"/>
              <w:rPr>
                <w:rFonts w:hint="eastAsia"/>
              </w:rPr>
            </w:pPr>
          </w:p>
        </w:tc>
        <w:tc>
          <w:tcPr>
            <w:tcW w:w="536" w:type="pct"/>
            <w:vMerge/>
          </w:tcPr>
          <w:p w14:paraId="271D5EF8" w14:textId="77777777" w:rsidR="00373251" w:rsidRDefault="00373251" w:rsidP="008E669B">
            <w:pPr>
              <w:pStyle w:val="XF-0"/>
              <w:rPr>
                <w:rFonts w:hint="eastAsia"/>
              </w:rPr>
            </w:pPr>
          </w:p>
        </w:tc>
        <w:tc>
          <w:tcPr>
            <w:tcW w:w="522" w:type="pct"/>
          </w:tcPr>
          <w:p w14:paraId="2CD10871" w14:textId="77777777" w:rsidR="00373251" w:rsidRDefault="00373251" w:rsidP="008E669B">
            <w:pPr>
              <w:pStyle w:val="XF-0"/>
              <w:rPr>
                <w:rFonts w:hint="eastAsia"/>
              </w:rPr>
            </w:pPr>
          </w:p>
        </w:tc>
      </w:tr>
      <w:tr w:rsidR="00373251" w14:paraId="1BE0ADDE" w14:textId="77777777" w:rsidTr="0014630C">
        <w:tc>
          <w:tcPr>
            <w:tcW w:w="386" w:type="pct"/>
            <w:vMerge/>
          </w:tcPr>
          <w:p w14:paraId="59620766" w14:textId="77777777" w:rsidR="00373251" w:rsidRDefault="00373251" w:rsidP="008E669B">
            <w:pPr>
              <w:pStyle w:val="XF-0"/>
              <w:rPr>
                <w:rFonts w:hint="eastAsia"/>
                <w:b/>
              </w:rPr>
            </w:pPr>
          </w:p>
        </w:tc>
        <w:tc>
          <w:tcPr>
            <w:tcW w:w="457" w:type="pct"/>
            <w:vMerge/>
          </w:tcPr>
          <w:p w14:paraId="20C2BAA2" w14:textId="77777777" w:rsidR="00373251" w:rsidRDefault="00373251" w:rsidP="008E669B">
            <w:pPr>
              <w:pStyle w:val="XF-0"/>
              <w:rPr>
                <w:rFonts w:hint="eastAsia"/>
              </w:rPr>
            </w:pPr>
          </w:p>
        </w:tc>
        <w:tc>
          <w:tcPr>
            <w:tcW w:w="469" w:type="pct"/>
            <w:vMerge/>
          </w:tcPr>
          <w:p w14:paraId="697EA5E0" w14:textId="77777777" w:rsidR="00373251" w:rsidRDefault="00373251" w:rsidP="008E669B">
            <w:pPr>
              <w:pStyle w:val="XF-0"/>
              <w:rPr>
                <w:rFonts w:hint="eastAsia"/>
              </w:rPr>
            </w:pPr>
          </w:p>
        </w:tc>
        <w:tc>
          <w:tcPr>
            <w:tcW w:w="1023" w:type="pct"/>
          </w:tcPr>
          <w:p w14:paraId="3AAE7817" w14:textId="77777777" w:rsidR="00373251" w:rsidRDefault="00373251" w:rsidP="008E669B">
            <w:pPr>
              <w:pStyle w:val="XF-0"/>
              <w:rPr>
                <w:rFonts w:hint="eastAsia"/>
              </w:rPr>
            </w:pPr>
            <w:r>
              <w:rPr>
                <w:rFonts w:hint="eastAsia"/>
              </w:rPr>
              <w:t>0x12: 自动调焦开</w:t>
            </w:r>
          </w:p>
        </w:tc>
        <w:tc>
          <w:tcPr>
            <w:tcW w:w="1607" w:type="pct"/>
          </w:tcPr>
          <w:p w14:paraId="5241CB8B" w14:textId="77777777" w:rsidR="00373251" w:rsidRDefault="00373251" w:rsidP="008E669B">
            <w:pPr>
              <w:pStyle w:val="XF-0"/>
              <w:rPr>
                <w:rFonts w:hint="eastAsia"/>
              </w:rPr>
            </w:pPr>
          </w:p>
        </w:tc>
        <w:tc>
          <w:tcPr>
            <w:tcW w:w="536" w:type="pct"/>
            <w:vMerge/>
          </w:tcPr>
          <w:p w14:paraId="412A6E62" w14:textId="77777777" w:rsidR="00373251" w:rsidRDefault="00373251" w:rsidP="008E669B">
            <w:pPr>
              <w:pStyle w:val="XF-0"/>
              <w:rPr>
                <w:rFonts w:hint="eastAsia"/>
              </w:rPr>
            </w:pPr>
          </w:p>
        </w:tc>
        <w:tc>
          <w:tcPr>
            <w:tcW w:w="522" w:type="pct"/>
          </w:tcPr>
          <w:p w14:paraId="13D98C1B" w14:textId="77777777" w:rsidR="00373251" w:rsidRDefault="00373251" w:rsidP="008E669B">
            <w:pPr>
              <w:pStyle w:val="XF-0"/>
              <w:rPr>
                <w:rFonts w:hint="eastAsia"/>
              </w:rPr>
            </w:pPr>
          </w:p>
        </w:tc>
      </w:tr>
      <w:tr w:rsidR="00373251" w14:paraId="69FDF379" w14:textId="77777777" w:rsidTr="0014630C">
        <w:tc>
          <w:tcPr>
            <w:tcW w:w="386" w:type="pct"/>
            <w:vMerge/>
          </w:tcPr>
          <w:p w14:paraId="157AF11F" w14:textId="77777777" w:rsidR="00373251" w:rsidRDefault="00373251" w:rsidP="008E669B">
            <w:pPr>
              <w:pStyle w:val="XF-0"/>
              <w:rPr>
                <w:rFonts w:hint="eastAsia"/>
                <w:b/>
              </w:rPr>
            </w:pPr>
          </w:p>
        </w:tc>
        <w:tc>
          <w:tcPr>
            <w:tcW w:w="457" w:type="pct"/>
            <w:vMerge/>
          </w:tcPr>
          <w:p w14:paraId="2880F314" w14:textId="77777777" w:rsidR="00373251" w:rsidRDefault="00373251" w:rsidP="008E669B">
            <w:pPr>
              <w:pStyle w:val="XF-0"/>
              <w:rPr>
                <w:rFonts w:hint="eastAsia"/>
              </w:rPr>
            </w:pPr>
          </w:p>
        </w:tc>
        <w:tc>
          <w:tcPr>
            <w:tcW w:w="469" w:type="pct"/>
            <w:vMerge/>
          </w:tcPr>
          <w:p w14:paraId="75F9FE4F" w14:textId="77777777" w:rsidR="00373251" w:rsidRDefault="00373251" w:rsidP="008E669B">
            <w:pPr>
              <w:pStyle w:val="XF-0"/>
              <w:rPr>
                <w:rFonts w:hint="eastAsia"/>
              </w:rPr>
            </w:pPr>
          </w:p>
        </w:tc>
        <w:tc>
          <w:tcPr>
            <w:tcW w:w="1023" w:type="pct"/>
          </w:tcPr>
          <w:p w14:paraId="129E17CF" w14:textId="77777777" w:rsidR="00373251" w:rsidRDefault="00373251" w:rsidP="008E669B">
            <w:pPr>
              <w:pStyle w:val="XF-0"/>
              <w:rPr>
                <w:rFonts w:hint="eastAsia"/>
              </w:rPr>
            </w:pPr>
            <w:r>
              <w:rPr>
                <w:rFonts w:hint="eastAsia"/>
              </w:rPr>
              <w:t>0x13: 自动调焦关</w:t>
            </w:r>
          </w:p>
        </w:tc>
        <w:tc>
          <w:tcPr>
            <w:tcW w:w="1607" w:type="pct"/>
          </w:tcPr>
          <w:p w14:paraId="56042475" w14:textId="77777777" w:rsidR="00373251" w:rsidRDefault="00373251" w:rsidP="008E669B">
            <w:pPr>
              <w:pStyle w:val="XF-0"/>
              <w:rPr>
                <w:rFonts w:hint="eastAsia"/>
              </w:rPr>
            </w:pPr>
          </w:p>
        </w:tc>
        <w:tc>
          <w:tcPr>
            <w:tcW w:w="536" w:type="pct"/>
            <w:vMerge/>
          </w:tcPr>
          <w:p w14:paraId="77F7888C" w14:textId="77777777" w:rsidR="00373251" w:rsidRDefault="00373251" w:rsidP="008E669B">
            <w:pPr>
              <w:pStyle w:val="XF-0"/>
              <w:rPr>
                <w:rFonts w:hint="eastAsia"/>
              </w:rPr>
            </w:pPr>
          </w:p>
        </w:tc>
        <w:tc>
          <w:tcPr>
            <w:tcW w:w="522" w:type="pct"/>
          </w:tcPr>
          <w:p w14:paraId="6E3E6036" w14:textId="77777777" w:rsidR="00373251" w:rsidRDefault="00373251" w:rsidP="008E669B">
            <w:pPr>
              <w:pStyle w:val="XF-0"/>
              <w:rPr>
                <w:rFonts w:hint="eastAsia"/>
              </w:rPr>
            </w:pPr>
          </w:p>
        </w:tc>
      </w:tr>
    </w:tbl>
    <w:p w14:paraId="4E724C89" w14:textId="0EAF7B61" w:rsidR="008E669B" w:rsidRDefault="008E669B" w:rsidP="00131C63">
      <w:r>
        <w:br w:type="page"/>
      </w:r>
    </w:p>
    <w:p w14:paraId="11EF0CF9" w14:textId="77777777" w:rsidR="00AE1875" w:rsidRDefault="00000000">
      <w:pPr>
        <w:pStyle w:val="3"/>
        <w:ind w:left="0" w:firstLine="0"/>
      </w:pPr>
      <w:bookmarkStart w:id="40" w:name="_Ref224046110"/>
      <w:bookmarkStart w:id="41" w:name="_Ref224046107"/>
      <w:bookmarkStart w:id="42" w:name="_Toc229133431"/>
      <w:r>
        <w:rPr>
          <w:rFonts w:hint="eastAsia"/>
        </w:rPr>
        <w:lastRenderedPageBreak/>
        <w:t>综合显控软件</w:t>
      </w:r>
      <w:r>
        <w:rPr>
          <w:rFonts w:hint="eastAsia"/>
        </w:rPr>
        <w:t>-&gt;</w:t>
      </w:r>
      <w:r>
        <w:rPr>
          <w:rFonts w:hint="eastAsia"/>
        </w:rPr>
        <w:t>红外跟踪处理器</w:t>
      </w:r>
      <w:bookmarkEnd w:id="40"/>
      <w:bookmarkEnd w:id="41"/>
      <w:bookmarkEnd w:id="42"/>
    </w:p>
    <w:p w14:paraId="1AD160D6" w14:textId="77777777" w:rsidR="00AE1875" w:rsidRDefault="00000000" w:rsidP="008E669B">
      <w:pPr>
        <w:pStyle w:val="XF-"/>
        <w:rPr>
          <w:rFonts w:hint="eastAsia"/>
        </w:rPr>
      </w:pPr>
      <w:r>
        <w:rPr>
          <w:rFonts w:hint="eastAsia"/>
        </w:rPr>
        <w:t>发送条件：根据实际使用需求发送；</w:t>
      </w:r>
    </w:p>
    <w:p w14:paraId="6D7CA3F1" w14:textId="77777777" w:rsidR="00AE1875" w:rsidRDefault="00000000" w:rsidP="008E669B">
      <w:pPr>
        <w:pStyle w:val="XF-"/>
        <w:rPr>
          <w:rFonts w:hint="eastAsia"/>
        </w:rPr>
      </w:pPr>
      <w:r>
        <w:rPr>
          <w:rFonts w:hint="eastAsia"/>
        </w:rPr>
        <w:t>发送频度：不定；</w:t>
      </w:r>
    </w:p>
    <w:p w14:paraId="61AA4936" w14:textId="77777777" w:rsidR="00AE1875" w:rsidRDefault="00000000" w:rsidP="008E669B">
      <w:pPr>
        <w:pStyle w:val="XF-"/>
        <w:rPr>
          <w:rFonts w:hint="eastAsia"/>
        </w:rPr>
      </w:pPr>
      <w:r>
        <w:rPr>
          <w:rFonts w:hint="eastAsia"/>
        </w:rPr>
        <w:t>接收处理要求：无。</w:t>
      </w:r>
    </w:p>
    <w:p w14:paraId="6FC9C21D" w14:textId="5E7BC9A2" w:rsidR="00AE1875" w:rsidRDefault="00000000" w:rsidP="008E669B">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10</w:t>
      </w:r>
      <w:r>
        <w:fldChar w:fldCharType="end"/>
      </w:r>
      <w:r>
        <w:rPr>
          <w:rFonts w:hint="eastAsia"/>
        </w:rPr>
        <w:t xml:space="preserve"> 综合显控软件发送跟踪处理板指令帧格式</w:t>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98"/>
        <w:gridCol w:w="1354"/>
        <w:gridCol w:w="1456"/>
        <w:gridCol w:w="2887"/>
        <w:gridCol w:w="4676"/>
        <w:gridCol w:w="1560"/>
        <w:gridCol w:w="1519"/>
      </w:tblGrid>
      <w:tr w:rsidR="00AE1875" w14:paraId="7E2641B1" w14:textId="77777777" w:rsidTr="0014630C">
        <w:tc>
          <w:tcPr>
            <w:tcW w:w="377" w:type="pct"/>
            <w:tcBorders>
              <w:top w:val="single" w:sz="8" w:space="0" w:color="auto"/>
              <w:bottom w:val="single" w:sz="8" w:space="0" w:color="auto"/>
            </w:tcBorders>
          </w:tcPr>
          <w:p w14:paraId="2A28D609" w14:textId="77777777" w:rsidR="00AE1875" w:rsidRDefault="00000000" w:rsidP="008E669B">
            <w:pPr>
              <w:pStyle w:val="XF-0"/>
              <w:rPr>
                <w:rFonts w:hint="eastAsia"/>
              </w:rPr>
            </w:pPr>
            <w:r>
              <w:rPr>
                <w:rFonts w:hint="eastAsia"/>
              </w:rPr>
              <w:t>帧头</w:t>
            </w:r>
          </w:p>
        </w:tc>
        <w:tc>
          <w:tcPr>
            <w:tcW w:w="465" w:type="pct"/>
            <w:tcBorders>
              <w:top w:val="single" w:sz="8" w:space="0" w:color="auto"/>
              <w:bottom w:val="single" w:sz="8" w:space="0" w:color="auto"/>
            </w:tcBorders>
          </w:tcPr>
          <w:p w14:paraId="7BA7E8B7" w14:textId="77777777" w:rsidR="00AE1875" w:rsidRDefault="00000000" w:rsidP="008E669B">
            <w:pPr>
              <w:pStyle w:val="XF-0"/>
              <w:rPr>
                <w:rFonts w:hint="eastAsia"/>
              </w:rPr>
            </w:pPr>
            <w:r>
              <w:rPr>
                <w:rFonts w:hint="eastAsia"/>
              </w:rPr>
              <w:t>地址位</w:t>
            </w:r>
          </w:p>
        </w:tc>
        <w:tc>
          <w:tcPr>
            <w:tcW w:w="500" w:type="pct"/>
            <w:tcBorders>
              <w:top w:val="single" w:sz="8" w:space="0" w:color="auto"/>
              <w:bottom w:val="single" w:sz="8" w:space="0" w:color="auto"/>
            </w:tcBorders>
          </w:tcPr>
          <w:p w14:paraId="73979F53" w14:textId="77777777" w:rsidR="00AE1875" w:rsidRDefault="00000000" w:rsidP="008E669B">
            <w:pPr>
              <w:pStyle w:val="XF-0"/>
              <w:rPr>
                <w:rFonts w:hint="eastAsia"/>
              </w:rPr>
            </w:pPr>
            <w:r>
              <w:rPr>
                <w:rFonts w:hint="eastAsia"/>
              </w:rPr>
              <w:t>功能位</w:t>
            </w:r>
          </w:p>
        </w:tc>
        <w:tc>
          <w:tcPr>
            <w:tcW w:w="992" w:type="pct"/>
            <w:tcBorders>
              <w:top w:val="single" w:sz="8" w:space="0" w:color="auto"/>
              <w:bottom w:val="single" w:sz="8" w:space="0" w:color="auto"/>
            </w:tcBorders>
          </w:tcPr>
          <w:p w14:paraId="1AC83442" w14:textId="77777777" w:rsidR="00AE1875" w:rsidRDefault="00000000" w:rsidP="008E669B">
            <w:pPr>
              <w:pStyle w:val="XF-0"/>
              <w:rPr>
                <w:rFonts w:hint="eastAsia"/>
              </w:rPr>
            </w:pPr>
            <w:r>
              <w:rPr>
                <w:rFonts w:hint="eastAsia"/>
              </w:rPr>
              <w:t>控制位</w:t>
            </w:r>
          </w:p>
        </w:tc>
        <w:tc>
          <w:tcPr>
            <w:tcW w:w="1607" w:type="pct"/>
            <w:tcBorders>
              <w:top w:val="single" w:sz="8" w:space="0" w:color="auto"/>
              <w:bottom w:val="single" w:sz="8" w:space="0" w:color="auto"/>
            </w:tcBorders>
          </w:tcPr>
          <w:p w14:paraId="0D897A42" w14:textId="77777777" w:rsidR="00AE1875" w:rsidRDefault="00000000" w:rsidP="008E669B">
            <w:pPr>
              <w:pStyle w:val="XF-0"/>
              <w:rPr>
                <w:rFonts w:hint="eastAsia"/>
              </w:rPr>
            </w:pPr>
            <w:r>
              <w:rPr>
                <w:rFonts w:hint="eastAsia"/>
              </w:rPr>
              <w:t>数据位</w:t>
            </w:r>
          </w:p>
        </w:tc>
        <w:tc>
          <w:tcPr>
            <w:tcW w:w="536" w:type="pct"/>
            <w:tcBorders>
              <w:top w:val="single" w:sz="8" w:space="0" w:color="auto"/>
              <w:bottom w:val="single" w:sz="8" w:space="0" w:color="auto"/>
            </w:tcBorders>
          </w:tcPr>
          <w:p w14:paraId="6E23E4E1" w14:textId="77777777" w:rsidR="00AE1875" w:rsidRDefault="00000000" w:rsidP="008E669B">
            <w:pPr>
              <w:pStyle w:val="XF-0"/>
              <w:rPr>
                <w:rFonts w:hint="eastAsia"/>
              </w:rPr>
            </w:pPr>
            <w:r>
              <w:rPr>
                <w:rFonts w:hint="eastAsia"/>
              </w:rPr>
              <w:t>校验</w:t>
            </w:r>
          </w:p>
        </w:tc>
        <w:tc>
          <w:tcPr>
            <w:tcW w:w="522" w:type="pct"/>
            <w:tcBorders>
              <w:top w:val="single" w:sz="8" w:space="0" w:color="auto"/>
              <w:bottom w:val="single" w:sz="8" w:space="0" w:color="auto"/>
            </w:tcBorders>
          </w:tcPr>
          <w:p w14:paraId="721080B3" w14:textId="77777777" w:rsidR="00AE1875" w:rsidRDefault="00000000" w:rsidP="008E669B">
            <w:pPr>
              <w:pStyle w:val="XF-0"/>
              <w:rPr>
                <w:rFonts w:hint="eastAsia"/>
              </w:rPr>
            </w:pPr>
            <w:r>
              <w:rPr>
                <w:rFonts w:hint="eastAsia"/>
              </w:rPr>
              <w:t>帧尾</w:t>
            </w:r>
          </w:p>
        </w:tc>
      </w:tr>
      <w:tr w:rsidR="00AE1875" w14:paraId="4E254C5D" w14:textId="77777777" w:rsidTr="0014630C">
        <w:tc>
          <w:tcPr>
            <w:tcW w:w="377" w:type="pct"/>
            <w:tcBorders>
              <w:top w:val="single" w:sz="8" w:space="0" w:color="auto"/>
            </w:tcBorders>
          </w:tcPr>
          <w:p w14:paraId="1CB32E72" w14:textId="77777777" w:rsidR="00AE1875" w:rsidRDefault="00000000" w:rsidP="008E669B">
            <w:pPr>
              <w:pStyle w:val="XF-0"/>
              <w:rPr>
                <w:rFonts w:hint="eastAsia"/>
                <w:b/>
              </w:rPr>
            </w:pPr>
            <w:r>
              <w:rPr>
                <w:rFonts w:hint="eastAsia"/>
              </w:rPr>
              <w:t>0F F0</w:t>
            </w:r>
          </w:p>
        </w:tc>
        <w:tc>
          <w:tcPr>
            <w:tcW w:w="465" w:type="pct"/>
            <w:tcBorders>
              <w:top w:val="single" w:sz="8" w:space="0" w:color="auto"/>
            </w:tcBorders>
          </w:tcPr>
          <w:p w14:paraId="21098ABB" w14:textId="77777777" w:rsidR="00AE1875" w:rsidRDefault="00000000" w:rsidP="008E669B">
            <w:pPr>
              <w:pStyle w:val="XF-0"/>
              <w:rPr>
                <w:rFonts w:hint="eastAsia"/>
              </w:rPr>
            </w:pPr>
            <w:r>
              <w:rPr>
                <w:rFonts w:hint="eastAsia"/>
              </w:rPr>
              <w:t>分机标识号</w:t>
            </w:r>
          </w:p>
          <w:p w14:paraId="061BEE12" w14:textId="77777777" w:rsidR="00AE1875" w:rsidRDefault="00000000" w:rsidP="008E669B">
            <w:pPr>
              <w:pStyle w:val="XF-0"/>
              <w:rPr>
                <w:rFonts w:hint="eastAsia"/>
              </w:rPr>
            </w:pPr>
            <w:r>
              <w:rPr>
                <w:rFonts w:hint="eastAsia"/>
              </w:rPr>
              <w:t>红外跟踪处理器固定为01</w:t>
            </w:r>
          </w:p>
        </w:tc>
        <w:tc>
          <w:tcPr>
            <w:tcW w:w="500" w:type="pct"/>
            <w:tcBorders>
              <w:top w:val="single" w:sz="8" w:space="0" w:color="auto"/>
            </w:tcBorders>
          </w:tcPr>
          <w:p w14:paraId="7888DC9C" w14:textId="77777777" w:rsidR="00AE1875" w:rsidRDefault="00000000" w:rsidP="008E669B">
            <w:pPr>
              <w:pStyle w:val="XF-0"/>
              <w:rPr>
                <w:rFonts w:hint="eastAsia"/>
              </w:rPr>
            </w:pPr>
            <w:r>
              <w:rPr>
                <w:rFonts w:hint="eastAsia"/>
              </w:rPr>
              <w:t>功能种类</w:t>
            </w:r>
          </w:p>
        </w:tc>
        <w:tc>
          <w:tcPr>
            <w:tcW w:w="992" w:type="pct"/>
            <w:tcBorders>
              <w:top w:val="single" w:sz="8" w:space="0" w:color="auto"/>
            </w:tcBorders>
          </w:tcPr>
          <w:p w14:paraId="35845617" w14:textId="77777777" w:rsidR="00AE1875" w:rsidRDefault="00000000" w:rsidP="008E669B">
            <w:pPr>
              <w:pStyle w:val="XF-0"/>
              <w:rPr>
                <w:rFonts w:hint="eastAsia"/>
              </w:rPr>
            </w:pPr>
            <w:r>
              <w:rPr>
                <w:rFonts w:hint="eastAsia"/>
              </w:rPr>
              <w:t>对功能的控制</w:t>
            </w:r>
          </w:p>
        </w:tc>
        <w:tc>
          <w:tcPr>
            <w:tcW w:w="1607" w:type="pct"/>
            <w:tcBorders>
              <w:top w:val="single" w:sz="8" w:space="0" w:color="auto"/>
            </w:tcBorders>
          </w:tcPr>
          <w:p w14:paraId="30E78F4A" w14:textId="77777777" w:rsidR="00AE1875" w:rsidRDefault="00000000" w:rsidP="008E669B">
            <w:pPr>
              <w:pStyle w:val="XF-0"/>
              <w:rPr>
                <w:rFonts w:hint="eastAsia"/>
              </w:rPr>
            </w:pPr>
            <w:r>
              <w:rPr>
                <w:rFonts w:hint="eastAsia"/>
              </w:rPr>
              <w:t>当涉及画面坐标时（如点击位置、框选尺寸），画面中心为（0,0），低位在前，红外热像仪最大固定为640x512</w:t>
            </w:r>
          </w:p>
        </w:tc>
        <w:tc>
          <w:tcPr>
            <w:tcW w:w="536" w:type="pct"/>
            <w:tcBorders>
              <w:top w:val="single" w:sz="8" w:space="0" w:color="auto"/>
            </w:tcBorders>
          </w:tcPr>
          <w:p w14:paraId="3E70E90B" w14:textId="77777777" w:rsidR="00AE1875" w:rsidRDefault="00000000" w:rsidP="008E669B">
            <w:pPr>
              <w:pStyle w:val="XF-0"/>
              <w:rPr>
                <w:rFonts w:hint="eastAsia"/>
              </w:rPr>
            </w:pPr>
            <w:r>
              <w:rPr>
                <w:rFonts w:hint="eastAsia"/>
              </w:rPr>
              <w:t>地址位到数据位和校验取低位1字节</w:t>
            </w:r>
          </w:p>
        </w:tc>
        <w:tc>
          <w:tcPr>
            <w:tcW w:w="522" w:type="pct"/>
            <w:tcBorders>
              <w:top w:val="single" w:sz="8" w:space="0" w:color="auto"/>
            </w:tcBorders>
          </w:tcPr>
          <w:p w14:paraId="0CA918B3" w14:textId="77777777" w:rsidR="00AE1875" w:rsidRDefault="00000000" w:rsidP="008E669B">
            <w:pPr>
              <w:pStyle w:val="XF-0"/>
              <w:rPr>
                <w:rFonts w:hint="eastAsia"/>
              </w:rPr>
            </w:pPr>
            <w:r>
              <w:rPr>
                <w:rFonts w:hint="eastAsia"/>
              </w:rPr>
              <w:t>F0 0F</w:t>
            </w:r>
          </w:p>
        </w:tc>
      </w:tr>
      <w:tr w:rsidR="00AE1875" w14:paraId="268C359E" w14:textId="77777777" w:rsidTr="0014630C">
        <w:tc>
          <w:tcPr>
            <w:tcW w:w="377" w:type="pct"/>
          </w:tcPr>
          <w:p w14:paraId="07EF749D" w14:textId="77777777" w:rsidR="00AE1875" w:rsidRDefault="00000000" w:rsidP="008E669B">
            <w:pPr>
              <w:pStyle w:val="XF-0"/>
              <w:rPr>
                <w:rFonts w:hint="eastAsia"/>
                <w:b/>
              </w:rPr>
            </w:pPr>
            <w:r>
              <w:rPr>
                <w:rFonts w:hint="eastAsia"/>
              </w:rPr>
              <w:t>2字节</w:t>
            </w:r>
          </w:p>
        </w:tc>
        <w:tc>
          <w:tcPr>
            <w:tcW w:w="465" w:type="pct"/>
          </w:tcPr>
          <w:p w14:paraId="085962EF" w14:textId="77777777" w:rsidR="00AE1875" w:rsidRDefault="00000000" w:rsidP="008E669B">
            <w:pPr>
              <w:pStyle w:val="XF-0"/>
              <w:rPr>
                <w:rFonts w:hint="eastAsia"/>
              </w:rPr>
            </w:pPr>
            <w:r>
              <w:rPr>
                <w:rFonts w:hint="eastAsia"/>
              </w:rPr>
              <w:t>1字节</w:t>
            </w:r>
          </w:p>
        </w:tc>
        <w:tc>
          <w:tcPr>
            <w:tcW w:w="500" w:type="pct"/>
          </w:tcPr>
          <w:p w14:paraId="683531A1" w14:textId="77777777" w:rsidR="00AE1875" w:rsidRDefault="00000000" w:rsidP="008E669B">
            <w:pPr>
              <w:pStyle w:val="XF-0"/>
              <w:rPr>
                <w:rFonts w:hint="eastAsia"/>
              </w:rPr>
            </w:pPr>
            <w:r>
              <w:rPr>
                <w:rFonts w:hint="eastAsia"/>
              </w:rPr>
              <w:t>1字节</w:t>
            </w:r>
          </w:p>
        </w:tc>
        <w:tc>
          <w:tcPr>
            <w:tcW w:w="992" w:type="pct"/>
          </w:tcPr>
          <w:p w14:paraId="5BBDE047" w14:textId="77777777" w:rsidR="00AE1875" w:rsidRDefault="00000000" w:rsidP="008E669B">
            <w:pPr>
              <w:pStyle w:val="XF-0"/>
              <w:rPr>
                <w:rFonts w:hint="eastAsia"/>
              </w:rPr>
            </w:pPr>
            <w:r>
              <w:rPr>
                <w:rFonts w:hint="eastAsia"/>
              </w:rPr>
              <w:t>1字节</w:t>
            </w:r>
          </w:p>
        </w:tc>
        <w:tc>
          <w:tcPr>
            <w:tcW w:w="1607" w:type="pct"/>
          </w:tcPr>
          <w:p w14:paraId="1E51E820" w14:textId="77777777" w:rsidR="00AE1875" w:rsidRDefault="00000000" w:rsidP="008E669B">
            <w:pPr>
              <w:pStyle w:val="XF-0"/>
              <w:rPr>
                <w:rFonts w:hint="eastAsia"/>
              </w:rPr>
            </w:pPr>
            <w:r>
              <w:rPr>
                <w:rFonts w:hint="eastAsia"/>
              </w:rPr>
              <w:t>固定X字节，高位补零</w:t>
            </w:r>
          </w:p>
          <w:p w14:paraId="4742CF6B" w14:textId="77777777" w:rsidR="00AE1875" w:rsidRDefault="00000000" w:rsidP="008E669B">
            <w:pPr>
              <w:pStyle w:val="XF-0"/>
              <w:rPr>
                <w:rFonts w:hint="eastAsia"/>
              </w:rPr>
            </w:pPr>
            <w:r>
              <w:rPr>
                <w:rFonts w:hint="eastAsia"/>
              </w:rPr>
              <w:t>[X-Y]表示第X位到第Y位</w:t>
            </w:r>
          </w:p>
        </w:tc>
        <w:tc>
          <w:tcPr>
            <w:tcW w:w="536" w:type="pct"/>
          </w:tcPr>
          <w:p w14:paraId="691C13C3" w14:textId="77777777" w:rsidR="00AE1875" w:rsidRDefault="00000000" w:rsidP="008E669B">
            <w:pPr>
              <w:pStyle w:val="XF-0"/>
              <w:rPr>
                <w:rFonts w:hint="eastAsia"/>
              </w:rPr>
            </w:pPr>
            <w:r>
              <w:rPr>
                <w:rFonts w:hint="eastAsia"/>
              </w:rPr>
              <w:t>1字节</w:t>
            </w:r>
          </w:p>
        </w:tc>
        <w:tc>
          <w:tcPr>
            <w:tcW w:w="522" w:type="pct"/>
          </w:tcPr>
          <w:p w14:paraId="752EFC26" w14:textId="77777777" w:rsidR="00AE1875" w:rsidRDefault="00000000" w:rsidP="008E669B">
            <w:pPr>
              <w:pStyle w:val="XF-0"/>
              <w:rPr>
                <w:rFonts w:hint="eastAsia"/>
              </w:rPr>
            </w:pPr>
            <w:r>
              <w:rPr>
                <w:rFonts w:hint="eastAsia"/>
              </w:rPr>
              <w:t>2字节</w:t>
            </w:r>
          </w:p>
        </w:tc>
      </w:tr>
    </w:tbl>
    <w:p w14:paraId="6BF1B2F5" w14:textId="77777777" w:rsidR="00AE1875" w:rsidRDefault="00AE1875">
      <w:pPr>
        <w:tabs>
          <w:tab w:val="left" w:pos="312"/>
        </w:tabs>
        <w:rPr>
          <w:rFonts w:ascii="宋体" w:hAnsi="宋体" w:cs="宋体" w:hint="eastAsia"/>
          <w:sz w:val="24"/>
          <w:szCs w:val="24"/>
        </w:rPr>
      </w:pPr>
    </w:p>
    <w:p w14:paraId="326B4290" w14:textId="77777777" w:rsidR="00AE1875" w:rsidRDefault="00000000">
      <w:pPr>
        <w:numPr>
          <w:ilvl w:val="0"/>
          <w:numId w:val="15"/>
        </w:numPr>
        <w:rPr>
          <w:rFonts w:ascii="宋体" w:hAnsi="宋体" w:cs="宋体" w:hint="eastAsia"/>
          <w:sz w:val="24"/>
          <w:szCs w:val="24"/>
        </w:rPr>
      </w:pPr>
      <w:r>
        <w:rPr>
          <w:rFonts w:ascii="宋体" w:hAnsi="宋体" w:cs="宋体" w:hint="eastAsia"/>
          <w:sz w:val="24"/>
          <w:szCs w:val="24"/>
        </w:rPr>
        <w:t>显示控制类指令</w:t>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71"/>
        <w:gridCol w:w="1356"/>
        <w:gridCol w:w="1496"/>
        <w:gridCol w:w="2869"/>
        <w:gridCol w:w="4679"/>
        <w:gridCol w:w="1560"/>
        <w:gridCol w:w="1519"/>
      </w:tblGrid>
      <w:tr w:rsidR="00AE1875" w14:paraId="1DB8D54B" w14:textId="77777777" w:rsidTr="00373251">
        <w:trPr>
          <w:trHeight w:val="113"/>
        </w:trPr>
        <w:tc>
          <w:tcPr>
            <w:tcW w:w="368" w:type="pct"/>
            <w:tcBorders>
              <w:top w:val="single" w:sz="8" w:space="0" w:color="auto"/>
              <w:bottom w:val="single" w:sz="8" w:space="0" w:color="auto"/>
            </w:tcBorders>
            <w:vAlign w:val="center"/>
          </w:tcPr>
          <w:p w14:paraId="57E554F8" w14:textId="77777777" w:rsidR="00AE1875" w:rsidRDefault="00000000" w:rsidP="00373251">
            <w:pPr>
              <w:pStyle w:val="XF-0"/>
              <w:jc w:val="both"/>
              <w:rPr>
                <w:rFonts w:hint="eastAsia"/>
              </w:rPr>
            </w:pPr>
            <w:r>
              <w:rPr>
                <w:rFonts w:hint="eastAsia"/>
              </w:rPr>
              <w:t>帧头</w:t>
            </w:r>
          </w:p>
        </w:tc>
        <w:tc>
          <w:tcPr>
            <w:tcW w:w="466" w:type="pct"/>
            <w:tcBorders>
              <w:top w:val="single" w:sz="8" w:space="0" w:color="auto"/>
              <w:bottom w:val="single" w:sz="8" w:space="0" w:color="auto"/>
            </w:tcBorders>
            <w:vAlign w:val="center"/>
          </w:tcPr>
          <w:p w14:paraId="13F992F3" w14:textId="77777777" w:rsidR="00AE1875" w:rsidRDefault="00000000" w:rsidP="00373251">
            <w:pPr>
              <w:pStyle w:val="XF-0"/>
              <w:jc w:val="both"/>
              <w:rPr>
                <w:rFonts w:hint="eastAsia"/>
              </w:rPr>
            </w:pPr>
            <w:r>
              <w:rPr>
                <w:rFonts w:hint="eastAsia"/>
              </w:rPr>
              <w:t>地址位</w:t>
            </w:r>
          </w:p>
        </w:tc>
        <w:tc>
          <w:tcPr>
            <w:tcW w:w="514" w:type="pct"/>
            <w:tcBorders>
              <w:top w:val="single" w:sz="8" w:space="0" w:color="auto"/>
              <w:bottom w:val="single" w:sz="8" w:space="0" w:color="auto"/>
            </w:tcBorders>
            <w:vAlign w:val="center"/>
          </w:tcPr>
          <w:p w14:paraId="68873A7C" w14:textId="77777777" w:rsidR="00AE1875" w:rsidRDefault="00000000" w:rsidP="00373251">
            <w:pPr>
              <w:pStyle w:val="XF-0"/>
              <w:jc w:val="both"/>
              <w:rPr>
                <w:rFonts w:hint="eastAsia"/>
              </w:rPr>
            </w:pPr>
            <w:r>
              <w:rPr>
                <w:rFonts w:hint="eastAsia"/>
              </w:rPr>
              <w:t>功能位</w:t>
            </w:r>
          </w:p>
        </w:tc>
        <w:tc>
          <w:tcPr>
            <w:tcW w:w="986" w:type="pct"/>
            <w:tcBorders>
              <w:top w:val="single" w:sz="8" w:space="0" w:color="auto"/>
              <w:bottom w:val="single" w:sz="8" w:space="0" w:color="auto"/>
            </w:tcBorders>
            <w:vAlign w:val="center"/>
          </w:tcPr>
          <w:p w14:paraId="26DB8875" w14:textId="77777777" w:rsidR="00AE1875" w:rsidRDefault="00000000" w:rsidP="00373251">
            <w:pPr>
              <w:pStyle w:val="XF-0"/>
              <w:jc w:val="both"/>
              <w:rPr>
                <w:rFonts w:hint="eastAsia"/>
              </w:rPr>
            </w:pPr>
            <w:r>
              <w:rPr>
                <w:rFonts w:hint="eastAsia"/>
              </w:rPr>
              <w:t>控制位</w:t>
            </w:r>
          </w:p>
        </w:tc>
        <w:tc>
          <w:tcPr>
            <w:tcW w:w="1608" w:type="pct"/>
            <w:tcBorders>
              <w:top w:val="single" w:sz="8" w:space="0" w:color="auto"/>
              <w:bottom w:val="single" w:sz="8" w:space="0" w:color="auto"/>
            </w:tcBorders>
            <w:vAlign w:val="center"/>
          </w:tcPr>
          <w:p w14:paraId="4F0EA913" w14:textId="77777777" w:rsidR="00AE1875" w:rsidRDefault="00000000" w:rsidP="00373251">
            <w:pPr>
              <w:pStyle w:val="XF-0"/>
              <w:jc w:val="both"/>
              <w:rPr>
                <w:rFonts w:hint="eastAsia"/>
              </w:rPr>
            </w:pPr>
            <w:r>
              <w:rPr>
                <w:rFonts w:hint="eastAsia"/>
              </w:rPr>
              <w:t>数据位</w:t>
            </w:r>
          </w:p>
        </w:tc>
        <w:tc>
          <w:tcPr>
            <w:tcW w:w="536" w:type="pct"/>
            <w:tcBorders>
              <w:top w:val="single" w:sz="8" w:space="0" w:color="auto"/>
              <w:bottom w:val="single" w:sz="8" w:space="0" w:color="auto"/>
            </w:tcBorders>
            <w:vAlign w:val="center"/>
          </w:tcPr>
          <w:p w14:paraId="00791D11" w14:textId="77777777" w:rsidR="00AE1875" w:rsidRDefault="00000000" w:rsidP="00373251">
            <w:pPr>
              <w:pStyle w:val="XF-0"/>
              <w:jc w:val="both"/>
              <w:rPr>
                <w:rFonts w:hint="eastAsia"/>
              </w:rPr>
            </w:pPr>
            <w:r>
              <w:rPr>
                <w:rFonts w:hint="eastAsia"/>
              </w:rPr>
              <w:t>校验</w:t>
            </w:r>
          </w:p>
        </w:tc>
        <w:tc>
          <w:tcPr>
            <w:tcW w:w="522" w:type="pct"/>
            <w:tcBorders>
              <w:top w:val="single" w:sz="8" w:space="0" w:color="auto"/>
              <w:bottom w:val="single" w:sz="8" w:space="0" w:color="auto"/>
            </w:tcBorders>
            <w:vAlign w:val="center"/>
          </w:tcPr>
          <w:p w14:paraId="415CBC83" w14:textId="77777777" w:rsidR="00AE1875" w:rsidRDefault="00000000" w:rsidP="00373251">
            <w:pPr>
              <w:pStyle w:val="XF-0"/>
              <w:jc w:val="both"/>
              <w:rPr>
                <w:rFonts w:hint="eastAsia"/>
              </w:rPr>
            </w:pPr>
            <w:r>
              <w:rPr>
                <w:rFonts w:hint="eastAsia"/>
              </w:rPr>
              <w:t>帧尾</w:t>
            </w:r>
          </w:p>
        </w:tc>
      </w:tr>
      <w:tr w:rsidR="00373251" w14:paraId="0357207C" w14:textId="77777777" w:rsidTr="00373251">
        <w:trPr>
          <w:trHeight w:val="113"/>
        </w:trPr>
        <w:tc>
          <w:tcPr>
            <w:tcW w:w="368" w:type="pct"/>
            <w:tcBorders>
              <w:top w:val="single" w:sz="8" w:space="0" w:color="auto"/>
            </w:tcBorders>
            <w:vAlign w:val="center"/>
          </w:tcPr>
          <w:p w14:paraId="56DB6C2C" w14:textId="77777777" w:rsidR="00373251" w:rsidRDefault="00373251" w:rsidP="00373251">
            <w:pPr>
              <w:pStyle w:val="XF-0"/>
              <w:jc w:val="both"/>
              <w:rPr>
                <w:rFonts w:hint="eastAsia"/>
                <w:b/>
              </w:rPr>
            </w:pPr>
            <w:r>
              <w:rPr>
                <w:rFonts w:hint="eastAsia"/>
              </w:rPr>
              <w:t>0F F0</w:t>
            </w:r>
          </w:p>
        </w:tc>
        <w:tc>
          <w:tcPr>
            <w:tcW w:w="466" w:type="pct"/>
            <w:tcBorders>
              <w:top w:val="single" w:sz="8" w:space="0" w:color="auto"/>
            </w:tcBorders>
            <w:vAlign w:val="center"/>
          </w:tcPr>
          <w:p w14:paraId="3AD1AA3A" w14:textId="77777777" w:rsidR="00373251" w:rsidRDefault="00373251" w:rsidP="00373251">
            <w:pPr>
              <w:pStyle w:val="XF-0"/>
              <w:jc w:val="both"/>
              <w:rPr>
                <w:rFonts w:hint="eastAsia"/>
              </w:rPr>
            </w:pPr>
            <w:r>
              <w:rPr>
                <w:rFonts w:hint="eastAsia"/>
              </w:rPr>
              <w:t>01</w:t>
            </w:r>
          </w:p>
        </w:tc>
        <w:tc>
          <w:tcPr>
            <w:tcW w:w="514" w:type="pct"/>
            <w:tcBorders>
              <w:top w:val="single" w:sz="8" w:space="0" w:color="auto"/>
            </w:tcBorders>
            <w:vAlign w:val="center"/>
          </w:tcPr>
          <w:p w14:paraId="187C4F89" w14:textId="77777777" w:rsidR="00373251" w:rsidRDefault="00373251" w:rsidP="00373251">
            <w:pPr>
              <w:pStyle w:val="XF-0"/>
              <w:jc w:val="both"/>
              <w:rPr>
                <w:rFonts w:hint="eastAsia"/>
              </w:rPr>
            </w:pPr>
            <w:r>
              <w:rPr>
                <w:rFonts w:hint="eastAsia"/>
              </w:rPr>
              <w:t>00：显示切换</w:t>
            </w:r>
          </w:p>
        </w:tc>
        <w:tc>
          <w:tcPr>
            <w:tcW w:w="986" w:type="pct"/>
            <w:tcBorders>
              <w:top w:val="single" w:sz="8" w:space="0" w:color="auto"/>
            </w:tcBorders>
            <w:vAlign w:val="center"/>
          </w:tcPr>
          <w:p w14:paraId="7403F3CA" w14:textId="77777777" w:rsidR="00373251" w:rsidRDefault="00373251" w:rsidP="00373251">
            <w:pPr>
              <w:pStyle w:val="XF-0"/>
              <w:jc w:val="both"/>
              <w:rPr>
                <w:rFonts w:hint="eastAsia"/>
              </w:rPr>
            </w:pPr>
            <w:r>
              <w:rPr>
                <w:rFonts w:hint="eastAsia"/>
              </w:rPr>
              <w:t>00：默认00</w:t>
            </w:r>
          </w:p>
        </w:tc>
        <w:tc>
          <w:tcPr>
            <w:tcW w:w="1608" w:type="pct"/>
            <w:tcBorders>
              <w:top w:val="single" w:sz="8" w:space="0" w:color="auto"/>
            </w:tcBorders>
            <w:vAlign w:val="center"/>
          </w:tcPr>
          <w:p w14:paraId="56AC6EFD" w14:textId="77777777" w:rsidR="00373251" w:rsidRDefault="00373251" w:rsidP="00373251">
            <w:pPr>
              <w:pStyle w:val="XF-0"/>
              <w:jc w:val="both"/>
              <w:rPr>
                <w:rFonts w:hint="eastAsia"/>
              </w:rPr>
            </w:pPr>
            <w:r>
              <w:rPr>
                <w:rFonts w:hint="eastAsia"/>
              </w:rPr>
              <w:t>00：可见光切换到红外显示</w:t>
            </w:r>
          </w:p>
          <w:p w14:paraId="302ABB40" w14:textId="77777777" w:rsidR="00373251" w:rsidRDefault="00373251" w:rsidP="00373251">
            <w:pPr>
              <w:pStyle w:val="XF-0"/>
              <w:jc w:val="both"/>
              <w:rPr>
                <w:rFonts w:hint="eastAsia"/>
              </w:rPr>
            </w:pPr>
            <w:r>
              <w:rPr>
                <w:rFonts w:hint="eastAsia"/>
              </w:rPr>
              <w:t>0A：红外切换到可见光显示</w:t>
            </w:r>
          </w:p>
        </w:tc>
        <w:tc>
          <w:tcPr>
            <w:tcW w:w="536" w:type="pct"/>
            <w:vMerge w:val="restart"/>
            <w:tcBorders>
              <w:top w:val="single" w:sz="8" w:space="0" w:color="auto"/>
            </w:tcBorders>
            <w:vAlign w:val="center"/>
          </w:tcPr>
          <w:p w14:paraId="725E49D5" w14:textId="70F9446A" w:rsidR="00373251" w:rsidRDefault="00373251" w:rsidP="00373251">
            <w:pPr>
              <w:pStyle w:val="XF-0"/>
              <w:jc w:val="both"/>
              <w:rPr>
                <w:rFonts w:hint="eastAsia"/>
              </w:rPr>
            </w:pPr>
            <w:r>
              <w:rPr>
                <w:rFonts w:hint="eastAsia"/>
              </w:rPr>
              <w:t>地址位到数据位和校验取低位1字节</w:t>
            </w:r>
          </w:p>
        </w:tc>
        <w:tc>
          <w:tcPr>
            <w:tcW w:w="522" w:type="pct"/>
            <w:vMerge w:val="restart"/>
            <w:tcBorders>
              <w:top w:val="single" w:sz="8" w:space="0" w:color="auto"/>
            </w:tcBorders>
            <w:vAlign w:val="center"/>
          </w:tcPr>
          <w:p w14:paraId="26436A70" w14:textId="36E26B7D" w:rsidR="00373251" w:rsidRDefault="00373251" w:rsidP="00373251">
            <w:pPr>
              <w:pStyle w:val="XF-0"/>
              <w:jc w:val="both"/>
              <w:rPr>
                <w:rFonts w:hint="eastAsia"/>
              </w:rPr>
            </w:pPr>
            <w:r>
              <w:rPr>
                <w:rFonts w:hint="eastAsia"/>
              </w:rPr>
              <w:t>F0 0F</w:t>
            </w:r>
          </w:p>
        </w:tc>
      </w:tr>
      <w:tr w:rsidR="00373251" w14:paraId="7BED0001" w14:textId="77777777" w:rsidTr="00373251">
        <w:trPr>
          <w:trHeight w:val="113"/>
        </w:trPr>
        <w:tc>
          <w:tcPr>
            <w:tcW w:w="368" w:type="pct"/>
            <w:vMerge w:val="restart"/>
            <w:vAlign w:val="center"/>
          </w:tcPr>
          <w:p w14:paraId="4085E7B3" w14:textId="77777777" w:rsidR="00373251" w:rsidRDefault="00373251" w:rsidP="00373251">
            <w:pPr>
              <w:pStyle w:val="XF-0"/>
              <w:jc w:val="both"/>
              <w:rPr>
                <w:rFonts w:hint="eastAsia"/>
                <w:b/>
              </w:rPr>
            </w:pPr>
            <w:r>
              <w:rPr>
                <w:rFonts w:hint="eastAsia"/>
              </w:rPr>
              <w:t>0F F0</w:t>
            </w:r>
          </w:p>
        </w:tc>
        <w:tc>
          <w:tcPr>
            <w:tcW w:w="466" w:type="pct"/>
            <w:vMerge w:val="restart"/>
            <w:vAlign w:val="center"/>
          </w:tcPr>
          <w:p w14:paraId="6C168FC6" w14:textId="77777777" w:rsidR="00373251" w:rsidRDefault="00373251" w:rsidP="00373251">
            <w:pPr>
              <w:pStyle w:val="XF-0"/>
              <w:jc w:val="both"/>
              <w:rPr>
                <w:rFonts w:hint="eastAsia"/>
              </w:rPr>
            </w:pPr>
            <w:r>
              <w:rPr>
                <w:rFonts w:hint="eastAsia"/>
              </w:rPr>
              <w:t>01</w:t>
            </w:r>
          </w:p>
        </w:tc>
        <w:tc>
          <w:tcPr>
            <w:tcW w:w="514" w:type="pct"/>
            <w:vMerge w:val="restart"/>
            <w:vAlign w:val="center"/>
          </w:tcPr>
          <w:p w14:paraId="38967F4A" w14:textId="77777777" w:rsidR="00373251" w:rsidRDefault="00373251" w:rsidP="00373251">
            <w:pPr>
              <w:pStyle w:val="XF-0"/>
              <w:jc w:val="both"/>
              <w:rPr>
                <w:rFonts w:hint="eastAsia"/>
              </w:rPr>
            </w:pPr>
            <w:r>
              <w:rPr>
                <w:rFonts w:hint="eastAsia"/>
              </w:rPr>
              <w:t>01：十字线</w:t>
            </w:r>
          </w:p>
        </w:tc>
        <w:tc>
          <w:tcPr>
            <w:tcW w:w="986" w:type="pct"/>
            <w:vAlign w:val="center"/>
          </w:tcPr>
          <w:p w14:paraId="009E0424" w14:textId="77777777" w:rsidR="00373251" w:rsidRDefault="00373251" w:rsidP="00373251">
            <w:pPr>
              <w:pStyle w:val="XF-0"/>
              <w:jc w:val="both"/>
              <w:rPr>
                <w:rFonts w:hint="eastAsia"/>
              </w:rPr>
            </w:pPr>
            <w:r>
              <w:rPr>
                <w:rFonts w:hint="eastAsia"/>
              </w:rPr>
              <w:t>00：红外跟踪处理器十字线显示</w:t>
            </w:r>
          </w:p>
          <w:p w14:paraId="49118CC7" w14:textId="77777777" w:rsidR="00373251" w:rsidRDefault="00373251" w:rsidP="00373251">
            <w:pPr>
              <w:pStyle w:val="XF-0"/>
              <w:jc w:val="both"/>
              <w:rPr>
                <w:rFonts w:hint="eastAsia"/>
              </w:rPr>
            </w:pPr>
            <w:r>
              <w:rPr>
                <w:rFonts w:hint="eastAsia"/>
              </w:rPr>
              <w:t>01：红外跟踪处理器十字线消隐</w:t>
            </w:r>
          </w:p>
        </w:tc>
        <w:tc>
          <w:tcPr>
            <w:tcW w:w="1608" w:type="pct"/>
            <w:vAlign w:val="center"/>
          </w:tcPr>
          <w:p w14:paraId="415294DF" w14:textId="77777777" w:rsidR="00373251" w:rsidRDefault="00373251" w:rsidP="00373251">
            <w:pPr>
              <w:pStyle w:val="XF-0"/>
              <w:jc w:val="both"/>
              <w:rPr>
                <w:rFonts w:hint="eastAsia"/>
              </w:rPr>
            </w:pPr>
            <w:r>
              <w:rPr>
                <w:rFonts w:hint="eastAsia"/>
              </w:rPr>
              <w:t>无</w:t>
            </w:r>
          </w:p>
        </w:tc>
        <w:tc>
          <w:tcPr>
            <w:tcW w:w="536" w:type="pct"/>
            <w:vMerge/>
            <w:vAlign w:val="center"/>
          </w:tcPr>
          <w:p w14:paraId="18260781" w14:textId="77777777" w:rsidR="00373251" w:rsidRDefault="00373251" w:rsidP="00373251">
            <w:pPr>
              <w:pStyle w:val="XF-0"/>
              <w:jc w:val="both"/>
              <w:rPr>
                <w:rFonts w:hint="eastAsia"/>
              </w:rPr>
            </w:pPr>
          </w:p>
        </w:tc>
        <w:tc>
          <w:tcPr>
            <w:tcW w:w="522" w:type="pct"/>
            <w:vMerge/>
            <w:vAlign w:val="center"/>
          </w:tcPr>
          <w:p w14:paraId="05FAA733" w14:textId="4CC20C06" w:rsidR="00373251" w:rsidRDefault="00373251" w:rsidP="00373251">
            <w:pPr>
              <w:pStyle w:val="XF-0"/>
              <w:jc w:val="both"/>
              <w:rPr>
                <w:rFonts w:hint="eastAsia"/>
              </w:rPr>
            </w:pPr>
          </w:p>
        </w:tc>
      </w:tr>
      <w:tr w:rsidR="00373251" w14:paraId="350B2CD1" w14:textId="77777777" w:rsidTr="00373251">
        <w:trPr>
          <w:trHeight w:val="113"/>
        </w:trPr>
        <w:tc>
          <w:tcPr>
            <w:tcW w:w="368" w:type="pct"/>
            <w:vMerge/>
            <w:vAlign w:val="center"/>
          </w:tcPr>
          <w:p w14:paraId="4E261435" w14:textId="77777777" w:rsidR="00373251" w:rsidRDefault="00373251" w:rsidP="00373251">
            <w:pPr>
              <w:pStyle w:val="XF-0"/>
              <w:jc w:val="both"/>
              <w:rPr>
                <w:rFonts w:hint="eastAsia"/>
                <w:b/>
              </w:rPr>
            </w:pPr>
          </w:p>
        </w:tc>
        <w:tc>
          <w:tcPr>
            <w:tcW w:w="466" w:type="pct"/>
            <w:vMerge/>
            <w:vAlign w:val="center"/>
          </w:tcPr>
          <w:p w14:paraId="25E21A2F" w14:textId="77777777" w:rsidR="00373251" w:rsidRDefault="00373251" w:rsidP="00373251">
            <w:pPr>
              <w:pStyle w:val="XF-0"/>
              <w:jc w:val="both"/>
              <w:rPr>
                <w:rFonts w:hint="eastAsia"/>
              </w:rPr>
            </w:pPr>
          </w:p>
        </w:tc>
        <w:tc>
          <w:tcPr>
            <w:tcW w:w="514" w:type="pct"/>
            <w:vMerge/>
            <w:vAlign w:val="center"/>
          </w:tcPr>
          <w:p w14:paraId="6E134A3F" w14:textId="77777777" w:rsidR="00373251" w:rsidRDefault="00373251" w:rsidP="00373251">
            <w:pPr>
              <w:pStyle w:val="XF-0"/>
              <w:jc w:val="both"/>
              <w:rPr>
                <w:rFonts w:hint="eastAsia"/>
              </w:rPr>
            </w:pPr>
          </w:p>
        </w:tc>
        <w:tc>
          <w:tcPr>
            <w:tcW w:w="986" w:type="pct"/>
            <w:vAlign w:val="center"/>
          </w:tcPr>
          <w:p w14:paraId="75145688" w14:textId="77777777" w:rsidR="00373251" w:rsidRDefault="00373251" w:rsidP="00373251">
            <w:pPr>
              <w:pStyle w:val="XF-0"/>
              <w:jc w:val="both"/>
              <w:rPr>
                <w:rFonts w:hint="eastAsia"/>
              </w:rPr>
            </w:pPr>
            <w:r>
              <w:rPr>
                <w:rFonts w:hint="eastAsia"/>
              </w:rPr>
              <w:t>02：红外跟踪处理器十字线上移；</w:t>
            </w:r>
          </w:p>
          <w:p w14:paraId="2848A528" w14:textId="77777777" w:rsidR="00373251" w:rsidRDefault="00373251" w:rsidP="00373251">
            <w:pPr>
              <w:pStyle w:val="XF-0"/>
              <w:jc w:val="both"/>
              <w:rPr>
                <w:rFonts w:hint="eastAsia"/>
              </w:rPr>
            </w:pPr>
            <w:r>
              <w:rPr>
                <w:rFonts w:hint="eastAsia"/>
              </w:rPr>
              <w:t>03：红外跟踪处理器十字线下移；</w:t>
            </w:r>
          </w:p>
          <w:p w14:paraId="05F4ABDA" w14:textId="77777777" w:rsidR="00373251" w:rsidRDefault="00373251" w:rsidP="00373251">
            <w:pPr>
              <w:pStyle w:val="XF-0"/>
              <w:jc w:val="both"/>
              <w:rPr>
                <w:rFonts w:hint="eastAsia"/>
              </w:rPr>
            </w:pPr>
            <w:r>
              <w:rPr>
                <w:rFonts w:hint="eastAsia"/>
              </w:rPr>
              <w:t>04：红外跟踪处理器十字线左移；</w:t>
            </w:r>
          </w:p>
          <w:p w14:paraId="16718624" w14:textId="77777777" w:rsidR="00373251" w:rsidRDefault="00373251" w:rsidP="00373251">
            <w:pPr>
              <w:pStyle w:val="XF-0"/>
              <w:jc w:val="both"/>
              <w:rPr>
                <w:rFonts w:hint="eastAsia"/>
              </w:rPr>
            </w:pPr>
            <w:r>
              <w:rPr>
                <w:rFonts w:hint="eastAsia"/>
              </w:rPr>
              <w:t>05：红外跟踪处理器十字线右移</w:t>
            </w:r>
          </w:p>
        </w:tc>
        <w:tc>
          <w:tcPr>
            <w:tcW w:w="1608" w:type="pct"/>
            <w:vAlign w:val="center"/>
          </w:tcPr>
          <w:p w14:paraId="1C33D28B" w14:textId="77777777" w:rsidR="00373251" w:rsidRDefault="00373251" w:rsidP="00373251">
            <w:pPr>
              <w:pStyle w:val="XF-0"/>
              <w:jc w:val="both"/>
              <w:rPr>
                <w:rFonts w:hint="eastAsia"/>
              </w:rPr>
            </w:pPr>
            <w:r>
              <w:rPr>
                <w:rFonts w:hint="eastAsia"/>
              </w:rPr>
              <w:t>[0]：一次移动像素数量0-A（0-10）</w:t>
            </w:r>
          </w:p>
        </w:tc>
        <w:tc>
          <w:tcPr>
            <w:tcW w:w="536" w:type="pct"/>
            <w:vMerge/>
            <w:vAlign w:val="center"/>
          </w:tcPr>
          <w:p w14:paraId="0B20F292" w14:textId="77777777" w:rsidR="00373251" w:rsidRDefault="00373251" w:rsidP="00373251">
            <w:pPr>
              <w:pStyle w:val="XF-0"/>
              <w:jc w:val="both"/>
              <w:rPr>
                <w:rFonts w:hint="eastAsia"/>
              </w:rPr>
            </w:pPr>
          </w:p>
        </w:tc>
        <w:tc>
          <w:tcPr>
            <w:tcW w:w="522" w:type="pct"/>
            <w:vMerge/>
            <w:vAlign w:val="center"/>
          </w:tcPr>
          <w:p w14:paraId="0A0676E0" w14:textId="77777777" w:rsidR="00373251" w:rsidRDefault="00373251" w:rsidP="00373251">
            <w:pPr>
              <w:pStyle w:val="XF-0"/>
              <w:jc w:val="both"/>
              <w:rPr>
                <w:rFonts w:hint="eastAsia"/>
              </w:rPr>
            </w:pPr>
          </w:p>
        </w:tc>
      </w:tr>
      <w:tr w:rsidR="00373251" w14:paraId="7F4F0459" w14:textId="77777777" w:rsidTr="00373251">
        <w:trPr>
          <w:trHeight w:val="113"/>
        </w:trPr>
        <w:tc>
          <w:tcPr>
            <w:tcW w:w="368" w:type="pct"/>
            <w:vMerge/>
            <w:vAlign w:val="center"/>
          </w:tcPr>
          <w:p w14:paraId="08C325AC" w14:textId="77777777" w:rsidR="00373251" w:rsidRDefault="00373251" w:rsidP="00373251">
            <w:pPr>
              <w:pStyle w:val="XF-0"/>
              <w:jc w:val="both"/>
              <w:rPr>
                <w:rFonts w:hint="eastAsia"/>
                <w:b/>
              </w:rPr>
            </w:pPr>
          </w:p>
        </w:tc>
        <w:tc>
          <w:tcPr>
            <w:tcW w:w="466" w:type="pct"/>
            <w:vMerge/>
            <w:vAlign w:val="center"/>
          </w:tcPr>
          <w:p w14:paraId="4188DF7F" w14:textId="77777777" w:rsidR="00373251" w:rsidRDefault="00373251" w:rsidP="00373251">
            <w:pPr>
              <w:pStyle w:val="XF-0"/>
              <w:jc w:val="both"/>
              <w:rPr>
                <w:rFonts w:hint="eastAsia"/>
              </w:rPr>
            </w:pPr>
          </w:p>
        </w:tc>
        <w:tc>
          <w:tcPr>
            <w:tcW w:w="514" w:type="pct"/>
            <w:vMerge/>
            <w:vAlign w:val="center"/>
          </w:tcPr>
          <w:p w14:paraId="3AF2E4D4" w14:textId="77777777" w:rsidR="00373251" w:rsidRDefault="00373251" w:rsidP="00373251">
            <w:pPr>
              <w:pStyle w:val="XF-0"/>
              <w:jc w:val="both"/>
              <w:rPr>
                <w:rFonts w:hint="eastAsia"/>
              </w:rPr>
            </w:pPr>
          </w:p>
        </w:tc>
        <w:tc>
          <w:tcPr>
            <w:tcW w:w="986" w:type="pct"/>
            <w:vAlign w:val="center"/>
          </w:tcPr>
          <w:p w14:paraId="13415CC1" w14:textId="77777777" w:rsidR="00373251" w:rsidRDefault="00373251" w:rsidP="00373251">
            <w:pPr>
              <w:pStyle w:val="XF-0"/>
              <w:jc w:val="both"/>
              <w:rPr>
                <w:rFonts w:hint="eastAsia"/>
              </w:rPr>
            </w:pPr>
            <w:r>
              <w:rPr>
                <w:rFonts w:hint="eastAsia"/>
              </w:rPr>
              <w:t>06：设置十字线位置</w:t>
            </w:r>
          </w:p>
        </w:tc>
        <w:tc>
          <w:tcPr>
            <w:tcW w:w="1608" w:type="pct"/>
            <w:vAlign w:val="center"/>
          </w:tcPr>
          <w:p w14:paraId="4D901362" w14:textId="77777777" w:rsidR="00373251" w:rsidRDefault="00373251" w:rsidP="00373251">
            <w:pPr>
              <w:pStyle w:val="XF-0"/>
              <w:jc w:val="both"/>
              <w:rPr>
                <w:rFonts w:hint="eastAsia"/>
              </w:rPr>
            </w:pPr>
            <w:r>
              <w:rPr>
                <w:rFonts w:hint="eastAsia"/>
              </w:rPr>
              <w:t>[0-1]：十字线中心X位置，000-27F（0-639）；</w:t>
            </w:r>
          </w:p>
          <w:p w14:paraId="2B446414" w14:textId="77777777" w:rsidR="00373251" w:rsidRDefault="00373251" w:rsidP="00373251">
            <w:pPr>
              <w:pStyle w:val="XF-0"/>
              <w:jc w:val="both"/>
              <w:rPr>
                <w:rFonts w:hint="eastAsia"/>
              </w:rPr>
            </w:pPr>
            <w:r>
              <w:rPr>
                <w:rFonts w:hint="eastAsia"/>
              </w:rPr>
              <w:t>[2-3]：十字线中心Y位置，000-1FF（0-511）；</w:t>
            </w:r>
          </w:p>
        </w:tc>
        <w:tc>
          <w:tcPr>
            <w:tcW w:w="536" w:type="pct"/>
            <w:vMerge/>
            <w:vAlign w:val="center"/>
          </w:tcPr>
          <w:p w14:paraId="79C0260F" w14:textId="77777777" w:rsidR="00373251" w:rsidRDefault="00373251" w:rsidP="00373251">
            <w:pPr>
              <w:pStyle w:val="XF-0"/>
              <w:jc w:val="both"/>
              <w:rPr>
                <w:rFonts w:hint="eastAsia"/>
              </w:rPr>
            </w:pPr>
          </w:p>
        </w:tc>
        <w:tc>
          <w:tcPr>
            <w:tcW w:w="522" w:type="pct"/>
            <w:vMerge/>
            <w:vAlign w:val="center"/>
          </w:tcPr>
          <w:p w14:paraId="5B8102A3" w14:textId="77777777" w:rsidR="00373251" w:rsidRDefault="00373251" w:rsidP="00373251">
            <w:pPr>
              <w:pStyle w:val="XF-0"/>
              <w:jc w:val="both"/>
              <w:rPr>
                <w:rFonts w:hint="eastAsia"/>
              </w:rPr>
            </w:pPr>
          </w:p>
        </w:tc>
      </w:tr>
      <w:tr w:rsidR="00373251" w14:paraId="5DA01D83" w14:textId="77777777" w:rsidTr="00373251">
        <w:trPr>
          <w:trHeight w:val="113"/>
        </w:trPr>
        <w:tc>
          <w:tcPr>
            <w:tcW w:w="368" w:type="pct"/>
            <w:vMerge/>
            <w:vAlign w:val="center"/>
          </w:tcPr>
          <w:p w14:paraId="1566C212" w14:textId="77777777" w:rsidR="00373251" w:rsidRDefault="00373251" w:rsidP="00373251">
            <w:pPr>
              <w:pStyle w:val="XF-0"/>
              <w:jc w:val="both"/>
              <w:rPr>
                <w:rFonts w:hint="eastAsia"/>
                <w:b/>
              </w:rPr>
            </w:pPr>
          </w:p>
        </w:tc>
        <w:tc>
          <w:tcPr>
            <w:tcW w:w="466" w:type="pct"/>
            <w:vMerge/>
            <w:vAlign w:val="center"/>
          </w:tcPr>
          <w:p w14:paraId="222FEA35" w14:textId="77777777" w:rsidR="00373251" w:rsidRDefault="00373251" w:rsidP="00373251">
            <w:pPr>
              <w:pStyle w:val="XF-0"/>
              <w:jc w:val="both"/>
              <w:rPr>
                <w:rFonts w:hint="eastAsia"/>
              </w:rPr>
            </w:pPr>
          </w:p>
        </w:tc>
        <w:tc>
          <w:tcPr>
            <w:tcW w:w="514" w:type="pct"/>
            <w:vMerge/>
            <w:vAlign w:val="center"/>
          </w:tcPr>
          <w:p w14:paraId="2338B98A" w14:textId="77777777" w:rsidR="00373251" w:rsidRDefault="00373251" w:rsidP="00373251">
            <w:pPr>
              <w:pStyle w:val="XF-0"/>
              <w:jc w:val="both"/>
              <w:rPr>
                <w:rFonts w:hint="eastAsia"/>
              </w:rPr>
            </w:pPr>
          </w:p>
        </w:tc>
        <w:tc>
          <w:tcPr>
            <w:tcW w:w="986" w:type="pct"/>
            <w:vAlign w:val="center"/>
          </w:tcPr>
          <w:p w14:paraId="5232A525" w14:textId="77777777" w:rsidR="00373251" w:rsidRDefault="00373251" w:rsidP="00373251">
            <w:pPr>
              <w:pStyle w:val="XF-0"/>
              <w:jc w:val="both"/>
              <w:rPr>
                <w:rFonts w:hint="eastAsia"/>
              </w:rPr>
            </w:pPr>
            <w:r>
              <w:rPr>
                <w:rFonts w:hint="eastAsia"/>
              </w:rPr>
              <w:t>07：保存十字线位置和显隐状态</w:t>
            </w:r>
          </w:p>
        </w:tc>
        <w:tc>
          <w:tcPr>
            <w:tcW w:w="1608" w:type="pct"/>
            <w:vAlign w:val="center"/>
          </w:tcPr>
          <w:p w14:paraId="7BF65740" w14:textId="77777777" w:rsidR="00373251" w:rsidRDefault="00373251" w:rsidP="00373251">
            <w:pPr>
              <w:pStyle w:val="XF-0"/>
              <w:jc w:val="both"/>
              <w:rPr>
                <w:rFonts w:hint="eastAsia"/>
              </w:rPr>
            </w:pPr>
          </w:p>
        </w:tc>
        <w:tc>
          <w:tcPr>
            <w:tcW w:w="536" w:type="pct"/>
            <w:vMerge/>
            <w:vAlign w:val="center"/>
          </w:tcPr>
          <w:p w14:paraId="347E3826" w14:textId="77777777" w:rsidR="00373251" w:rsidRDefault="00373251" w:rsidP="00373251">
            <w:pPr>
              <w:pStyle w:val="XF-0"/>
              <w:jc w:val="both"/>
              <w:rPr>
                <w:rFonts w:hint="eastAsia"/>
              </w:rPr>
            </w:pPr>
          </w:p>
        </w:tc>
        <w:tc>
          <w:tcPr>
            <w:tcW w:w="522" w:type="pct"/>
            <w:vMerge/>
            <w:vAlign w:val="center"/>
          </w:tcPr>
          <w:p w14:paraId="693CD40E" w14:textId="77777777" w:rsidR="00373251" w:rsidRDefault="00373251" w:rsidP="00373251">
            <w:pPr>
              <w:pStyle w:val="XF-0"/>
              <w:jc w:val="both"/>
              <w:rPr>
                <w:rFonts w:hint="eastAsia"/>
              </w:rPr>
            </w:pPr>
          </w:p>
        </w:tc>
      </w:tr>
      <w:tr w:rsidR="00373251" w14:paraId="5644515B" w14:textId="77777777" w:rsidTr="00373251">
        <w:trPr>
          <w:trHeight w:val="113"/>
        </w:trPr>
        <w:tc>
          <w:tcPr>
            <w:tcW w:w="368" w:type="pct"/>
            <w:vMerge/>
            <w:vAlign w:val="center"/>
          </w:tcPr>
          <w:p w14:paraId="6299112A" w14:textId="77777777" w:rsidR="00373251" w:rsidRDefault="00373251" w:rsidP="00373251">
            <w:pPr>
              <w:pStyle w:val="XF-0"/>
              <w:jc w:val="both"/>
              <w:rPr>
                <w:rFonts w:hint="eastAsia"/>
                <w:b/>
              </w:rPr>
            </w:pPr>
          </w:p>
        </w:tc>
        <w:tc>
          <w:tcPr>
            <w:tcW w:w="466" w:type="pct"/>
            <w:vMerge/>
            <w:vAlign w:val="center"/>
          </w:tcPr>
          <w:p w14:paraId="25346BA6" w14:textId="77777777" w:rsidR="00373251" w:rsidRDefault="00373251" w:rsidP="00373251">
            <w:pPr>
              <w:pStyle w:val="XF-0"/>
              <w:jc w:val="both"/>
              <w:rPr>
                <w:rFonts w:hint="eastAsia"/>
              </w:rPr>
            </w:pPr>
          </w:p>
        </w:tc>
        <w:tc>
          <w:tcPr>
            <w:tcW w:w="514" w:type="pct"/>
            <w:vMerge w:val="restart"/>
            <w:vAlign w:val="center"/>
          </w:tcPr>
          <w:p w14:paraId="67128EA7" w14:textId="77777777" w:rsidR="00373251" w:rsidRDefault="00373251" w:rsidP="00373251">
            <w:pPr>
              <w:pStyle w:val="XF-0"/>
              <w:jc w:val="both"/>
              <w:rPr>
                <w:rFonts w:hint="eastAsia"/>
              </w:rPr>
            </w:pPr>
            <w:r>
              <w:rPr>
                <w:rFonts w:hint="eastAsia"/>
              </w:rPr>
              <w:t>02：电子轴心</w:t>
            </w:r>
          </w:p>
        </w:tc>
        <w:tc>
          <w:tcPr>
            <w:tcW w:w="986" w:type="pct"/>
            <w:vAlign w:val="center"/>
          </w:tcPr>
          <w:p w14:paraId="4DF78438" w14:textId="77777777" w:rsidR="00373251" w:rsidRDefault="00373251" w:rsidP="00373251">
            <w:pPr>
              <w:pStyle w:val="XF-0"/>
              <w:jc w:val="both"/>
              <w:rPr>
                <w:rFonts w:hint="eastAsia"/>
              </w:rPr>
            </w:pPr>
            <w:r>
              <w:rPr>
                <w:rFonts w:hint="eastAsia"/>
              </w:rPr>
              <w:t>00：红外跟踪处理器电子轴心显示</w:t>
            </w:r>
          </w:p>
        </w:tc>
        <w:tc>
          <w:tcPr>
            <w:tcW w:w="1608" w:type="pct"/>
            <w:vMerge w:val="restart"/>
            <w:vAlign w:val="center"/>
          </w:tcPr>
          <w:p w14:paraId="2B98333C" w14:textId="77777777" w:rsidR="00373251" w:rsidRDefault="00373251" w:rsidP="00373251">
            <w:pPr>
              <w:pStyle w:val="XF-0"/>
              <w:jc w:val="both"/>
              <w:rPr>
                <w:rFonts w:hint="eastAsia"/>
              </w:rPr>
            </w:pPr>
          </w:p>
        </w:tc>
        <w:tc>
          <w:tcPr>
            <w:tcW w:w="536" w:type="pct"/>
            <w:vMerge/>
            <w:vAlign w:val="center"/>
          </w:tcPr>
          <w:p w14:paraId="08F244F0" w14:textId="77777777" w:rsidR="00373251" w:rsidRDefault="00373251" w:rsidP="00373251">
            <w:pPr>
              <w:pStyle w:val="XF-0"/>
              <w:jc w:val="both"/>
              <w:rPr>
                <w:rFonts w:hint="eastAsia"/>
              </w:rPr>
            </w:pPr>
          </w:p>
        </w:tc>
        <w:tc>
          <w:tcPr>
            <w:tcW w:w="522" w:type="pct"/>
            <w:vMerge/>
            <w:vAlign w:val="center"/>
          </w:tcPr>
          <w:p w14:paraId="514B713F" w14:textId="77777777" w:rsidR="00373251" w:rsidRDefault="00373251" w:rsidP="00373251">
            <w:pPr>
              <w:pStyle w:val="XF-0"/>
              <w:jc w:val="both"/>
              <w:rPr>
                <w:rFonts w:hint="eastAsia"/>
              </w:rPr>
            </w:pPr>
          </w:p>
        </w:tc>
      </w:tr>
      <w:tr w:rsidR="00373251" w14:paraId="4E7D6AF4" w14:textId="77777777" w:rsidTr="00373251">
        <w:trPr>
          <w:trHeight w:val="113"/>
        </w:trPr>
        <w:tc>
          <w:tcPr>
            <w:tcW w:w="368" w:type="pct"/>
            <w:vMerge/>
            <w:vAlign w:val="center"/>
          </w:tcPr>
          <w:p w14:paraId="15F1F73D" w14:textId="77777777" w:rsidR="00373251" w:rsidRDefault="00373251" w:rsidP="00373251">
            <w:pPr>
              <w:pStyle w:val="XF-0"/>
              <w:jc w:val="both"/>
              <w:rPr>
                <w:rFonts w:hint="eastAsia"/>
                <w:b/>
              </w:rPr>
            </w:pPr>
          </w:p>
        </w:tc>
        <w:tc>
          <w:tcPr>
            <w:tcW w:w="466" w:type="pct"/>
            <w:vMerge/>
            <w:vAlign w:val="center"/>
          </w:tcPr>
          <w:p w14:paraId="7EA69734" w14:textId="77777777" w:rsidR="00373251" w:rsidRDefault="00373251" w:rsidP="00373251">
            <w:pPr>
              <w:pStyle w:val="XF-0"/>
              <w:jc w:val="both"/>
              <w:rPr>
                <w:rFonts w:hint="eastAsia"/>
              </w:rPr>
            </w:pPr>
          </w:p>
        </w:tc>
        <w:tc>
          <w:tcPr>
            <w:tcW w:w="514" w:type="pct"/>
            <w:vMerge/>
            <w:vAlign w:val="center"/>
          </w:tcPr>
          <w:p w14:paraId="5803A0FF" w14:textId="77777777" w:rsidR="00373251" w:rsidRDefault="00373251" w:rsidP="00373251">
            <w:pPr>
              <w:pStyle w:val="XF-0"/>
              <w:jc w:val="both"/>
              <w:rPr>
                <w:rFonts w:hint="eastAsia"/>
              </w:rPr>
            </w:pPr>
          </w:p>
        </w:tc>
        <w:tc>
          <w:tcPr>
            <w:tcW w:w="986" w:type="pct"/>
            <w:vAlign w:val="center"/>
          </w:tcPr>
          <w:p w14:paraId="1E444143" w14:textId="77777777" w:rsidR="00373251" w:rsidRDefault="00373251" w:rsidP="00373251">
            <w:pPr>
              <w:pStyle w:val="XF-0"/>
              <w:jc w:val="both"/>
              <w:rPr>
                <w:rFonts w:hint="eastAsia"/>
              </w:rPr>
            </w:pPr>
            <w:r>
              <w:rPr>
                <w:rFonts w:hint="eastAsia"/>
              </w:rPr>
              <w:t>01：红外跟踪处理器电子轴心消隐</w:t>
            </w:r>
          </w:p>
        </w:tc>
        <w:tc>
          <w:tcPr>
            <w:tcW w:w="1608" w:type="pct"/>
            <w:vMerge/>
            <w:vAlign w:val="center"/>
          </w:tcPr>
          <w:p w14:paraId="3B886D06" w14:textId="77777777" w:rsidR="00373251" w:rsidRDefault="00373251" w:rsidP="00373251">
            <w:pPr>
              <w:pStyle w:val="XF-0"/>
              <w:jc w:val="both"/>
              <w:rPr>
                <w:rFonts w:hint="eastAsia"/>
              </w:rPr>
            </w:pPr>
          </w:p>
        </w:tc>
        <w:tc>
          <w:tcPr>
            <w:tcW w:w="536" w:type="pct"/>
            <w:vMerge/>
            <w:vAlign w:val="center"/>
          </w:tcPr>
          <w:p w14:paraId="7BCB562B" w14:textId="77777777" w:rsidR="00373251" w:rsidRDefault="00373251" w:rsidP="00373251">
            <w:pPr>
              <w:pStyle w:val="XF-0"/>
              <w:jc w:val="both"/>
              <w:rPr>
                <w:rFonts w:hint="eastAsia"/>
              </w:rPr>
            </w:pPr>
          </w:p>
        </w:tc>
        <w:tc>
          <w:tcPr>
            <w:tcW w:w="522" w:type="pct"/>
            <w:vMerge/>
            <w:vAlign w:val="center"/>
          </w:tcPr>
          <w:p w14:paraId="42B5AB67" w14:textId="77777777" w:rsidR="00373251" w:rsidRDefault="00373251" w:rsidP="00373251">
            <w:pPr>
              <w:pStyle w:val="XF-0"/>
              <w:jc w:val="both"/>
              <w:rPr>
                <w:rFonts w:hint="eastAsia"/>
              </w:rPr>
            </w:pPr>
          </w:p>
        </w:tc>
      </w:tr>
      <w:tr w:rsidR="00373251" w14:paraId="404D777E" w14:textId="77777777" w:rsidTr="00373251">
        <w:trPr>
          <w:trHeight w:val="113"/>
        </w:trPr>
        <w:tc>
          <w:tcPr>
            <w:tcW w:w="368" w:type="pct"/>
            <w:vMerge/>
            <w:vAlign w:val="center"/>
          </w:tcPr>
          <w:p w14:paraId="3C7CF8FE" w14:textId="77777777" w:rsidR="00373251" w:rsidRDefault="00373251" w:rsidP="00373251">
            <w:pPr>
              <w:pStyle w:val="XF-0"/>
              <w:jc w:val="both"/>
              <w:rPr>
                <w:rFonts w:hint="eastAsia"/>
                <w:b/>
              </w:rPr>
            </w:pPr>
          </w:p>
        </w:tc>
        <w:tc>
          <w:tcPr>
            <w:tcW w:w="466" w:type="pct"/>
            <w:vMerge/>
            <w:vAlign w:val="center"/>
          </w:tcPr>
          <w:p w14:paraId="216906C3" w14:textId="77777777" w:rsidR="00373251" w:rsidRDefault="00373251" w:rsidP="00373251">
            <w:pPr>
              <w:pStyle w:val="XF-0"/>
              <w:jc w:val="both"/>
              <w:rPr>
                <w:rFonts w:hint="eastAsia"/>
              </w:rPr>
            </w:pPr>
          </w:p>
        </w:tc>
        <w:tc>
          <w:tcPr>
            <w:tcW w:w="514" w:type="pct"/>
            <w:vMerge/>
            <w:vAlign w:val="center"/>
          </w:tcPr>
          <w:p w14:paraId="55351C30" w14:textId="77777777" w:rsidR="00373251" w:rsidRDefault="00373251" w:rsidP="00373251">
            <w:pPr>
              <w:pStyle w:val="XF-0"/>
              <w:jc w:val="both"/>
              <w:rPr>
                <w:rFonts w:hint="eastAsia"/>
              </w:rPr>
            </w:pPr>
          </w:p>
        </w:tc>
        <w:tc>
          <w:tcPr>
            <w:tcW w:w="986" w:type="pct"/>
            <w:vAlign w:val="center"/>
          </w:tcPr>
          <w:p w14:paraId="718743DD" w14:textId="77777777" w:rsidR="00373251" w:rsidRDefault="00373251" w:rsidP="00373251">
            <w:pPr>
              <w:pStyle w:val="XF-0"/>
              <w:jc w:val="both"/>
              <w:rPr>
                <w:rFonts w:hint="eastAsia"/>
              </w:rPr>
            </w:pPr>
            <w:r>
              <w:rPr>
                <w:rFonts w:hint="eastAsia"/>
              </w:rPr>
              <w:t>02：红外跟踪处理器电子轴心上移</w:t>
            </w:r>
          </w:p>
          <w:p w14:paraId="6D435ABC" w14:textId="77777777" w:rsidR="00373251" w:rsidRDefault="00373251" w:rsidP="00373251">
            <w:pPr>
              <w:pStyle w:val="XF-0"/>
              <w:jc w:val="both"/>
              <w:rPr>
                <w:rFonts w:hint="eastAsia"/>
              </w:rPr>
            </w:pPr>
            <w:r>
              <w:rPr>
                <w:rFonts w:hint="eastAsia"/>
              </w:rPr>
              <w:t>03：红外跟踪处理器电子轴心下移</w:t>
            </w:r>
          </w:p>
          <w:p w14:paraId="4BFCDC67" w14:textId="77777777" w:rsidR="00373251" w:rsidRDefault="00373251" w:rsidP="00373251">
            <w:pPr>
              <w:pStyle w:val="XF-0"/>
              <w:jc w:val="both"/>
              <w:rPr>
                <w:rFonts w:hint="eastAsia"/>
              </w:rPr>
            </w:pPr>
            <w:r>
              <w:rPr>
                <w:rFonts w:hint="eastAsia"/>
              </w:rPr>
              <w:t>04：红外跟踪处理器电子轴</w:t>
            </w:r>
            <w:r>
              <w:rPr>
                <w:rFonts w:hint="eastAsia"/>
              </w:rPr>
              <w:lastRenderedPageBreak/>
              <w:t>心左移</w:t>
            </w:r>
          </w:p>
          <w:p w14:paraId="3EA029DE" w14:textId="77777777" w:rsidR="00373251" w:rsidRDefault="00373251" w:rsidP="00373251">
            <w:pPr>
              <w:pStyle w:val="XF-0"/>
              <w:jc w:val="both"/>
              <w:rPr>
                <w:rFonts w:hint="eastAsia"/>
              </w:rPr>
            </w:pPr>
            <w:r>
              <w:rPr>
                <w:rFonts w:hint="eastAsia"/>
              </w:rPr>
              <w:t>05：红外跟踪处理器电子轴心右移</w:t>
            </w:r>
          </w:p>
        </w:tc>
        <w:tc>
          <w:tcPr>
            <w:tcW w:w="1608" w:type="pct"/>
            <w:vAlign w:val="center"/>
          </w:tcPr>
          <w:p w14:paraId="21730A4F" w14:textId="77777777" w:rsidR="00373251" w:rsidRDefault="00373251" w:rsidP="00373251">
            <w:pPr>
              <w:pStyle w:val="XF-0"/>
              <w:jc w:val="both"/>
              <w:rPr>
                <w:rFonts w:hint="eastAsia"/>
              </w:rPr>
            </w:pPr>
            <w:r>
              <w:rPr>
                <w:rFonts w:hint="eastAsia"/>
              </w:rPr>
              <w:lastRenderedPageBreak/>
              <w:t>[0]：一次移动像素数量0-A（0-10）</w:t>
            </w:r>
          </w:p>
        </w:tc>
        <w:tc>
          <w:tcPr>
            <w:tcW w:w="536" w:type="pct"/>
            <w:vMerge/>
            <w:vAlign w:val="center"/>
          </w:tcPr>
          <w:p w14:paraId="555F3850" w14:textId="77777777" w:rsidR="00373251" w:rsidRDefault="00373251" w:rsidP="00373251">
            <w:pPr>
              <w:pStyle w:val="XF-0"/>
              <w:jc w:val="both"/>
              <w:rPr>
                <w:rFonts w:hint="eastAsia"/>
              </w:rPr>
            </w:pPr>
          </w:p>
        </w:tc>
        <w:tc>
          <w:tcPr>
            <w:tcW w:w="522" w:type="pct"/>
            <w:vMerge/>
            <w:vAlign w:val="center"/>
          </w:tcPr>
          <w:p w14:paraId="41003712" w14:textId="77777777" w:rsidR="00373251" w:rsidRDefault="00373251" w:rsidP="00373251">
            <w:pPr>
              <w:pStyle w:val="XF-0"/>
              <w:jc w:val="both"/>
              <w:rPr>
                <w:rFonts w:hint="eastAsia"/>
              </w:rPr>
            </w:pPr>
          </w:p>
        </w:tc>
      </w:tr>
      <w:tr w:rsidR="00373251" w14:paraId="343D75F0" w14:textId="77777777" w:rsidTr="00373251">
        <w:trPr>
          <w:trHeight w:val="113"/>
        </w:trPr>
        <w:tc>
          <w:tcPr>
            <w:tcW w:w="368" w:type="pct"/>
            <w:vMerge/>
            <w:vAlign w:val="center"/>
          </w:tcPr>
          <w:p w14:paraId="76EE0153" w14:textId="77777777" w:rsidR="00373251" w:rsidRDefault="00373251" w:rsidP="00373251">
            <w:pPr>
              <w:pStyle w:val="XF-0"/>
              <w:jc w:val="both"/>
              <w:rPr>
                <w:rFonts w:hint="eastAsia"/>
                <w:b/>
              </w:rPr>
            </w:pPr>
          </w:p>
        </w:tc>
        <w:tc>
          <w:tcPr>
            <w:tcW w:w="466" w:type="pct"/>
            <w:vMerge/>
            <w:vAlign w:val="center"/>
          </w:tcPr>
          <w:p w14:paraId="23B5C437" w14:textId="77777777" w:rsidR="00373251" w:rsidRDefault="00373251" w:rsidP="00373251">
            <w:pPr>
              <w:pStyle w:val="XF-0"/>
              <w:jc w:val="both"/>
              <w:rPr>
                <w:rFonts w:hint="eastAsia"/>
              </w:rPr>
            </w:pPr>
          </w:p>
        </w:tc>
        <w:tc>
          <w:tcPr>
            <w:tcW w:w="514" w:type="pct"/>
            <w:vMerge/>
            <w:vAlign w:val="center"/>
          </w:tcPr>
          <w:p w14:paraId="0F353D96" w14:textId="77777777" w:rsidR="00373251" w:rsidRDefault="00373251" w:rsidP="00373251">
            <w:pPr>
              <w:pStyle w:val="XF-0"/>
              <w:jc w:val="both"/>
              <w:rPr>
                <w:rFonts w:hint="eastAsia"/>
              </w:rPr>
            </w:pPr>
          </w:p>
        </w:tc>
        <w:tc>
          <w:tcPr>
            <w:tcW w:w="986" w:type="pct"/>
            <w:vAlign w:val="center"/>
          </w:tcPr>
          <w:p w14:paraId="08886189" w14:textId="77777777" w:rsidR="00373251" w:rsidRDefault="00373251" w:rsidP="00373251">
            <w:pPr>
              <w:pStyle w:val="XF-0"/>
              <w:jc w:val="both"/>
              <w:rPr>
                <w:rFonts w:hint="eastAsia"/>
              </w:rPr>
            </w:pPr>
            <w:r>
              <w:rPr>
                <w:rFonts w:hint="eastAsia"/>
              </w:rPr>
              <w:t>06：保存电子轴心位置和显隐状态</w:t>
            </w:r>
          </w:p>
        </w:tc>
        <w:tc>
          <w:tcPr>
            <w:tcW w:w="1608" w:type="pct"/>
            <w:vAlign w:val="center"/>
          </w:tcPr>
          <w:p w14:paraId="73128787" w14:textId="77777777" w:rsidR="00373251" w:rsidRDefault="00373251" w:rsidP="00373251">
            <w:pPr>
              <w:pStyle w:val="XF-0"/>
              <w:jc w:val="both"/>
              <w:rPr>
                <w:rFonts w:hint="eastAsia"/>
              </w:rPr>
            </w:pPr>
          </w:p>
        </w:tc>
        <w:tc>
          <w:tcPr>
            <w:tcW w:w="536" w:type="pct"/>
            <w:vMerge/>
            <w:vAlign w:val="center"/>
          </w:tcPr>
          <w:p w14:paraId="28E6402E" w14:textId="77777777" w:rsidR="00373251" w:rsidRDefault="00373251" w:rsidP="00373251">
            <w:pPr>
              <w:pStyle w:val="XF-0"/>
              <w:jc w:val="both"/>
              <w:rPr>
                <w:rFonts w:hint="eastAsia"/>
              </w:rPr>
            </w:pPr>
          </w:p>
        </w:tc>
        <w:tc>
          <w:tcPr>
            <w:tcW w:w="522" w:type="pct"/>
            <w:vMerge/>
            <w:vAlign w:val="center"/>
          </w:tcPr>
          <w:p w14:paraId="2438DB30" w14:textId="77777777" w:rsidR="00373251" w:rsidRDefault="00373251" w:rsidP="00373251">
            <w:pPr>
              <w:pStyle w:val="XF-0"/>
              <w:jc w:val="both"/>
              <w:rPr>
                <w:rFonts w:hint="eastAsia"/>
              </w:rPr>
            </w:pPr>
          </w:p>
        </w:tc>
      </w:tr>
      <w:tr w:rsidR="00373251" w14:paraId="79AF6EEB" w14:textId="77777777" w:rsidTr="00373251">
        <w:trPr>
          <w:trHeight w:val="113"/>
        </w:trPr>
        <w:tc>
          <w:tcPr>
            <w:tcW w:w="368" w:type="pct"/>
            <w:vMerge/>
            <w:vAlign w:val="center"/>
          </w:tcPr>
          <w:p w14:paraId="34E24630" w14:textId="77777777" w:rsidR="00373251" w:rsidRDefault="00373251" w:rsidP="00373251">
            <w:pPr>
              <w:pStyle w:val="XF-0"/>
              <w:jc w:val="both"/>
              <w:rPr>
                <w:rFonts w:hint="eastAsia"/>
                <w:b/>
              </w:rPr>
            </w:pPr>
          </w:p>
        </w:tc>
        <w:tc>
          <w:tcPr>
            <w:tcW w:w="466" w:type="pct"/>
            <w:vMerge/>
            <w:vAlign w:val="center"/>
          </w:tcPr>
          <w:p w14:paraId="67AB7CA5" w14:textId="77777777" w:rsidR="00373251" w:rsidRDefault="00373251" w:rsidP="00373251">
            <w:pPr>
              <w:pStyle w:val="XF-0"/>
              <w:jc w:val="both"/>
              <w:rPr>
                <w:rFonts w:hint="eastAsia"/>
              </w:rPr>
            </w:pPr>
          </w:p>
        </w:tc>
        <w:tc>
          <w:tcPr>
            <w:tcW w:w="514" w:type="pct"/>
            <w:vMerge/>
            <w:vAlign w:val="center"/>
          </w:tcPr>
          <w:p w14:paraId="38D9C4A5" w14:textId="77777777" w:rsidR="00373251" w:rsidRDefault="00373251" w:rsidP="00373251">
            <w:pPr>
              <w:pStyle w:val="XF-0"/>
              <w:jc w:val="both"/>
              <w:rPr>
                <w:rFonts w:hint="eastAsia"/>
              </w:rPr>
            </w:pPr>
          </w:p>
        </w:tc>
        <w:tc>
          <w:tcPr>
            <w:tcW w:w="986" w:type="pct"/>
            <w:vAlign w:val="center"/>
          </w:tcPr>
          <w:p w14:paraId="1559CDB4" w14:textId="77777777" w:rsidR="00373251" w:rsidRDefault="00373251" w:rsidP="00373251">
            <w:pPr>
              <w:pStyle w:val="XF-0"/>
              <w:jc w:val="both"/>
              <w:rPr>
                <w:rFonts w:hint="eastAsia"/>
              </w:rPr>
            </w:pPr>
            <w:r>
              <w:rPr>
                <w:rFonts w:hint="eastAsia"/>
              </w:rPr>
              <w:t>07：设置电子轴心位置</w:t>
            </w:r>
          </w:p>
        </w:tc>
        <w:tc>
          <w:tcPr>
            <w:tcW w:w="1608" w:type="pct"/>
            <w:vAlign w:val="center"/>
          </w:tcPr>
          <w:p w14:paraId="31352B1D" w14:textId="77777777" w:rsidR="00373251" w:rsidRDefault="00373251" w:rsidP="00373251">
            <w:pPr>
              <w:pStyle w:val="XF-0"/>
              <w:jc w:val="both"/>
              <w:rPr>
                <w:rFonts w:hint="eastAsia"/>
              </w:rPr>
            </w:pPr>
            <w:r>
              <w:rPr>
                <w:rFonts w:hint="eastAsia"/>
              </w:rPr>
              <w:t>[0-1]：电子轴心中心X位置，000-27F（0-639）；</w:t>
            </w:r>
          </w:p>
          <w:p w14:paraId="5FC3BE44" w14:textId="77777777" w:rsidR="00373251" w:rsidRDefault="00373251" w:rsidP="00373251">
            <w:pPr>
              <w:pStyle w:val="XF-0"/>
              <w:jc w:val="both"/>
              <w:rPr>
                <w:rFonts w:hint="eastAsia"/>
              </w:rPr>
            </w:pPr>
            <w:r>
              <w:rPr>
                <w:rFonts w:hint="eastAsia"/>
              </w:rPr>
              <w:t>[2-3]：电子轴心中心Y位置，000-1FF（0-511）；</w:t>
            </w:r>
          </w:p>
        </w:tc>
        <w:tc>
          <w:tcPr>
            <w:tcW w:w="536" w:type="pct"/>
            <w:vMerge/>
            <w:vAlign w:val="center"/>
          </w:tcPr>
          <w:p w14:paraId="73672286" w14:textId="77777777" w:rsidR="00373251" w:rsidRDefault="00373251" w:rsidP="00373251">
            <w:pPr>
              <w:pStyle w:val="XF-0"/>
              <w:jc w:val="both"/>
              <w:rPr>
                <w:rFonts w:hint="eastAsia"/>
              </w:rPr>
            </w:pPr>
          </w:p>
        </w:tc>
        <w:tc>
          <w:tcPr>
            <w:tcW w:w="522" w:type="pct"/>
            <w:vMerge/>
            <w:vAlign w:val="center"/>
          </w:tcPr>
          <w:p w14:paraId="56A45721" w14:textId="77777777" w:rsidR="00373251" w:rsidRDefault="00373251" w:rsidP="00373251">
            <w:pPr>
              <w:pStyle w:val="XF-0"/>
              <w:jc w:val="both"/>
              <w:rPr>
                <w:rFonts w:hint="eastAsia"/>
              </w:rPr>
            </w:pPr>
          </w:p>
        </w:tc>
      </w:tr>
      <w:tr w:rsidR="00373251" w14:paraId="32C70762" w14:textId="77777777" w:rsidTr="00373251">
        <w:trPr>
          <w:trHeight w:val="113"/>
        </w:trPr>
        <w:tc>
          <w:tcPr>
            <w:tcW w:w="368" w:type="pct"/>
            <w:vMerge/>
            <w:vAlign w:val="center"/>
          </w:tcPr>
          <w:p w14:paraId="5A3F16B8" w14:textId="77777777" w:rsidR="00373251" w:rsidRDefault="00373251" w:rsidP="00373251">
            <w:pPr>
              <w:pStyle w:val="XF-0"/>
              <w:jc w:val="both"/>
              <w:rPr>
                <w:rFonts w:hint="eastAsia"/>
                <w:b/>
              </w:rPr>
            </w:pPr>
          </w:p>
        </w:tc>
        <w:tc>
          <w:tcPr>
            <w:tcW w:w="466" w:type="pct"/>
            <w:vMerge/>
            <w:vAlign w:val="center"/>
          </w:tcPr>
          <w:p w14:paraId="415779AB" w14:textId="77777777" w:rsidR="00373251" w:rsidRDefault="00373251" w:rsidP="00373251">
            <w:pPr>
              <w:pStyle w:val="XF-0"/>
              <w:jc w:val="both"/>
              <w:rPr>
                <w:rFonts w:hint="eastAsia"/>
              </w:rPr>
            </w:pPr>
          </w:p>
        </w:tc>
        <w:tc>
          <w:tcPr>
            <w:tcW w:w="514" w:type="pct"/>
            <w:vMerge/>
            <w:vAlign w:val="center"/>
          </w:tcPr>
          <w:p w14:paraId="53E37361" w14:textId="77777777" w:rsidR="00373251" w:rsidRDefault="00373251" w:rsidP="00373251">
            <w:pPr>
              <w:pStyle w:val="XF-0"/>
              <w:jc w:val="both"/>
              <w:rPr>
                <w:rFonts w:hint="eastAsia"/>
              </w:rPr>
            </w:pPr>
          </w:p>
        </w:tc>
        <w:tc>
          <w:tcPr>
            <w:tcW w:w="986" w:type="pct"/>
            <w:vAlign w:val="center"/>
          </w:tcPr>
          <w:p w14:paraId="57CE3D68" w14:textId="77777777" w:rsidR="00373251" w:rsidRDefault="00373251" w:rsidP="00373251">
            <w:pPr>
              <w:pStyle w:val="XF-0"/>
              <w:jc w:val="both"/>
              <w:rPr>
                <w:rFonts w:hint="eastAsia"/>
              </w:rPr>
            </w:pPr>
            <w:r>
              <w:rPr>
                <w:rFonts w:hint="eastAsia"/>
              </w:rPr>
              <w:t>08：设置电子偏差</w:t>
            </w:r>
          </w:p>
        </w:tc>
        <w:tc>
          <w:tcPr>
            <w:tcW w:w="1608" w:type="pct"/>
            <w:vAlign w:val="center"/>
          </w:tcPr>
          <w:p w14:paraId="1E16B193" w14:textId="77777777" w:rsidR="00373251" w:rsidRDefault="00373251" w:rsidP="00373251">
            <w:pPr>
              <w:pStyle w:val="XF-0"/>
              <w:jc w:val="both"/>
              <w:rPr>
                <w:rFonts w:hint="eastAsia"/>
              </w:rPr>
            </w:pPr>
            <w:r>
              <w:rPr>
                <w:rFonts w:hint="eastAsia"/>
              </w:rPr>
              <w:t>[0-1]：X轴电子偏差，（-360 - 360）；</w:t>
            </w:r>
          </w:p>
          <w:p w14:paraId="67A7125E" w14:textId="77777777" w:rsidR="00373251" w:rsidRDefault="00373251" w:rsidP="00373251">
            <w:pPr>
              <w:pStyle w:val="XF-0"/>
              <w:jc w:val="both"/>
              <w:rPr>
                <w:rFonts w:hint="eastAsia"/>
              </w:rPr>
            </w:pPr>
            <w:r>
              <w:rPr>
                <w:rFonts w:hint="eastAsia"/>
              </w:rPr>
              <w:t>[2-3]：Y轴电子偏差，（-75 - 75）；</w:t>
            </w:r>
          </w:p>
        </w:tc>
        <w:tc>
          <w:tcPr>
            <w:tcW w:w="536" w:type="pct"/>
            <w:vMerge/>
            <w:vAlign w:val="center"/>
          </w:tcPr>
          <w:p w14:paraId="0F78824F" w14:textId="77777777" w:rsidR="00373251" w:rsidRDefault="00373251" w:rsidP="00373251">
            <w:pPr>
              <w:pStyle w:val="XF-0"/>
              <w:jc w:val="both"/>
              <w:rPr>
                <w:rFonts w:hint="eastAsia"/>
              </w:rPr>
            </w:pPr>
          </w:p>
        </w:tc>
        <w:tc>
          <w:tcPr>
            <w:tcW w:w="522" w:type="pct"/>
            <w:vMerge/>
            <w:vAlign w:val="center"/>
          </w:tcPr>
          <w:p w14:paraId="1D2BC23B" w14:textId="77777777" w:rsidR="00373251" w:rsidRDefault="00373251" w:rsidP="00373251">
            <w:pPr>
              <w:pStyle w:val="XF-0"/>
              <w:jc w:val="both"/>
              <w:rPr>
                <w:rFonts w:hint="eastAsia"/>
              </w:rPr>
            </w:pPr>
          </w:p>
        </w:tc>
      </w:tr>
      <w:tr w:rsidR="00373251" w14:paraId="04119DC3" w14:textId="77777777" w:rsidTr="00373251">
        <w:trPr>
          <w:trHeight w:val="113"/>
        </w:trPr>
        <w:tc>
          <w:tcPr>
            <w:tcW w:w="368" w:type="pct"/>
            <w:vMerge/>
            <w:vAlign w:val="center"/>
          </w:tcPr>
          <w:p w14:paraId="18730C0D" w14:textId="77777777" w:rsidR="00373251" w:rsidRDefault="00373251" w:rsidP="00373251">
            <w:pPr>
              <w:pStyle w:val="XF-0"/>
              <w:jc w:val="both"/>
              <w:rPr>
                <w:rFonts w:hint="eastAsia"/>
                <w:b/>
              </w:rPr>
            </w:pPr>
          </w:p>
        </w:tc>
        <w:tc>
          <w:tcPr>
            <w:tcW w:w="466" w:type="pct"/>
            <w:vMerge/>
            <w:vAlign w:val="center"/>
          </w:tcPr>
          <w:p w14:paraId="10A21336" w14:textId="77777777" w:rsidR="00373251" w:rsidRDefault="00373251" w:rsidP="00373251">
            <w:pPr>
              <w:pStyle w:val="XF-0"/>
              <w:jc w:val="both"/>
              <w:rPr>
                <w:rFonts w:hint="eastAsia"/>
              </w:rPr>
            </w:pPr>
          </w:p>
        </w:tc>
        <w:tc>
          <w:tcPr>
            <w:tcW w:w="514" w:type="pct"/>
            <w:vMerge w:val="restart"/>
            <w:vAlign w:val="center"/>
          </w:tcPr>
          <w:p w14:paraId="34C7B2D8" w14:textId="77777777" w:rsidR="00373251" w:rsidRDefault="00373251" w:rsidP="00373251">
            <w:pPr>
              <w:pStyle w:val="XF-0"/>
              <w:jc w:val="both"/>
              <w:rPr>
                <w:rFonts w:hint="eastAsia"/>
              </w:rPr>
            </w:pPr>
            <w:r>
              <w:rPr>
                <w:rFonts w:hint="eastAsia"/>
              </w:rPr>
              <w:t>03：OSD显示</w:t>
            </w:r>
          </w:p>
        </w:tc>
        <w:tc>
          <w:tcPr>
            <w:tcW w:w="986" w:type="pct"/>
            <w:vAlign w:val="center"/>
          </w:tcPr>
          <w:p w14:paraId="6C24D318" w14:textId="77777777" w:rsidR="00373251" w:rsidRDefault="00373251" w:rsidP="00373251">
            <w:pPr>
              <w:pStyle w:val="XF-0"/>
              <w:jc w:val="both"/>
              <w:rPr>
                <w:rFonts w:hint="eastAsia"/>
              </w:rPr>
            </w:pPr>
            <w:r>
              <w:rPr>
                <w:rFonts w:hint="eastAsia"/>
              </w:rPr>
              <w:t>00：红外跟踪处理器 OSD显示消隐</w:t>
            </w:r>
          </w:p>
        </w:tc>
        <w:tc>
          <w:tcPr>
            <w:tcW w:w="1608" w:type="pct"/>
            <w:vAlign w:val="center"/>
          </w:tcPr>
          <w:p w14:paraId="5BC33C9F" w14:textId="77777777" w:rsidR="00373251" w:rsidRDefault="00373251" w:rsidP="00373251">
            <w:pPr>
              <w:pStyle w:val="XF-0"/>
              <w:jc w:val="both"/>
              <w:rPr>
                <w:rFonts w:hint="eastAsia"/>
              </w:rPr>
            </w:pPr>
            <w:r>
              <w:rPr>
                <w:rFonts w:hint="eastAsia"/>
              </w:rPr>
              <w:t>00：消隐；01：只显示文字；</w:t>
            </w:r>
          </w:p>
          <w:p w14:paraId="6BF9982B" w14:textId="77777777" w:rsidR="00373251" w:rsidRDefault="00373251" w:rsidP="00373251">
            <w:pPr>
              <w:pStyle w:val="XF-0"/>
              <w:jc w:val="both"/>
              <w:rPr>
                <w:rFonts w:hint="eastAsia"/>
              </w:rPr>
            </w:pPr>
            <w:r>
              <w:rPr>
                <w:rFonts w:hint="eastAsia"/>
              </w:rPr>
              <w:t>02：只显示标尺；</w:t>
            </w:r>
          </w:p>
          <w:p w14:paraId="614FA5DA" w14:textId="77777777" w:rsidR="00373251" w:rsidRDefault="00373251" w:rsidP="00373251">
            <w:pPr>
              <w:pStyle w:val="XF-0"/>
              <w:jc w:val="both"/>
              <w:rPr>
                <w:rFonts w:hint="eastAsia"/>
              </w:rPr>
            </w:pPr>
            <w:r>
              <w:rPr>
                <w:rFonts w:hint="eastAsia"/>
              </w:rPr>
              <w:t>03：全部显示</w:t>
            </w:r>
          </w:p>
        </w:tc>
        <w:tc>
          <w:tcPr>
            <w:tcW w:w="536" w:type="pct"/>
            <w:vMerge/>
            <w:vAlign w:val="center"/>
          </w:tcPr>
          <w:p w14:paraId="479A7C54" w14:textId="77777777" w:rsidR="00373251" w:rsidRDefault="00373251" w:rsidP="00373251">
            <w:pPr>
              <w:pStyle w:val="XF-0"/>
              <w:jc w:val="both"/>
              <w:rPr>
                <w:rFonts w:hint="eastAsia"/>
              </w:rPr>
            </w:pPr>
          </w:p>
        </w:tc>
        <w:tc>
          <w:tcPr>
            <w:tcW w:w="522" w:type="pct"/>
            <w:vMerge/>
            <w:vAlign w:val="center"/>
          </w:tcPr>
          <w:p w14:paraId="0CA07E15" w14:textId="77777777" w:rsidR="00373251" w:rsidRDefault="00373251" w:rsidP="00373251">
            <w:pPr>
              <w:pStyle w:val="XF-0"/>
              <w:jc w:val="both"/>
              <w:rPr>
                <w:rFonts w:hint="eastAsia"/>
              </w:rPr>
            </w:pPr>
          </w:p>
        </w:tc>
      </w:tr>
      <w:tr w:rsidR="00373251" w14:paraId="376C1632" w14:textId="77777777" w:rsidTr="00373251">
        <w:trPr>
          <w:trHeight w:val="113"/>
        </w:trPr>
        <w:tc>
          <w:tcPr>
            <w:tcW w:w="368" w:type="pct"/>
            <w:vMerge/>
            <w:vAlign w:val="center"/>
          </w:tcPr>
          <w:p w14:paraId="32DDE2CF" w14:textId="77777777" w:rsidR="00373251" w:rsidRDefault="00373251" w:rsidP="00373251">
            <w:pPr>
              <w:pStyle w:val="XF-0"/>
              <w:jc w:val="both"/>
              <w:rPr>
                <w:rFonts w:hint="eastAsia"/>
                <w:b/>
              </w:rPr>
            </w:pPr>
          </w:p>
        </w:tc>
        <w:tc>
          <w:tcPr>
            <w:tcW w:w="466" w:type="pct"/>
            <w:vMerge/>
            <w:vAlign w:val="center"/>
          </w:tcPr>
          <w:p w14:paraId="0552F60C" w14:textId="77777777" w:rsidR="00373251" w:rsidRDefault="00373251" w:rsidP="00373251">
            <w:pPr>
              <w:pStyle w:val="XF-0"/>
              <w:jc w:val="both"/>
              <w:rPr>
                <w:rFonts w:hint="eastAsia"/>
              </w:rPr>
            </w:pPr>
          </w:p>
        </w:tc>
        <w:tc>
          <w:tcPr>
            <w:tcW w:w="514" w:type="pct"/>
            <w:vMerge/>
            <w:vAlign w:val="center"/>
          </w:tcPr>
          <w:p w14:paraId="5AB5CB7A" w14:textId="77777777" w:rsidR="00373251" w:rsidRDefault="00373251" w:rsidP="00373251">
            <w:pPr>
              <w:pStyle w:val="XF-0"/>
              <w:jc w:val="both"/>
              <w:rPr>
                <w:rFonts w:hint="eastAsia"/>
              </w:rPr>
            </w:pPr>
          </w:p>
        </w:tc>
        <w:tc>
          <w:tcPr>
            <w:tcW w:w="986" w:type="pct"/>
            <w:vAlign w:val="center"/>
          </w:tcPr>
          <w:p w14:paraId="0B4BEC1A" w14:textId="77777777" w:rsidR="00373251" w:rsidRDefault="00373251" w:rsidP="00373251">
            <w:pPr>
              <w:pStyle w:val="XF-0"/>
              <w:jc w:val="both"/>
              <w:rPr>
                <w:rFonts w:hint="eastAsia"/>
              </w:rPr>
            </w:pPr>
            <w:r>
              <w:rPr>
                <w:rFonts w:hint="eastAsia"/>
              </w:rPr>
              <w:t>01：红外跟踪处理器 OSD语言</w:t>
            </w:r>
          </w:p>
        </w:tc>
        <w:tc>
          <w:tcPr>
            <w:tcW w:w="1608" w:type="pct"/>
            <w:vAlign w:val="center"/>
          </w:tcPr>
          <w:p w14:paraId="7AAD60AE" w14:textId="77777777" w:rsidR="00373251" w:rsidRDefault="00373251" w:rsidP="00373251">
            <w:pPr>
              <w:pStyle w:val="XF-0"/>
              <w:jc w:val="both"/>
              <w:rPr>
                <w:rFonts w:hint="eastAsia"/>
              </w:rPr>
            </w:pPr>
            <w:r>
              <w:rPr>
                <w:rFonts w:hint="eastAsia"/>
              </w:rPr>
              <w:t>00：中文；01：英文</w:t>
            </w:r>
          </w:p>
          <w:p w14:paraId="6862FF1A" w14:textId="77777777" w:rsidR="00373251" w:rsidRDefault="00373251" w:rsidP="00373251">
            <w:pPr>
              <w:pStyle w:val="XF-0"/>
              <w:jc w:val="both"/>
              <w:rPr>
                <w:rFonts w:hint="eastAsia"/>
              </w:rPr>
            </w:pPr>
            <w:r>
              <w:rPr>
                <w:rFonts w:hint="eastAsia"/>
              </w:rPr>
              <w:t>03：法文</w:t>
            </w:r>
          </w:p>
        </w:tc>
        <w:tc>
          <w:tcPr>
            <w:tcW w:w="536" w:type="pct"/>
            <w:vMerge/>
            <w:vAlign w:val="center"/>
          </w:tcPr>
          <w:p w14:paraId="38E16715" w14:textId="77777777" w:rsidR="00373251" w:rsidRDefault="00373251" w:rsidP="00373251">
            <w:pPr>
              <w:pStyle w:val="XF-0"/>
              <w:jc w:val="both"/>
              <w:rPr>
                <w:rFonts w:hint="eastAsia"/>
              </w:rPr>
            </w:pPr>
          </w:p>
        </w:tc>
        <w:tc>
          <w:tcPr>
            <w:tcW w:w="522" w:type="pct"/>
            <w:vMerge/>
            <w:vAlign w:val="center"/>
          </w:tcPr>
          <w:p w14:paraId="3A3C53EA" w14:textId="77777777" w:rsidR="00373251" w:rsidRDefault="00373251" w:rsidP="00373251">
            <w:pPr>
              <w:pStyle w:val="XF-0"/>
              <w:jc w:val="both"/>
              <w:rPr>
                <w:rFonts w:hint="eastAsia"/>
              </w:rPr>
            </w:pPr>
          </w:p>
        </w:tc>
      </w:tr>
      <w:tr w:rsidR="00373251" w14:paraId="2DCAAF37" w14:textId="77777777" w:rsidTr="00373251">
        <w:trPr>
          <w:trHeight w:val="113"/>
        </w:trPr>
        <w:tc>
          <w:tcPr>
            <w:tcW w:w="368" w:type="pct"/>
            <w:vMerge/>
            <w:vAlign w:val="center"/>
          </w:tcPr>
          <w:p w14:paraId="489C3C01" w14:textId="77777777" w:rsidR="00373251" w:rsidRDefault="00373251" w:rsidP="00373251">
            <w:pPr>
              <w:pStyle w:val="XF-0"/>
              <w:jc w:val="both"/>
              <w:rPr>
                <w:rFonts w:hint="eastAsia"/>
                <w:b/>
              </w:rPr>
            </w:pPr>
          </w:p>
        </w:tc>
        <w:tc>
          <w:tcPr>
            <w:tcW w:w="466" w:type="pct"/>
            <w:vMerge/>
            <w:vAlign w:val="center"/>
          </w:tcPr>
          <w:p w14:paraId="2CB6C2EA" w14:textId="77777777" w:rsidR="00373251" w:rsidRDefault="00373251" w:rsidP="00373251">
            <w:pPr>
              <w:pStyle w:val="XF-0"/>
              <w:jc w:val="both"/>
              <w:rPr>
                <w:rFonts w:hint="eastAsia"/>
              </w:rPr>
            </w:pPr>
          </w:p>
        </w:tc>
        <w:tc>
          <w:tcPr>
            <w:tcW w:w="514" w:type="pct"/>
            <w:vMerge/>
            <w:vAlign w:val="center"/>
          </w:tcPr>
          <w:p w14:paraId="7A604898" w14:textId="77777777" w:rsidR="00373251" w:rsidRDefault="00373251" w:rsidP="00373251">
            <w:pPr>
              <w:pStyle w:val="XF-0"/>
              <w:jc w:val="both"/>
              <w:rPr>
                <w:rFonts w:hint="eastAsia"/>
              </w:rPr>
            </w:pPr>
          </w:p>
        </w:tc>
        <w:tc>
          <w:tcPr>
            <w:tcW w:w="986" w:type="pct"/>
            <w:vAlign w:val="center"/>
          </w:tcPr>
          <w:p w14:paraId="5ACDFB42" w14:textId="77777777" w:rsidR="00373251" w:rsidRDefault="00373251" w:rsidP="00373251">
            <w:pPr>
              <w:pStyle w:val="XF-0"/>
              <w:jc w:val="both"/>
              <w:rPr>
                <w:rFonts w:hint="eastAsia"/>
              </w:rPr>
            </w:pPr>
            <w:r>
              <w:rPr>
                <w:rFonts w:hint="eastAsia"/>
              </w:rPr>
              <w:t>02：更新经纬度，高度，距离</w:t>
            </w:r>
          </w:p>
        </w:tc>
        <w:tc>
          <w:tcPr>
            <w:tcW w:w="1608" w:type="pct"/>
            <w:vAlign w:val="center"/>
          </w:tcPr>
          <w:p w14:paraId="2B2CFF8D" w14:textId="77777777" w:rsidR="00373251" w:rsidRDefault="00373251" w:rsidP="00373251">
            <w:pPr>
              <w:pStyle w:val="XF-0"/>
              <w:jc w:val="both"/>
              <w:rPr>
                <w:rFonts w:hint="eastAsia"/>
              </w:rPr>
            </w:pPr>
            <w:r>
              <w:rPr>
                <w:rFonts w:hint="eastAsia"/>
              </w:rPr>
              <w:t>[0-3]：经度</w:t>
            </w:r>
          </w:p>
          <w:p w14:paraId="78547F43" w14:textId="77777777" w:rsidR="00373251" w:rsidRDefault="00373251" w:rsidP="00373251">
            <w:pPr>
              <w:pStyle w:val="XF-0"/>
              <w:jc w:val="both"/>
              <w:rPr>
                <w:rFonts w:hint="eastAsia"/>
              </w:rPr>
            </w:pPr>
            <w:r>
              <w:rPr>
                <w:rFonts w:hint="eastAsia"/>
              </w:rPr>
              <w:t>[4-7]：纬度</w:t>
            </w:r>
          </w:p>
          <w:p w14:paraId="5CA332A3" w14:textId="77777777" w:rsidR="00373251" w:rsidRDefault="00373251" w:rsidP="00373251">
            <w:pPr>
              <w:pStyle w:val="XF-0"/>
              <w:jc w:val="both"/>
              <w:rPr>
                <w:rFonts w:hint="eastAsia"/>
              </w:rPr>
            </w:pPr>
            <w:r>
              <w:rPr>
                <w:rFonts w:hint="eastAsia"/>
              </w:rPr>
              <w:t>[8-10]：高度  单位m</w:t>
            </w:r>
          </w:p>
          <w:p w14:paraId="7BDA7672" w14:textId="77777777" w:rsidR="00373251" w:rsidRDefault="00373251" w:rsidP="00373251">
            <w:pPr>
              <w:pStyle w:val="XF-0"/>
              <w:jc w:val="both"/>
              <w:rPr>
                <w:rFonts w:hint="eastAsia"/>
              </w:rPr>
            </w:pPr>
            <w:r>
              <w:rPr>
                <w:rFonts w:hint="eastAsia"/>
              </w:rPr>
              <w:t>[11-14]：距离 单位m</w:t>
            </w:r>
          </w:p>
        </w:tc>
        <w:tc>
          <w:tcPr>
            <w:tcW w:w="536" w:type="pct"/>
            <w:vMerge/>
            <w:vAlign w:val="center"/>
          </w:tcPr>
          <w:p w14:paraId="06FEEE73" w14:textId="77777777" w:rsidR="00373251" w:rsidRDefault="00373251" w:rsidP="00373251">
            <w:pPr>
              <w:pStyle w:val="XF-0"/>
              <w:jc w:val="both"/>
              <w:rPr>
                <w:rFonts w:hint="eastAsia"/>
              </w:rPr>
            </w:pPr>
          </w:p>
        </w:tc>
        <w:tc>
          <w:tcPr>
            <w:tcW w:w="522" w:type="pct"/>
            <w:vMerge/>
            <w:vAlign w:val="center"/>
          </w:tcPr>
          <w:p w14:paraId="7D0E6F24" w14:textId="77777777" w:rsidR="00373251" w:rsidRDefault="00373251" w:rsidP="00373251">
            <w:pPr>
              <w:pStyle w:val="XF-0"/>
              <w:jc w:val="both"/>
              <w:rPr>
                <w:rFonts w:hint="eastAsia"/>
              </w:rPr>
            </w:pPr>
          </w:p>
        </w:tc>
      </w:tr>
      <w:tr w:rsidR="00373251" w14:paraId="27641B82" w14:textId="77777777" w:rsidTr="00373251">
        <w:trPr>
          <w:trHeight w:val="113"/>
        </w:trPr>
        <w:tc>
          <w:tcPr>
            <w:tcW w:w="368" w:type="pct"/>
            <w:vMerge/>
            <w:vAlign w:val="center"/>
          </w:tcPr>
          <w:p w14:paraId="53B0A3A0" w14:textId="77777777" w:rsidR="00373251" w:rsidRDefault="00373251" w:rsidP="00373251">
            <w:pPr>
              <w:pStyle w:val="XF-0"/>
              <w:jc w:val="both"/>
              <w:rPr>
                <w:rFonts w:hint="eastAsia"/>
                <w:b/>
              </w:rPr>
            </w:pPr>
          </w:p>
        </w:tc>
        <w:tc>
          <w:tcPr>
            <w:tcW w:w="466" w:type="pct"/>
            <w:vMerge/>
            <w:vAlign w:val="center"/>
          </w:tcPr>
          <w:p w14:paraId="3A821860" w14:textId="77777777" w:rsidR="00373251" w:rsidRDefault="00373251" w:rsidP="00373251">
            <w:pPr>
              <w:pStyle w:val="XF-0"/>
              <w:jc w:val="both"/>
              <w:rPr>
                <w:rFonts w:hint="eastAsia"/>
              </w:rPr>
            </w:pPr>
          </w:p>
        </w:tc>
        <w:tc>
          <w:tcPr>
            <w:tcW w:w="514" w:type="pct"/>
            <w:vMerge/>
            <w:vAlign w:val="center"/>
          </w:tcPr>
          <w:p w14:paraId="2BEE0041" w14:textId="77777777" w:rsidR="00373251" w:rsidRDefault="00373251" w:rsidP="00373251">
            <w:pPr>
              <w:pStyle w:val="XF-0"/>
              <w:jc w:val="both"/>
              <w:rPr>
                <w:rFonts w:hint="eastAsia"/>
              </w:rPr>
            </w:pPr>
          </w:p>
        </w:tc>
        <w:tc>
          <w:tcPr>
            <w:tcW w:w="986" w:type="pct"/>
            <w:vAlign w:val="center"/>
          </w:tcPr>
          <w:p w14:paraId="648C8E3C" w14:textId="77777777" w:rsidR="00373251" w:rsidRDefault="00373251" w:rsidP="00373251">
            <w:pPr>
              <w:pStyle w:val="XF-0"/>
              <w:jc w:val="both"/>
              <w:rPr>
                <w:rFonts w:hint="eastAsia"/>
              </w:rPr>
            </w:pPr>
            <w:r>
              <w:rPr>
                <w:rFonts w:hint="eastAsia"/>
              </w:rPr>
              <w:t>03：时统设置（1HZ）</w:t>
            </w:r>
          </w:p>
        </w:tc>
        <w:tc>
          <w:tcPr>
            <w:tcW w:w="1608" w:type="pct"/>
            <w:vAlign w:val="center"/>
          </w:tcPr>
          <w:p w14:paraId="7F397EB7" w14:textId="77777777" w:rsidR="00373251" w:rsidRDefault="00373251" w:rsidP="00373251">
            <w:pPr>
              <w:pStyle w:val="XF-0"/>
              <w:jc w:val="both"/>
              <w:rPr>
                <w:rFonts w:hint="eastAsia"/>
                <w:lang w:val="de-DE"/>
              </w:rPr>
            </w:pPr>
            <w:r>
              <w:rPr>
                <w:rFonts w:hint="eastAsia"/>
                <w:lang w:val="de-DE"/>
              </w:rPr>
              <w:t>[0-1]：uint16_t</w:t>
            </w:r>
            <w:r>
              <w:rPr>
                <w:rFonts w:hint="eastAsia"/>
              </w:rPr>
              <w:t>年</w:t>
            </w:r>
          </w:p>
          <w:p w14:paraId="5BBF3A66" w14:textId="77777777" w:rsidR="00373251" w:rsidRDefault="00373251" w:rsidP="00373251">
            <w:pPr>
              <w:pStyle w:val="XF-0"/>
              <w:jc w:val="both"/>
              <w:rPr>
                <w:rFonts w:hint="eastAsia"/>
                <w:lang w:val="de-DE"/>
              </w:rPr>
            </w:pPr>
            <w:r>
              <w:rPr>
                <w:rFonts w:hint="eastAsia"/>
                <w:lang w:val="de-DE"/>
              </w:rPr>
              <w:lastRenderedPageBreak/>
              <w:t xml:space="preserve">[2]:uint8_t </w:t>
            </w:r>
            <w:r>
              <w:rPr>
                <w:rFonts w:hint="eastAsia"/>
              </w:rPr>
              <w:t>月</w:t>
            </w:r>
          </w:p>
          <w:p w14:paraId="52304813" w14:textId="77777777" w:rsidR="00373251" w:rsidRDefault="00373251" w:rsidP="00373251">
            <w:pPr>
              <w:pStyle w:val="XF-0"/>
              <w:jc w:val="both"/>
              <w:rPr>
                <w:rFonts w:hint="eastAsia"/>
                <w:lang w:val="de-DE"/>
              </w:rPr>
            </w:pPr>
            <w:r>
              <w:rPr>
                <w:rFonts w:hint="eastAsia"/>
                <w:lang w:val="de-DE"/>
              </w:rPr>
              <w:t xml:space="preserve">[3]:uint8_t </w:t>
            </w:r>
            <w:r>
              <w:rPr>
                <w:rFonts w:hint="eastAsia"/>
              </w:rPr>
              <w:t>日</w:t>
            </w:r>
          </w:p>
          <w:p w14:paraId="2149E5C2" w14:textId="77777777" w:rsidR="00373251" w:rsidRDefault="00373251" w:rsidP="00373251">
            <w:pPr>
              <w:pStyle w:val="XF-0"/>
              <w:jc w:val="both"/>
              <w:rPr>
                <w:rFonts w:hint="eastAsia"/>
              </w:rPr>
            </w:pPr>
            <w:r>
              <w:rPr>
                <w:rFonts w:hint="eastAsia"/>
              </w:rPr>
              <w:t>[4]:uint8_t 时</w:t>
            </w:r>
          </w:p>
          <w:p w14:paraId="2B0009B0" w14:textId="77777777" w:rsidR="00373251" w:rsidRDefault="00373251" w:rsidP="00373251">
            <w:pPr>
              <w:pStyle w:val="XF-0"/>
              <w:jc w:val="both"/>
              <w:rPr>
                <w:rFonts w:hint="eastAsia"/>
              </w:rPr>
            </w:pPr>
            <w:r>
              <w:rPr>
                <w:rFonts w:hint="eastAsia"/>
              </w:rPr>
              <w:t>[5]:uint8_t 分</w:t>
            </w:r>
          </w:p>
          <w:p w14:paraId="3B805FFB" w14:textId="77777777" w:rsidR="00373251" w:rsidRDefault="00373251" w:rsidP="00373251">
            <w:pPr>
              <w:pStyle w:val="XF-0"/>
              <w:jc w:val="both"/>
              <w:rPr>
                <w:rFonts w:hint="eastAsia"/>
              </w:rPr>
            </w:pPr>
            <w:r>
              <w:rPr>
                <w:rFonts w:hint="eastAsia"/>
              </w:rPr>
              <w:t>[6]:uint8_t 秒</w:t>
            </w:r>
          </w:p>
          <w:p w14:paraId="46EEFF1E" w14:textId="77777777" w:rsidR="00373251" w:rsidRDefault="00373251" w:rsidP="00373251">
            <w:pPr>
              <w:pStyle w:val="XF-0"/>
              <w:jc w:val="both"/>
              <w:rPr>
                <w:rFonts w:hint="eastAsia"/>
              </w:rPr>
            </w:pPr>
            <w:r>
              <w:rPr>
                <w:rFonts w:hint="eastAsia"/>
              </w:rPr>
              <w:t>[7]:uint8_t 毫秒</w:t>
            </w:r>
          </w:p>
        </w:tc>
        <w:tc>
          <w:tcPr>
            <w:tcW w:w="536" w:type="pct"/>
            <w:vMerge/>
            <w:vAlign w:val="center"/>
          </w:tcPr>
          <w:p w14:paraId="59BE010E" w14:textId="77777777" w:rsidR="00373251" w:rsidRDefault="00373251" w:rsidP="00373251">
            <w:pPr>
              <w:pStyle w:val="XF-0"/>
              <w:jc w:val="both"/>
              <w:rPr>
                <w:rFonts w:hint="eastAsia"/>
              </w:rPr>
            </w:pPr>
          </w:p>
        </w:tc>
        <w:tc>
          <w:tcPr>
            <w:tcW w:w="522" w:type="pct"/>
            <w:vMerge/>
            <w:vAlign w:val="center"/>
          </w:tcPr>
          <w:p w14:paraId="693B6A26" w14:textId="77777777" w:rsidR="00373251" w:rsidRDefault="00373251" w:rsidP="00373251">
            <w:pPr>
              <w:pStyle w:val="XF-0"/>
              <w:jc w:val="both"/>
              <w:rPr>
                <w:rFonts w:hint="eastAsia"/>
              </w:rPr>
            </w:pPr>
          </w:p>
        </w:tc>
      </w:tr>
      <w:tr w:rsidR="00373251" w14:paraId="4AC0BA31" w14:textId="77777777" w:rsidTr="00373251">
        <w:trPr>
          <w:trHeight w:val="113"/>
        </w:trPr>
        <w:tc>
          <w:tcPr>
            <w:tcW w:w="368" w:type="pct"/>
            <w:vMerge/>
            <w:vAlign w:val="center"/>
          </w:tcPr>
          <w:p w14:paraId="46800CB0" w14:textId="77777777" w:rsidR="00373251" w:rsidRDefault="00373251" w:rsidP="00373251">
            <w:pPr>
              <w:pStyle w:val="XF-0"/>
              <w:jc w:val="both"/>
              <w:rPr>
                <w:rFonts w:hint="eastAsia"/>
                <w:b/>
              </w:rPr>
            </w:pPr>
          </w:p>
        </w:tc>
        <w:tc>
          <w:tcPr>
            <w:tcW w:w="466" w:type="pct"/>
            <w:vMerge/>
            <w:vAlign w:val="center"/>
          </w:tcPr>
          <w:p w14:paraId="39739A33" w14:textId="77777777" w:rsidR="00373251" w:rsidRDefault="00373251" w:rsidP="00373251">
            <w:pPr>
              <w:pStyle w:val="XF-0"/>
              <w:jc w:val="both"/>
              <w:rPr>
                <w:rFonts w:hint="eastAsia"/>
              </w:rPr>
            </w:pPr>
          </w:p>
        </w:tc>
        <w:tc>
          <w:tcPr>
            <w:tcW w:w="514" w:type="pct"/>
            <w:vMerge/>
            <w:vAlign w:val="center"/>
          </w:tcPr>
          <w:p w14:paraId="22EF5D56" w14:textId="77777777" w:rsidR="00373251" w:rsidRDefault="00373251" w:rsidP="00373251">
            <w:pPr>
              <w:pStyle w:val="XF-0"/>
              <w:jc w:val="both"/>
              <w:rPr>
                <w:rFonts w:hint="eastAsia"/>
              </w:rPr>
            </w:pPr>
          </w:p>
        </w:tc>
        <w:tc>
          <w:tcPr>
            <w:tcW w:w="986" w:type="pct"/>
            <w:vAlign w:val="center"/>
          </w:tcPr>
          <w:p w14:paraId="53DC78AB" w14:textId="77777777" w:rsidR="00373251" w:rsidRDefault="00373251" w:rsidP="00373251">
            <w:pPr>
              <w:pStyle w:val="XF-0"/>
              <w:jc w:val="both"/>
              <w:rPr>
                <w:rFonts w:hint="eastAsia"/>
              </w:rPr>
            </w:pPr>
            <w:r>
              <w:rPr>
                <w:rFonts w:hint="eastAsia"/>
              </w:rPr>
              <w:t>04：水平、俯仰角度（角度制1HZ）</w:t>
            </w:r>
          </w:p>
        </w:tc>
        <w:tc>
          <w:tcPr>
            <w:tcW w:w="1608" w:type="pct"/>
            <w:vAlign w:val="center"/>
          </w:tcPr>
          <w:p w14:paraId="4C0E1C73" w14:textId="77777777" w:rsidR="00373251" w:rsidRDefault="00373251" w:rsidP="00373251">
            <w:pPr>
              <w:pStyle w:val="XF-0"/>
              <w:jc w:val="both"/>
              <w:rPr>
                <w:rFonts w:hint="eastAsia"/>
              </w:rPr>
            </w:pPr>
            <w:r>
              <w:rPr>
                <w:rFonts w:hint="eastAsia"/>
              </w:rPr>
              <w:t>[0-3]：float 水平角度</w:t>
            </w:r>
          </w:p>
          <w:p w14:paraId="546649EF" w14:textId="77777777" w:rsidR="00373251" w:rsidRDefault="00373251" w:rsidP="00373251">
            <w:pPr>
              <w:pStyle w:val="XF-0"/>
              <w:jc w:val="both"/>
              <w:rPr>
                <w:rFonts w:hint="eastAsia"/>
              </w:rPr>
            </w:pPr>
            <w:r>
              <w:rPr>
                <w:rFonts w:hint="eastAsia"/>
              </w:rPr>
              <w:t>[4-7]：float 俯仰角度</w:t>
            </w:r>
          </w:p>
        </w:tc>
        <w:tc>
          <w:tcPr>
            <w:tcW w:w="536" w:type="pct"/>
            <w:vMerge/>
            <w:vAlign w:val="center"/>
          </w:tcPr>
          <w:p w14:paraId="732F2DB6" w14:textId="77777777" w:rsidR="00373251" w:rsidRDefault="00373251" w:rsidP="00373251">
            <w:pPr>
              <w:pStyle w:val="XF-0"/>
              <w:jc w:val="both"/>
              <w:rPr>
                <w:rFonts w:hint="eastAsia"/>
              </w:rPr>
            </w:pPr>
          </w:p>
        </w:tc>
        <w:tc>
          <w:tcPr>
            <w:tcW w:w="522" w:type="pct"/>
            <w:vMerge/>
            <w:vAlign w:val="center"/>
          </w:tcPr>
          <w:p w14:paraId="73F9A1CA" w14:textId="77777777" w:rsidR="00373251" w:rsidRDefault="00373251" w:rsidP="00373251">
            <w:pPr>
              <w:pStyle w:val="XF-0"/>
              <w:jc w:val="both"/>
              <w:rPr>
                <w:rFonts w:hint="eastAsia"/>
              </w:rPr>
            </w:pPr>
          </w:p>
        </w:tc>
      </w:tr>
      <w:tr w:rsidR="00373251" w14:paraId="250121D1" w14:textId="77777777" w:rsidTr="00373251">
        <w:trPr>
          <w:trHeight w:val="113"/>
        </w:trPr>
        <w:tc>
          <w:tcPr>
            <w:tcW w:w="368" w:type="pct"/>
            <w:vMerge/>
            <w:vAlign w:val="center"/>
          </w:tcPr>
          <w:p w14:paraId="5EB3D4B9" w14:textId="77777777" w:rsidR="00373251" w:rsidRDefault="00373251" w:rsidP="00373251">
            <w:pPr>
              <w:pStyle w:val="XF-0"/>
              <w:jc w:val="both"/>
              <w:rPr>
                <w:rFonts w:hint="eastAsia"/>
                <w:b/>
              </w:rPr>
            </w:pPr>
          </w:p>
        </w:tc>
        <w:tc>
          <w:tcPr>
            <w:tcW w:w="466" w:type="pct"/>
            <w:vMerge/>
            <w:vAlign w:val="center"/>
          </w:tcPr>
          <w:p w14:paraId="33F49EC4" w14:textId="77777777" w:rsidR="00373251" w:rsidRDefault="00373251" w:rsidP="00373251">
            <w:pPr>
              <w:pStyle w:val="XF-0"/>
              <w:jc w:val="both"/>
              <w:rPr>
                <w:rFonts w:hint="eastAsia"/>
              </w:rPr>
            </w:pPr>
          </w:p>
        </w:tc>
        <w:tc>
          <w:tcPr>
            <w:tcW w:w="514" w:type="pct"/>
            <w:vMerge w:val="restart"/>
            <w:vAlign w:val="center"/>
          </w:tcPr>
          <w:p w14:paraId="4A7B8BB6" w14:textId="77777777" w:rsidR="00373251" w:rsidRDefault="00373251" w:rsidP="00373251">
            <w:pPr>
              <w:pStyle w:val="XF-0"/>
              <w:jc w:val="both"/>
              <w:rPr>
                <w:rFonts w:hint="eastAsia"/>
              </w:rPr>
            </w:pPr>
            <w:r>
              <w:rPr>
                <w:rFonts w:hint="eastAsia"/>
              </w:rPr>
              <w:t>07：鹰眼显示</w:t>
            </w:r>
          </w:p>
        </w:tc>
        <w:tc>
          <w:tcPr>
            <w:tcW w:w="986" w:type="pct"/>
            <w:vAlign w:val="center"/>
          </w:tcPr>
          <w:p w14:paraId="00AB9C0A" w14:textId="77777777" w:rsidR="00373251" w:rsidRDefault="00373251" w:rsidP="00373251">
            <w:pPr>
              <w:pStyle w:val="XF-0"/>
              <w:jc w:val="both"/>
              <w:rPr>
                <w:rFonts w:hint="eastAsia"/>
              </w:rPr>
            </w:pPr>
            <w:r>
              <w:rPr>
                <w:rFonts w:hint="eastAsia"/>
              </w:rPr>
              <w:t>00：鹰眼功能</w:t>
            </w:r>
          </w:p>
        </w:tc>
        <w:tc>
          <w:tcPr>
            <w:tcW w:w="1608" w:type="pct"/>
            <w:vAlign w:val="center"/>
          </w:tcPr>
          <w:p w14:paraId="528DD3B8" w14:textId="77777777" w:rsidR="00373251" w:rsidRDefault="00373251" w:rsidP="00373251">
            <w:pPr>
              <w:pStyle w:val="XF-0"/>
              <w:jc w:val="both"/>
              <w:rPr>
                <w:rFonts w:hint="eastAsia"/>
              </w:rPr>
            </w:pPr>
            <w:r>
              <w:rPr>
                <w:rFonts w:hint="eastAsia"/>
              </w:rPr>
              <w:t>00：关闭</w:t>
            </w:r>
          </w:p>
          <w:p w14:paraId="26001A81" w14:textId="77777777" w:rsidR="00373251" w:rsidRDefault="00373251" w:rsidP="00373251">
            <w:pPr>
              <w:pStyle w:val="XF-0"/>
              <w:jc w:val="both"/>
              <w:rPr>
                <w:rFonts w:hint="eastAsia"/>
              </w:rPr>
            </w:pPr>
            <w:r>
              <w:rPr>
                <w:rFonts w:hint="eastAsia"/>
              </w:rPr>
              <w:t>01：开启</w:t>
            </w:r>
          </w:p>
        </w:tc>
        <w:tc>
          <w:tcPr>
            <w:tcW w:w="536" w:type="pct"/>
            <w:vMerge/>
            <w:vAlign w:val="center"/>
          </w:tcPr>
          <w:p w14:paraId="6D0591F0" w14:textId="77777777" w:rsidR="00373251" w:rsidRDefault="00373251" w:rsidP="00373251">
            <w:pPr>
              <w:pStyle w:val="XF-0"/>
              <w:jc w:val="both"/>
              <w:rPr>
                <w:rFonts w:hint="eastAsia"/>
              </w:rPr>
            </w:pPr>
          </w:p>
        </w:tc>
        <w:tc>
          <w:tcPr>
            <w:tcW w:w="522" w:type="pct"/>
            <w:vMerge/>
            <w:vAlign w:val="center"/>
          </w:tcPr>
          <w:p w14:paraId="09BCA48B" w14:textId="77777777" w:rsidR="00373251" w:rsidRDefault="00373251" w:rsidP="00373251">
            <w:pPr>
              <w:pStyle w:val="XF-0"/>
              <w:jc w:val="both"/>
              <w:rPr>
                <w:rFonts w:hint="eastAsia"/>
              </w:rPr>
            </w:pPr>
          </w:p>
        </w:tc>
      </w:tr>
      <w:tr w:rsidR="00373251" w14:paraId="3EE559EC" w14:textId="77777777" w:rsidTr="00373251">
        <w:trPr>
          <w:trHeight w:val="113"/>
        </w:trPr>
        <w:tc>
          <w:tcPr>
            <w:tcW w:w="368" w:type="pct"/>
            <w:vMerge/>
            <w:vAlign w:val="center"/>
          </w:tcPr>
          <w:p w14:paraId="377B270B" w14:textId="77777777" w:rsidR="00373251" w:rsidRDefault="00373251" w:rsidP="00373251">
            <w:pPr>
              <w:pStyle w:val="XF-0"/>
              <w:jc w:val="both"/>
              <w:rPr>
                <w:rFonts w:hint="eastAsia"/>
                <w:b/>
              </w:rPr>
            </w:pPr>
          </w:p>
        </w:tc>
        <w:tc>
          <w:tcPr>
            <w:tcW w:w="466" w:type="pct"/>
            <w:vMerge/>
            <w:vAlign w:val="center"/>
          </w:tcPr>
          <w:p w14:paraId="0A959BDA" w14:textId="77777777" w:rsidR="00373251" w:rsidRDefault="00373251" w:rsidP="00373251">
            <w:pPr>
              <w:pStyle w:val="XF-0"/>
              <w:jc w:val="both"/>
              <w:rPr>
                <w:rFonts w:hint="eastAsia"/>
              </w:rPr>
            </w:pPr>
          </w:p>
        </w:tc>
        <w:tc>
          <w:tcPr>
            <w:tcW w:w="514" w:type="pct"/>
            <w:vMerge/>
            <w:vAlign w:val="center"/>
          </w:tcPr>
          <w:p w14:paraId="2888BF48" w14:textId="77777777" w:rsidR="00373251" w:rsidRDefault="00373251" w:rsidP="00373251">
            <w:pPr>
              <w:pStyle w:val="XF-0"/>
              <w:jc w:val="both"/>
              <w:rPr>
                <w:rFonts w:hint="eastAsia"/>
              </w:rPr>
            </w:pPr>
          </w:p>
        </w:tc>
        <w:tc>
          <w:tcPr>
            <w:tcW w:w="986" w:type="pct"/>
            <w:vAlign w:val="center"/>
          </w:tcPr>
          <w:p w14:paraId="211EF2C4" w14:textId="77777777" w:rsidR="00373251" w:rsidRDefault="00373251" w:rsidP="00373251">
            <w:pPr>
              <w:pStyle w:val="XF-0"/>
              <w:jc w:val="both"/>
              <w:rPr>
                <w:rFonts w:hint="eastAsia"/>
              </w:rPr>
            </w:pPr>
            <w:r>
              <w:rPr>
                <w:rFonts w:hint="eastAsia"/>
              </w:rPr>
              <w:t>01：鹰眼显示位置</w:t>
            </w:r>
          </w:p>
        </w:tc>
        <w:tc>
          <w:tcPr>
            <w:tcW w:w="1608" w:type="pct"/>
            <w:vAlign w:val="center"/>
          </w:tcPr>
          <w:p w14:paraId="3B54193A" w14:textId="77777777" w:rsidR="00373251" w:rsidRDefault="00373251" w:rsidP="00373251">
            <w:pPr>
              <w:pStyle w:val="XF-0"/>
              <w:jc w:val="both"/>
              <w:rPr>
                <w:rFonts w:hint="eastAsia"/>
              </w:rPr>
            </w:pPr>
            <w:r>
              <w:rPr>
                <w:rFonts w:hint="eastAsia"/>
              </w:rPr>
              <w:t>00：左上</w:t>
            </w:r>
          </w:p>
          <w:p w14:paraId="24589F9D" w14:textId="77777777" w:rsidR="00373251" w:rsidRDefault="00373251" w:rsidP="00373251">
            <w:pPr>
              <w:pStyle w:val="XF-0"/>
              <w:jc w:val="both"/>
              <w:rPr>
                <w:rFonts w:hint="eastAsia"/>
              </w:rPr>
            </w:pPr>
            <w:r>
              <w:rPr>
                <w:rFonts w:hint="eastAsia"/>
              </w:rPr>
              <w:t>01：右上</w:t>
            </w:r>
          </w:p>
          <w:p w14:paraId="76EFFFD5" w14:textId="77777777" w:rsidR="00373251" w:rsidRDefault="00373251" w:rsidP="00373251">
            <w:pPr>
              <w:pStyle w:val="XF-0"/>
              <w:jc w:val="both"/>
              <w:rPr>
                <w:rFonts w:hint="eastAsia"/>
              </w:rPr>
            </w:pPr>
            <w:r>
              <w:rPr>
                <w:rFonts w:hint="eastAsia"/>
              </w:rPr>
              <w:t>02：左下</w:t>
            </w:r>
          </w:p>
          <w:p w14:paraId="70367840" w14:textId="77777777" w:rsidR="00373251" w:rsidRDefault="00373251" w:rsidP="00373251">
            <w:pPr>
              <w:pStyle w:val="XF-0"/>
              <w:jc w:val="both"/>
              <w:rPr>
                <w:rFonts w:hint="eastAsia"/>
              </w:rPr>
            </w:pPr>
            <w:r>
              <w:rPr>
                <w:rFonts w:hint="eastAsia"/>
              </w:rPr>
              <w:t>03：右下</w:t>
            </w:r>
          </w:p>
        </w:tc>
        <w:tc>
          <w:tcPr>
            <w:tcW w:w="536" w:type="pct"/>
            <w:vMerge/>
            <w:vAlign w:val="center"/>
          </w:tcPr>
          <w:p w14:paraId="74B02269" w14:textId="77777777" w:rsidR="00373251" w:rsidRDefault="00373251" w:rsidP="00373251">
            <w:pPr>
              <w:pStyle w:val="XF-0"/>
              <w:jc w:val="both"/>
              <w:rPr>
                <w:rFonts w:hint="eastAsia"/>
              </w:rPr>
            </w:pPr>
          </w:p>
        </w:tc>
        <w:tc>
          <w:tcPr>
            <w:tcW w:w="522" w:type="pct"/>
            <w:vMerge/>
            <w:vAlign w:val="center"/>
          </w:tcPr>
          <w:p w14:paraId="24251D64" w14:textId="77777777" w:rsidR="00373251" w:rsidRDefault="00373251" w:rsidP="00373251">
            <w:pPr>
              <w:pStyle w:val="XF-0"/>
              <w:jc w:val="both"/>
              <w:rPr>
                <w:rFonts w:hint="eastAsia"/>
              </w:rPr>
            </w:pPr>
          </w:p>
        </w:tc>
      </w:tr>
    </w:tbl>
    <w:p w14:paraId="7FB78F58" w14:textId="77777777" w:rsidR="00AE1875" w:rsidRDefault="00AE1875" w:rsidP="00131C63"/>
    <w:p w14:paraId="4003104A" w14:textId="77777777" w:rsidR="00AE1875" w:rsidRDefault="00000000">
      <w:pPr>
        <w:numPr>
          <w:ilvl w:val="0"/>
          <w:numId w:val="15"/>
        </w:numPr>
        <w:rPr>
          <w:rFonts w:ascii="宋体" w:hAnsi="宋体" w:cs="宋体" w:hint="eastAsia"/>
          <w:sz w:val="24"/>
          <w:szCs w:val="24"/>
        </w:rPr>
      </w:pPr>
      <w:bookmarkStart w:id="43" w:name="_Ref224046409"/>
      <w:r>
        <w:rPr>
          <w:rFonts w:ascii="宋体" w:hAnsi="宋体" w:cs="宋体" w:hint="eastAsia"/>
          <w:sz w:val="24"/>
          <w:szCs w:val="24"/>
        </w:rPr>
        <w:t>检测（点目标）类指令</w:t>
      </w:r>
      <w:bookmarkEnd w:id="43"/>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77"/>
        <w:gridCol w:w="1344"/>
        <w:gridCol w:w="1499"/>
        <w:gridCol w:w="2875"/>
        <w:gridCol w:w="4676"/>
        <w:gridCol w:w="1560"/>
        <w:gridCol w:w="1519"/>
      </w:tblGrid>
      <w:tr w:rsidR="00AE1875" w14:paraId="3A3B5256" w14:textId="77777777" w:rsidTr="00373251">
        <w:tc>
          <w:tcPr>
            <w:tcW w:w="370" w:type="pct"/>
            <w:tcBorders>
              <w:top w:val="single" w:sz="8" w:space="0" w:color="auto"/>
              <w:bottom w:val="single" w:sz="8" w:space="0" w:color="auto"/>
            </w:tcBorders>
            <w:vAlign w:val="center"/>
          </w:tcPr>
          <w:p w14:paraId="5094C152" w14:textId="77777777" w:rsidR="00AE1875" w:rsidRDefault="00000000" w:rsidP="00373251">
            <w:pPr>
              <w:pStyle w:val="XF-0"/>
              <w:jc w:val="both"/>
              <w:rPr>
                <w:rFonts w:hint="eastAsia"/>
              </w:rPr>
            </w:pPr>
            <w:r>
              <w:rPr>
                <w:rFonts w:hint="eastAsia"/>
              </w:rPr>
              <w:t>帧头</w:t>
            </w:r>
          </w:p>
        </w:tc>
        <w:tc>
          <w:tcPr>
            <w:tcW w:w="462" w:type="pct"/>
            <w:tcBorders>
              <w:top w:val="single" w:sz="8" w:space="0" w:color="auto"/>
              <w:bottom w:val="single" w:sz="8" w:space="0" w:color="auto"/>
            </w:tcBorders>
            <w:vAlign w:val="center"/>
          </w:tcPr>
          <w:p w14:paraId="75C949D7" w14:textId="77777777" w:rsidR="00AE1875" w:rsidRDefault="00000000" w:rsidP="00373251">
            <w:pPr>
              <w:pStyle w:val="XF-0"/>
              <w:jc w:val="both"/>
              <w:rPr>
                <w:rFonts w:hint="eastAsia"/>
              </w:rPr>
            </w:pPr>
            <w:r>
              <w:rPr>
                <w:rFonts w:hint="eastAsia"/>
              </w:rPr>
              <w:t>地址位</w:t>
            </w:r>
          </w:p>
        </w:tc>
        <w:tc>
          <w:tcPr>
            <w:tcW w:w="515" w:type="pct"/>
            <w:tcBorders>
              <w:top w:val="single" w:sz="8" w:space="0" w:color="auto"/>
              <w:bottom w:val="single" w:sz="8" w:space="0" w:color="auto"/>
            </w:tcBorders>
            <w:vAlign w:val="center"/>
          </w:tcPr>
          <w:p w14:paraId="4622C241" w14:textId="77777777" w:rsidR="00AE1875" w:rsidRDefault="00000000" w:rsidP="00373251">
            <w:pPr>
              <w:pStyle w:val="XF-0"/>
              <w:jc w:val="both"/>
              <w:rPr>
                <w:rFonts w:hint="eastAsia"/>
              </w:rPr>
            </w:pPr>
            <w:r>
              <w:rPr>
                <w:rFonts w:hint="eastAsia"/>
              </w:rPr>
              <w:t>功能位</w:t>
            </w:r>
          </w:p>
        </w:tc>
        <w:tc>
          <w:tcPr>
            <w:tcW w:w="988" w:type="pct"/>
            <w:tcBorders>
              <w:top w:val="single" w:sz="8" w:space="0" w:color="auto"/>
              <w:bottom w:val="single" w:sz="8" w:space="0" w:color="auto"/>
            </w:tcBorders>
            <w:vAlign w:val="center"/>
          </w:tcPr>
          <w:p w14:paraId="3E8308E9" w14:textId="77777777" w:rsidR="00AE1875" w:rsidRDefault="00000000" w:rsidP="00373251">
            <w:pPr>
              <w:pStyle w:val="XF-0"/>
              <w:jc w:val="both"/>
              <w:rPr>
                <w:rFonts w:hint="eastAsia"/>
              </w:rPr>
            </w:pPr>
            <w:r>
              <w:rPr>
                <w:rFonts w:hint="eastAsia"/>
              </w:rPr>
              <w:t>控制位</w:t>
            </w:r>
          </w:p>
        </w:tc>
        <w:tc>
          <w:tcPr>
            <w:tcW w:w="1607" w:type="pct"/>
            <w:tcBorders>
              <w:top w:val="single" w:sz="8" w:space="0" w:color="auto"/>
              <w:bottom w:val="single" w:sz="8" w:space="0" w:color="auto"/>
            </w:tcBorders>
            <w:vAlign w:val="center"/>
          </w:tcPr>
          <w:p w14:paraId="43F9AF8E" w14:textId="77777777" w:rsidR="00AE1875" w:rsidRDefault="00000000" w:rsidP="00373251">
            <w:pPr>
              <w:pStyle w:val="XF-0"/>
              <w:jc w:val="both"/>
              <w:rPr>
                <w:rFonts w:hint="eastAsia"/>
              </w:rPr>
            </w:pPr>
            <w:r>
              <w:rPr>
                <w:rFonts w:hint="eastAsia"/>
              </w:rPr>
              <w:t>数据位</w:t>
            </w:r>
          </w:p>
        </w:tc>
        <w:tc>
          <w:tcPr>
            <w:tcW w:w="536" w:type="pct"/>
            <w:tcBorders>
              <w:top w:val="single" w:sz="8" w:space="0" w:color="auto"/>
              <w:bottom w:val="single" w:sz="8" w:space="0" w:color="auto"/>
            </w:tcBorders>
            <w:vAlign w:val="center"/>
          </w:tcPr>
          <w:p w14:paraId="5CD0BD6A" w14:textId="77777777" w:rsidR="00AE1875" w:rsidRDefault="00000000" w:rsidP="00373251">
            <w:pPr>
              <w:pStyle w:val="XF-0"/>
              <w:jc w:val="both"/>
              <w:rPr>
                <w:rFonts w:hint="eastAsia"/>
              </w:rPr>
            </w:pPr>
            <w:r>
              <w:rPr>
                <w:rFonts w:hint="eastAsia"/>
              </w:rPr>
              <w:t>校验</w:t>
            </w:r>
          </w:p>
        </w:tc>
        <w:tc>
          <w:tcPr>
            <w:tcW w:w="522" w:type="pct"/>
            <w:tcBorders>
              <w:top w:val="single" w:sz="8" w:space="0" w:color="auto"/>
              <w:bottom w:val="single" w:sz="8" w:space="0" w:color="auto"/>
            </w:tcBorders>
            <w:vAlign w:val="center"/>
          </w:tcPr>
          <w:p w14:paraId="4EFF7BC0" w14:textId="77777777" w:rsidR="00AE1875" w:rsidRDefault="00000000" w:rsidP="00373251">
            <w:pPr>
              <w:pStyle w:val="XF-0"/>
              <w:jc w:val="both"/>
              <w:rPr>
                <w:rFonts w:hint="eastAsia"/>
              </w:rPr>
            </w:pPr>
            <w:r>
              <w:rPr>
                <w:rFonts w:hint="eastAsia"/>
              </w:rPr>
              <w:t>帧尾</w:t>
            </w:r>
          </w:p>
        </w:tc>
      </w:tr>
      <w:tr w:rsidR="00373251" w14:paraId="028C2A06" w14:textId="77777777" w:rsidTr="00373251">
        <w:tc>
          <w:tcPr>
            <w:tcW w:w="370" w:type="pct"/>
            <w:vMerge w:val="restart"/>
            <w:tcBorders>
              <w:top w:val="single" w:sz="8" w:space="0" w:color="auto"/>
            </w:tcBorders>
            <w:vAlign w:val="center"/>
          </w:tcPr>
          <w:p w14:paraId="10D28210" w14:textId="77777777" w:rsidR="00373251" w:rsidRDefault="00373251" w:rsidP="00373251">
            <w:pPr>
              <w:pStyle w:val="XF-0"/>
              <w:jc w:val="both"/>
              <w:rPr>
                <w:rFonts w:hint="eastAsia"/>
                <w:b/>
              </w:rPr>
            </w:pPr>
            <w:r>
              <w:rPr>
                <w:rFonts w:hint="eastAsia"/>
              </w:rPr>
              <w:t>0F F0</w:t>
            </w:r>
          </w:p>
        </w:tc>
        <w:tc>
          <w:tcPr>
            <w:tcW w:w="462" w:type="pct"/>
            <w:vMerge w:val="restart"/>
            <w:tcBorders>
              <w:top w:val="single" w:sz="8" w:space="0" w:color="auto"/>
            </w:tcBorders>
            <w:vAlign w:val="center"/>
          </w:tcPr>
          <w:p w14:paraId="76D46AF6" w14:textId="77777777" w:rsidR="00373251" w:rsidRDefault="00373251" w:rsidP="00373251">
            <w:pPr>
              <w:pStyle w:val="XF-0"/>
              <w:jc w:val="both"/>
              <w:rPr>
                <w:rFonts w:hint="eastAsia"/>
              </w:rPr>
            </w:pPr>
            <w:r>
              <w:rPr>
                <w:rFonts w:hint="eastAsia"/>
              </w:rPr>
              <w:t>01：红外跟踪处理器</w:t>
            </w:r>
          </w:p>
        </w:tc>
        <w:tc>
          <w:tcPr>
            <w:tcW w:w="515" w:type="pct"/>
            <w:vMerge w:val="restart"/>
            <w:tcBorders>
              <w:top w:val="single" w:sz="8" w:space="0" w:color="auto"/>
            </w:tcBorders>
            <w:vAlign w:val="center"/>
          </w:tcPr>
          <w:p w14:paraId="4E1866B0" w14:textId="77777777" w:rsidR="00373251" w:rsidRDefault="00373251" w:rsidP="00373251">
            <w:pPr>
              <w:pStyle w:val="XF-0"/>
              <w:jc w:val="both"/>
              <w:rPr>
                <w:rFonts w:hint="eastAsia"/>
              </w:rPr>
            </w:pPr>
            <w:r>
              <w:rPr>
                <w:rFonts w:hint="eastAsia"/>
              </w:rPr>
              <w:t>04：检测（点目标）：</w:t>
            </w:r>
          </w:p>
        </w:tc>
        <w:tc>
          <w:tcPr>
            <w:tcW w:w="988" w:type="pct"/>
            <w:tcBorders>
              <w:top w:val="single" w:sz="8" w:space="0" w:color="auto"/>
            </w:tcBorders>
            <w:vAlign w:val="center"/>
          </w:tcPr>
          <w:p w14:paraId="19284994" w14:textId="77777777" w:rsidR="00373251" w:rsidRDefault="00373251" w:rsidP="00373251">
            <w:pPr>
              <w:pStyle w:val="XF-0"/>
              <w:jc w:val="both"/>
              <w:rPr>
                <w:rFonts w:hint="eastAsia"/>
              </w:rPr>
            </w:pPr>
            <w:r>
              <w:rPr>
                <w:rFonts w:hint="eastAsia"/>
              </w:rPr>
              <w:t>00：检测开关</w:t>
            </w:r>
          </w:p>
        </w:tc>
        <w:tc>
          <w:tcPr>
            <w:tcW w:w="1607" w:type="pct"/>
            <w:tcBorders>
              <w:top w:val="single" w:sz="8" w:space="0" w:color="auto"/>
            </w:tcBorders>
            <w:vAlign w:val="center"/>
          </w:tcPr>
          <w:p w14:paraId="399B6BDD" w14:textId="77777777" w:rsidR="00373251" w:rsidRDefault="00373251" w:rsidP="00373251">
            <w:pPr>
              <w:pStyle w:val="XF-0"/>
              <w:jc w:val="both"/>
              <w:rPr>
                <w:rFonts w:hint="eastAsia"/>
              </w:rPr>
            </w:pPr>
            <w:r>
              <w:rPr>
                <w:rFonts w:hint="eastAsia"/>
              </w:rPr>
              <w:t>00：关；01：开</w:t>
            </w:r>
          </w:p>
        </w:tc>
        <w:tc>
          <w:tcPr>
            <w:tcW w:w="536" w:type="pct"/>
            <w:vMerge w:val="restart"/>
            <w:tcBorders>
              <w:top w:val="single" w:sz="8" w:space="0" w:color="auto"/>
            </w:tcBorders>
            <w:vAlign w:val="center"/>
          </w:tcPr>
          <w:p w14:paraId="1A85C080" w14:textId="77777777" w:rsidR="00373251" w:rsidRDefault="00373251" w:rsidP="00373251">
            <w:pPr>
              <w:pStyle w:val="XF-0"/>
              <w:jc w:val="both"/>
              <w:rPr>
                <w:rFonts w:hint="eastAsia"/>
              </w:rPr>
            </w:pPr>
            <w:r>
              <w:rPr>
                <w:rFonts w:hint="eastAsia"/>
              </w:rPr>
              <w:t>地址位到数据位和校验</w:t>
            </w:r>
          </w:p>
        </w:tc>
        <w:tc>
          <w:tcPr>
            <w:tcW w:w="522" w:type="pct"/>
            <w:vMerge w:val="restart"/>
            <w:tcBorders>
              <w:top w:val="single" w:sz="8" w:space="0" w:color="auto"/>
            </w:tcBorders>
            <w:vAlign w:val="center"/>
          </w:tcPr>
          <w:p w14:paraId="18369F5B" w14:textId="77777777" w:rsidR="00373251" w:rsidRDefault="00373251" w:rsidP="00373251">
            <w:pPr>
              <w:pStyle w:val="XF-0"/>
              <w:jc w:val="both"/>
              <w:rPr>
                <w:rFonts w:hint="eastAsia"/>
              </w:rPr>
            </w:pPr>
            <w:r>
              <w:rPr>
                <w:rFonts w:hint="eastAsia"/>
              </w:rPr>
              <w:t>F0 0F</w:t>
            </w:r>
          </w:p>
        </w:tc>
      </w:tr>
      <w:tr w:rsidR="00373251" w14:paraId="6BA5181E" w14:textId="77777777" w:rsidTr="00373251">
        <w:tc>
          <w:tcPr>
            <w:tcW w:w="370" w:type="pct"/>
            <w:vMerge/>
            <w:vAlign w:val="center"/>
          </w:tcPr>
          <w:p w14:paraId="5634D1FD" w14:textId="77777777" w:rsidR="00373251" w:rsidRDefault="00373251" w:rsidP="00373251">
            <w:pPr>
              <w:pStyle w:val="XF-0"/>
              <w:jc w:val="both"/>
              <w:rPr>
                <w:rFonts w:hint="eastAsia"/>
                <w:b/>
              </w:rPr>
            </w:pPr>
          </w:p>
        </w:tc>
        <w:tc>
          <w:tcPr>
            <w:tcW w:w="462" w:type="pct"/>
            <w:vMerge/>
            <w:vAlign w:val="center"/>
          </w:tcPr>
          <w:p w14:paraId="4368BE63" w14:textId="77777777" w:rsidR="00373251" w:rsidRDefault="00373251" w:rsidP="00373251">
            <w:pPr>
              <w:pStyle w:val="XF-0"/>
              <w:jc w:val="both"/>
              <w:rPr>
                <w:rFonts w:hint="eastAsia"/>
              </w:rPr>
            </w:pPr>
          </w:p>
        </w:tc>
        <w:tc>
          <w:tcPr>
            <w:tcW w:w="515" w:type="pct"/>
            <w:vMerge/>
            <w:vAlign w:val="center"/>
          </w:tcPr>
          <w:p w14:paraId="245CC6E4" w14:textId="77777777" w:rsidR="00373251" w:rsidRDefault="00373251" w:rsidP="00373251">
            <w:pPr>
              <w:pStyle w:val="XF-0"/>
              <w:jc w:val="both"/>
              <w:rPr>
                <w:rFonts w:hint="eastAsia"/>
              </w:rPr>
            </w:pPr>
          </w:p>
        </w:tc>
        <w:tc>
          <w:tcPr>
            <w:tcW w:w="988" w:type="pct"/>
            <w:vAlign w:val="center"/>
          </w:tcPr>
          <w:p w14:paraId="1646D406" w14:textId="77777777" w:rsidR="00373251" w:rsidRDefault="00373251" w:rsidP="00373251">
            <w:pPr>
              <w:pStyle w:val="XF-0"/>
              <w:jc w:val="both"/>
              <w:rPr>
                <w:rFonts w:hint="eastAsia"/>
              </w:rPr>
            </w:pPr>
            <w:r>
              <w:rPr>
                <w:rFonts w:hint="eastAsia"/>
              </w:rPr>
              <w:t>01：检测区域和时间设置</w:t>
            </w:r>
          </w:p>
        </w:tc>
        <w:tc>
          <w:tcPr>
            <w:tcW w:w="1607" w:type="pct"/>
            <w:vAlign w:val="center"/>
          </w:tcPr>
          <w:p w14:paraId="3640B0B0" w14:textId="77777777" w:rsidR="00373251" w:rsidRDefault="00373251" w:rsidP="00373251">
            <w:pPr>
              <w:pStyle w:val="XF-0"/>
              <w:jc w:val="both"/>
              <w:rPr>
                <w:rFonts w:hint="eastAsia"/>
              </w:rPr>
            </w:pPr>
            <w:r>
              <w:rPr>
                <w:rFonts w:hint="eastAsia"/>
              </w:rPr>
              <w:t>[0-1]：检测区域左上角X位置，000-27F（0-639）；</w:t>
            </w:r>
          </w:p>
          <w:p w14:paraId="6AC726DA" w14:textId="77777777" w:rsidR="00373251" w:rsidRDefault="00373251" w:rsidP="00373251">
            <w:pPr>
              <w:pStyle w:val="XF-0"/>
              <w:jc w:val="both"/>
              <w:rPr>
                <w:rFonts w:hint="eastAsia"/>
              </w:rPr>
            </w:pPr>
            <w:r>
              <w:rPr>
                <w:rFonts w:hint="eastAsia"/>
              </w:rPr>
              <w:lastRenderedPageBreak/>
              <w:t>[2-3]：检测区域左上角Y位置，000-1FF（0-511）；</w:t>
            </w:r>
          </w:p>
          <w:p w14:paraId="752A6E01" w14:textId="77777777" w:rsidR="00373251" w:rsidRDefault="00373251" w:rsidP="00373251">
            <w:pPr>
              <w:pStyle w:val="XF-0"/>
              <w:jc w:val="both"/>
              <w:rPr>
                <w:rFonts w:hint="eastAsia"/>
              </w:rPr>
            </w:pPr>
            <w:r>
              <w:rPr>
                <w:rFonts w:hint="eastAsia"/>
              </w:rPr>
              <w:t>[4-5]：检测区域左上角X位置，000-27F（0-639）；</w:t>
            </w:r>
          </w:p>
          <w:p w14:paraId="77CB2375" w14:textId="77777777" w:rsidR="00373251" w:rsidRDefault="00373251" w:rsidP="00373251">
            <w:pPr>
              <w:pStyle w:val="XF-0"/>
              <w:jc w:val="both"/>
              <w:rPr>
                <w:rFonts w:hint="eastAsia"/>
              </w:rPr>
            </w:pPr>
            <w:r>
              <w:rPr>
                <w:rFonts w:hint="eastAsia"/>
              </w:rPr>
              <w:t>[6-7]：检测区域左上角Y位置，000-1FF（0-511）；</w:t>
            </w:r>
          </w:p>
          <w:p w14:paraId="471C2C86" w14:textId="77777777" w:rsidR="00373251" w:rsidRDefault="00373251" w:rsidP="00373251">
            <w:pPr>
              <w:pStyle w:val="XF-0"/>
              <w:jc w:val="both"/>
              <w:rPr>
                <w:rFonts w:hint="eastAsia"/>
              </w:rPr>
            </w:pPr>
            <w:r>
              <w:rPr>
                <w:rFonts w:hint="eastAsia"/>
              </w:rPr>
              <w:t>[8-9]：检测时间设置，000-FFF（4095）帧，其中000表示常开</w:t>
            </w:r>
          </w:p>
        </w:tc>
        <w:tc>
          <w:tcPr>
            <w:tcW w:w="536" w:type="pct"/>
            <w:vMerge/>
            <w:vAlign w:val="center"/>
          </w:tcPr>
          <w:p w14:paraId="1EE4F59C" w14:textId="77777777" w:rsidR="00373251" w:rsidRDefault="00373251" w:rsidP="00373251">
            <w:pPr>
              <w:pStyle w:val="XF-0"/>
              <w:jc w:val="both"/>
              <w:rPr>
                <w:rFonts w:hint="eastAsia"/>
              </w:rPr>
            </w:pPr>
          </w:p>
        </w:tc>
        <w:tc>
          <w:tcPr>
            <w:tcW w:w="522" w:type="pct"/>
            <w:vMerge/>
            <w:vAlign w:val="center"/>
          </w:tcPr>
          <w:p w14:paraId="50AF2ED9" w14:textId="77777777" w:rsidR="00373251" w:rsidRDefault="00373251" w:rsidP="00373251">
            <w:pPr>
              <w:pStyle w:val="XF-0"/>
              <w:jc w:val="both"/>
              <w:rPr>
                <w:rFonts w:hint="eastAsia"/>
              </w:rPr>
            </w:pPr>
          </w:p>
        </w:tc>
      </w:tr>
      <w:tr w:rsidR="00373251" w14:paraId="4ECE0F2B" w14:textId="77777777" w:rsidTr="00373251">
        <w:tc>
          <w:tcPr>
            <w:tcW w:w="370" w:type="pct"/>
            <w:vMerge/>
            <w:vAlign w:val="center"/>
          </w:tcPr>
          <w:p w14:paraId="379B1635" w14:textId="77777777" w:rsidR="00373251" w:rsidRDefault="00373251" w:rsidP="00373251">
            <w:pPr>
              <w:pStyle w:val="XF-0"/>
              <w:jc w:val="both"/>
              <w:rPr>
                <w:rFonts w:hint="eastAsia"/>
                <w:b/>
              </w:rPr>
            </w:pPr>
          </w:p>
        </w:tc>
        <w:tc>
          <w:tcPr>
            <w:tcW w:w="462" w:type="pct"/>
            <w:vMerge/>
            <w:vAlign w:val="center"/>
          </w:tcPr>
          <w:p w14:paraId="53AFCAE4" w14:textId="77777777" w:rsidR="00373251" w:rsidRDefault="00373251" w:rsidP="00373251">
            <w:pPr>
              <w:pStyle w:val="XF-0"/>
              <w:jc w:val="both"/>
              <w:rPr>
                <w:rFonts w:hint="eastAsia"/>
              </w:rPr>
            </w:pPr>
          </w:p>
        </w:tc>
        <w:tc>
          <w:tcPr>
            <w:tcW w:w="515" w:type="pct"/>
            <w:vMerge/>
            <w:vAlign w:val="center"/>
          </w:tcPr>
          <w:p w14:paraId="1A076C4A" w14:textId="77777777" w:rsidR="00373251" w:rsidRDefault="00373251" w:rsidP="00373251">
            <w:pPr>
              <w:pStyle w:val="XF-0"/>
              <w:jc w:val="both"/>
              <w:rPr>
                <w:rFonts w:hint="eastAsia"/>
              </w:rPr>
            </w:pPr>
          </w:p>
        </w:tc>
        <w:tc>
          <w:tcPr>
            <w:tcW w:w="988" w:type="pct"/>
            <w:vAlign w:val="center"/>
          </w:tcPr>
          <w:p w14:paraId="29D21618" w14:textId="77777777" w:rsidR="00373251" w:rsidRDefault="00373251" w:rsidP="00373251">
            <w:pPr>
              <w:pStyle w:val="XF-0"/>
              <w:jc w:val="both"/>
              <w:rPr>
                <w:rFonts w:hint="eastAsia"/>
              </w:rPr>
            </w:pPr>
            <w:r>
              <w:rPr>
                <w:rFonts w:hint="eastAsia"/>
              </w:rPr>
              <w:t>02：检测灵敏度设置</w:t>
            </w:r>
          </w:p>
        </w:tc>
        <w:tc>
          <w:tcPr>
            <w:tcW w:w="1607" w:type="pct"/>
            <w:vAlign w:val="center"/>
          </w:tcPr>
          <w:p w14:paraId="7BA66DEF" w14:textId="77777777" w:rsidR="00373251" w:rsidRDefault="00373251" w:rsidP="00373251">
            <w:pPr>
              <w:pStyle w:val="XF-0"/>
              <w:jc w:val="both"/>
              <w:rPr>
                <w:rFonts w:hint="eastAsia"/>
              </w:rPr>
            </w:pPr>
            <w:r>
              <w:rPr>
                <w:rFonts w:hint="eastAsia"/>
              </w:rPr>
              <w:t>[0]，阈值参数，00-64（0-100）</w:t>
            </w:r>
          </w:p>
        </w:tc>
        <w:tc>
          <w:tcPr>
            <w:tcW w:w="536" w:type="pct"/>
            <w:vMerge/>
            <w:vAlign w:val="center"/>
          </w:tcPr>
          <w:p w14:paraId="3AD45426" w14:textId="77777777" w:rsidR="00373251" w:rsidRDefault="00373251" w:rsidP="00373251">
            <w:pPr>
              <w:pStyle w:val="XF-0"/>
              <w:jc w:val="both"/>
              <w:rPr>
                <w:rFonts w:hint="eastAsia"/>
              </w:rPr>
            </w:pPr>
          </w:p>
        </w:tc>
        <w:tc>
          <w:tcPr>
            <w:tcW w:w="522" w:type="pct"/>
            <w:vMerge/>
            <w:vAlign w:val="center"/>
          </w:tcPr>
          <w:p w14:paraId="7EAD060D" w14:textId="77777777" w:rsidR="00373251" w:rsidRDefault="00373251" w:rsidP="00373251">
            <w:pPr>
              <w:pStyle w:val="XF-0"/>
              <w:jc w:val="both"/>
              <w:rPr>
                <w:rFonts w:hint="eastAsia"/>
              </w:rPr>
            </w:pPr>
          </w:p>
        </w:tc>
      </w:tr>
      <w:tr w:rsidR="00373251" w14:paraId="4CD3613F" w14:textId="77777777" w:rsidTr="00373251">
        <w:tc>
          <w:tcPr>
            <w:tcW w:w="370" w:type="pct"/>
            <w:vMerge/>
            <w:vAlign w:val="center"/>
          </w:tcPr>
          <w:p w14:paraId="5228B492" w14:textId="77777777" w:rsidR="00373251" w:rsidRDefault="00373251" w:rsidP="00373251">
            <w:pPr>
              <w:pStyle w:val="XF-0"/>
              <w:jc w:val="both"/>
              <w:rPr>
                <w:rFonts w:hint="eastAsia"/>
                <w:b/>
              </w:rPr>
            </w:pPr>
          </w:p>
        </w:tc>
        <w:tc>
          <w:tcPr>
            <w:tcW w:w="462" w:type="pct"/>
            <w:vMerge/>
            <w:vAlign w:val="center"/>
          </w:tcPr>
          <w:p w14:paraId="7EA4179B" w14:textId="77777777" w:rsidR="00373251" w:rsidRDefault="00373251" w:rsidP="00373251">
            <w:pPr>
              <w:pStyle w:val="XF-0"/>
              <w:jc w:val="both"/>
              <w:rPr>
                <w:rFonts w:hint="eastAsia"/>
              </w:rPr>
            </w:pPr>
          </w:p>
        </w:tc>
        <w:tc>
          <w:tcPr>
            <w:tcW w:w="515" w:type="pct"/>
            <w:vMerge/>
            <w:vAlign w:val="center"/>
          </w:tcPr>
          <w:p w14:paraId="782A9BF4" w14:textId="77777777" w:rsidR="00373251" w:rsidRDefault="00373251" w:rsidP="00373251">
            <w:pPr>
              <w:pStyle w:val="XF-0"/>
              <w:jc w:val="both"/>
              <w:rPr>
                <w:rFonts w:hint="eastAsia"/>
              </w:rPr>
            </w:pPr>
          </w:p>
        </w:tc>
        <w:tc>
          <w:tcPr>
            <w:tcW w:w="988" w:type="pct"/>
            <w:vAlign w:val="center"/>
          </w:tcPr>
          <w:p w14:paraId="15ADC938" w14:textId="77777777" w:rsidR="00373251" w:rsidRDefault="00373251" w:rsidP="00373251">
            <w:pPr>
              <w:pStyle w:val="XF-0"/>
              <w:jc w:val="both"/>
              <w:rPr>
                <w:rFonts w:hint="eastAsia"/>
              </w:rPr>
            </w:pPr>
            <w:r>
              <w:rPr>
                <w:rFonts w:hint="eastAsia"/>
              </w:rPr>
              <w:t>03：检测转跟踪状态开</w:t>
            </w:r>
          </w:p>
        </w:tc>
        <w:tc>
          <w:tcPr>
            <w:tcW w:w="1607" w:type="pct"/>
            <w:vAlign w:val="center"/>
          </w:tcPr>
          <w:p w14:paraId="470D1A46" w14:textId="77777777" w:rsidR="00373251" w:rsidRDefault="00373251" w:rsidP="00373251">
            <w:pPr>
              <w:pStyle w:val="XF-0"/>
              <w:jc w:val="both"/>
              <w:rPr>
                <w:rFonts w:hint="eastAsia"/>
              </w:rPr>
            </w:pPr>
            <w:r>
              <w:rPr>
                <w:rFonts w:hint="eastAsia"/>
              </w:rPr>
              <w:t>[0-1]：检测区域左上角X位置，000-27F（0-639）；</w:t>
            </w:r>
          </w:p>
          <w:p w14:paraId="5CB5BA5B" w14:textId="77777777" w:rsidR="00373251" w:rsidRDefault="00373251" w:rsidP="00373251">
            <w:pPr>
              <w:pStyle w:val="XF-0"/>
              <w:jc w:val="both"/>
              <w:rPr>
                <w:rFonts w:hint="eastAsia"/>
              </w:rPr>
            </w:pPr>
            <w:r>
              <w:rPr>
                <w:rFonts w:hint="eastAsia"/>
              </w:rPr>
              <w:t>[2-3]：检测区域左上角Y位置，000-1FF（0-511）；</w:t>
            </w:r>
          </w:p>
          <w:p w14:paraId="42BB2779" w14:textId="77777777" w:rsidR="00373251" w:rsidRDefault="00373251" w:rsidP="00373251">
            <w:pPr>
              <w:pStyle w:val="XF-0"/>
              <w:jc w:val="both"/>
              <w:rPr>
                <w:rFonts w:hint="eastAsia"/>
              </w:rPr>
            </w:pPr>
            <w:r>
              <w:rPr>
                <w:rFonts w:hint="eastAsia"/>
              </w:rPr>
              <w:t>[4-5]：检测区域左上角X位置，000-27F（0-639）；</w:t>
            </w:r>
          </w:p>
          <w:p w14:paraId="20E634CF" w14:textId="77777777" w:rsidR="00373251" w:rsidRDefault="00373251" w:rsidP="00373251">
            <w:pPr>
              <w:pStyle w:val="XF-0"/>
              <w:jc w:val="both"/>
              <w:rPr>
                <w:rFonts w:hint="eastAsia"/>
              </w:rPr>
            </w:pPr>
            <w:r>
              <w:rPr>
                <w:rFonts w:hint="eastAsia"/>
              </w:rPr>
              <w:t>[6-7]：检测区域左上角Y位置，000-1FF（0-511）；</w:t>
            </w:r>
          </w:p>
          <w:p w14:paraId="3A84B999" w14:textId="77777777" w:rsidR="00373251" w:rsidRDefault="00373251" w:rsidP="00373251">
            <w:pPr>
              <w:pStyle w:val="XF-0"/>
              <w:jc w:val="both"/>
              <w:rPr>
                <w:rFonts w:hint="eastAsia"/>
              </w:rPr>
            </w:pPr>
            <w:r>
              <w:rPr>
                <w:rFonts w:hint="eastAsia"/>
              </w:rPr>
              <w:t>[8-9]：检测时间设置，000-FFF（4095）帧，其中000表示常开</w:t>
            </w:r>
          </w:p>
        </w:tc>
        <w:tc>
          <w:tcPr>
            <w:tcW w:w="536" w:type="pct"/>
            <w:vMerge/>
            <w:vAlign w:val="center"/>
          </w:tcPr>
          <w:p w14:paraId="10D0F89A" w14:textId="77777777" w:rsidR="00373251" w:rsidRDefault="00373251" w:rsidP="00373251">
            <w:pPr>
              <w:pStyle w:val="XF-0"/>
              <w:jc w:val="both"/>
              <w:rPr>
                <w:rFonts w:hint="eastAsia"/>
              </w:rPr>
            </w:pPr>
          </w:p>
        </w:tc>
        <w:tc>
          <w:tcPr>
            <w:tcW w:w="522" w:type="pct"/>
            <w:vMerge/>
            <w:vAlign w:val="center"/>
          </w:tcPr>
          <w:p w14:paraId="3BDDF381" w14:textId="77777777" w:rsidR="00373251" w:rsidRDefault="00373251" w:rsidP="00373251">
            <w:pPr>
              <w:pStyle w:val="XF-0"/>
              <w:jc w:val="both"/>
              <w:rPr>
                <w:rFonts w:hint="eastAsia"/>
              </w:rPr>
            </w:pPr>
          </w:p>
        </w:tc>
      </w:tr>
      <w:tr w:rsidR="00373251" w14:paraId="5EAB1A45" w14:textId="77777777" w:rsidTr="00373251">
        <w:tc>
          <w:tcPr>
            <w:tcW w:w="370" w:type="pct"/>
            <w:vMerge/>
            <w:vAlign w:val="center"/>
          </w:tcPr>
          <w:p w14:paraId="64468F5E" w14:textId="77777777" w:rsidR="00373251" w:rsidRDefault="00373251" w:rsidP="00373251">
            <w:pPr>
              <w:pStyle w:val="XF-0"/>
              <w:jc w:val="both"/>
              <w:rPr>
                <w:rFonts w:hint="eastAsia"/>
                <w:b/>
              </w:rPr>
            </w:pPr>
          </w:p>
        </w:tc>
        <w:tc>
          <w:tcPr>
            <w:tcW w:w="462" w:type="pct"/>
            <w:vMerge/>
            <w:vAlign w:val="center"/>
          </w:tcPr>
          <w:p w14:paraId="01F6EF0E" w14:textId="77777777" w:rsidR="00373251" w:rsidRDefault="00373251" w:rsidP="00373251">
            <w:pPr>
              <w:pStyle w:val="XF-0"/>
              <w:jc w:val="both"/>
              <w:rPr>
                <w:rFonts w:hint="eastAsia"/>
              </w:rPr>
            </w:pPr>
          </w:p>
        </w:tc>
        <w:tc>
          <w:tcPr>
            <w:tcW w:w="515" w:type="pct"/>
            <w:vMerge/>
            <w:vAlign w:val="center"/>
          </w:tcPr>
          <w:p w14:paraId="793DA0C2" w14:textId="77777777" w:rsidR="00373251" w:rsidRDefault="00373251" w:rsidP="00373251">
            <w:pPr>
              <w:pStyle w:val="XF-0"/>
              <w:jc w:val="both"/>
              <w:rPr>
                <w:rFonts w:hint="eastAsia"/>
              </w:rPr>
            </w:pPr>
          </w:p>
        </w:tc>
        <w:tc>
          <w:tcPr>
            <w:tcW w:w="988" w:type="pct"/>
            <w:vAlign w:val="center"/>
          </w:tcPr>
          <w:p w14:paraId="4C4D26EB" w14:textId="77777777" w:rsidR="00373251" w:rsidRDefault="00373251" w:rsidP="00373251">
            <w:pPr>
              <w:pStyle w:val="XF-0"/>
              <w:jc w:val="both"/>
              <w:rPr>
                <w:rFonts w:hint="eastAsia"/>
              </w:rPr>
            </w:pPr>
            <w:r>
              <w:rPr>
                <w:rFonts w:hint="eastAsia"/>
              </w:rPr>
              <w:t>04：检测转跟踪状态关</w:t>
            </w:r>
          </w:p>
        </w:tc>
        <w:tc>
          <w:tcPr>
            <w:tcW w:w="1607" w:type="pct"/>
            <w:vAlign w:val="center"/>
          </w:tcPr>
          <w:p w14:paraId="46DADA44" w14:textId="77777777" w:rsidR="00373251" w:rsidRDefault="00373251" w:rsidP="00373251">
            <w:pPr>
              <w:pStyle w:val="XF-0"/>
              <w:jc w:val="both"/>
              <w:rPr>
                <w:rFonts w:hint="eastAsia"/>
              </w:rPr>
            </w:pPr>
          </w:p>
        </w:tc>
        <w:tc>
          <w:tcPr>
            <w:tcW w:w="536" w:type="pct"/>
            <w:vMerge/>
            <w:vAlign w:val="center"/>
          </w:tcPr>
          <w:p w14:paraId="54F434D3" w14:textId="77777777" w:rsidR="00373251" w:rsidRDefault="00373251" w:rsidP="00373251">
            <w:pPr>
              <w:pStyle w:val="XF-0"/>
              <w:jc w:val="both"/>
              <w:rPr>
                <w:rFonts w:hint="eastAsia"/>
              </w:rPr>
            </w:pPr>
          </w:p>
        </w:tc>
        <w:tc>
          <w:tcPr>
            <w:tcW w:w="522" w:type="pct"/>
            <w:vMerge/>
            <w:vAlign w:val="center"/>
          </w:tcPr>
          <w:p w14:paraId="379B5F7D" w14:textId="77777777" w:rsidR="00373251" w:rsidRDefault="00373251" w:rsidP="00373251">
            <w:pPr>
              <w:pStyle w:val="XF-0"/>
              <w:jc w:val="both"/>
              <w:rPr>
                <w:rFonts w:hint="eastAsia"/>
              </w:rPr>
            </w:pPr>
          </w:p>
        </w:tc>
      </w:tr>
      <w:tr w:rsidR="00373251" w14:paraId="1AC81896" w14:textId="77777777" w:rsidTr="00373251">
        <w:tc>
          <w:tcPr>
            <w:tcW w:w="370" w:type="pct"/>
            <w:vMerge/>
            <w:vAlign w:val="center"/>
          </w:tcPr>
          <w:p w14:paraId="651BBD6E" w14:textId="77777777" w:rsidR="00373251" w:rsidRDefault="00373251" w:rsidP="00373251">
            <w:pPr>
              <w:pStyle w:val="XF-0"/>
              <w:jc w:val="both"/>
              <w:rPr>
                <w:rFonts w:hint="eastAsia"/>
                <w:b/>
              </w:rPr>
            </w:pPr>
          </w:p>
        </w:tc>
        <w:tc>
          <w:tcPr>
            <w:tcW w:w="462" w:type="pct"/>
            <w:vMerge/>
            <w:vAlign w:val="center"/>
          </w:tcPr>
          <w:p w14:paraId="743F022B" w14:textId="77777777" w:rsidR="00373251" w:rsidRDefault="00373251" w:rsidP="00373251">
            <w:pPr>
              <w:pStyle w:val="XF-0"/>
              <w:jc w:val="both"/>
              <w:rPr>
                <w:rFonts w:hint="eastAsia"/>
              </w:rPr>
            </w:pPr>
          </w:p>
        </w:tc>
        <w:tc>
          <w:tcPr>
            <w:tcW w:w="515" w:type="pct"/>
            <w:vMerge/>
            <w:vAlign w:val="center"/>
          </w:tcPr>
          <w:p w14:paraId="30432A53" w14:textId="77777777" w:rsidR="00373251" w:rsidRDefault="00373251" w:rsidP="00373251">
            <w:pPr>
              <w:pStyle w:val="XF-0"/>
              <w:jc w:val="both"/>
              <w:rPr>
                <w:rFonts w:hint="eastAsia"/>
              </w:rPr>
            </w:pPr>
          </w:p>
        </w:tc>
        <w:tc>
          <w:tcPr>
            <w:tcW w:w="988" w:type="pct"/>
            <w:vAlign w:val="center"/>
          </w:tcPr>
          <w:p w14:paraId="1BBB91FD" w14:textId="77777777" w:rsidR="00373251" w:rsidRDefault="00373251" w:rsidP="00373251">
            <w:pPr>
              <w:pStyle w:val="XF-0"/>
              <w:jc w:val="both"/>
              <w:rPr>
                <w:rFonts w:hint="eastAsia"/>
              </w:rPr>
            </w:pPr>
            <w:r>
              <w:rPr>
                <w:rFonts w:hint="eastAsia"/>
              </w:rPr>
              <w:t>05：检测自动变倍开</w:t>
            </w:r>
          </w:p>
        </w:tc>
        <w:tc>
          <w:tcPr>
            <w:tcW w:w="1607" w:type="pct"/>
            <w:vAlign w:val="center"/>
          </w:tcPr>
          <w:p w14:paraId="05DC569A" w14:textId="77777777" w:rsidR="00373251" w:rsidRDefault="00373251" w:rsidP="00373251">
            <w:pPr>
              <w:pStyle w:val="XF-0"/>
              <w:jc w:val="both"/>
              <w:rPr>
                <w:rFonts w:hint="eastAsia"/>
              </w:rPr>
            </w:pPr>
          </w:p>
        </w:tc>
        <w:tc>
          <w:tcPr>
            <w:tcW w:w="536" w:type="pct"/>
            <w:vMerge/>
            <w:vAlign w:val="center"/>
          </w:tcPr>
          <w:p w14:paraId="70F3148E" w14:textId="77777777" w:rsidR="00373251" w:rsidRDefault="00373251" w:rsidP="00373251">
            <w:pPr>
              <w:pStyle w:val="XF-0"/>
              <w:jc w:val="both"/>
              <w:rPr>
                <w:rFonts w:hint="eastAsia"/>
              </w:rPr>
            </w:pPr>
          </w:p>
        </w:tc>
        <w:tc>
          <w:tcPr>
            <w:tcW w:w="522" w:type="pct"/>
            <w:vMerge/>
            <w:vAlign w:val="center"/>
          </w:tcPr>
          <w:p w14:paraId="386877C8" w14:textId="77777777" w:rsidR="00373251" w:rsidRDefault="00373251" w:rsidP="00373251">
            <w:pPr>
              <w:pStyle w:val="XF-0"/>
              <w:jc w:val="both"/>
              <w:rPr>
                <w:rFonts w:hint="eastAsia"/>
              </w:rPr>
            </w:pPr>
          </w:p>
        </w:tc>
      </w:tr>
      <w:tr w:rsidR="00373251" w14:paraId="391A4360" w14:textId="77777777" w:rsidTr="00373251">
        <w:tc>
          <w:tcPr>
            <w:tcW w:w="370" w:type="pct"/>
            <w:vMerge/>
            <w:vAlign w:val="center"/>
          </w:tcPr>
          <w:p w14:paraId="0963FFAC" w14:textId="77777777" w:rsidR="00373251" w:rsidRDefault="00373251" w:rsidP="00373251">
            <w:pPr>
              <w:pStyle w:val="XF-0"/>
              <w:jc w:val="both"/>
              <w:rPr>
                <w:rFonts w:hint="eastAsia"/>
                <w:b/>
              </w:rPr>
            </w:pPr>
          </w:p>
        </w:tc>
        <w:tc>
          <w:tcPr>
            <w:tcW w:w="462" w:type="pct"/>
            <w:vMerge/>
            <w:vAlign w:val="center"/>
          </w:tcPr>
          <w:p w14:paraId="5C542068" w14:textId="77777777" w:rsidR="00373251" w:rsidRDefault="00373251" w:rsidP="00373251">
            <w:pPr>
              <w:pStyle w:val="XF-0"/>
              <w:jc w:val="both"/>
              <w:rPr>
                <w:rFonts w:hint="eastAsia"/>
              </w:rPr>
            </w:pPr>
          </w:p>
        </w:tc>
        <w:tc>
          <w:tcPr>
            <w:tcW w:w="515" w:type="pct"/>
            <w:vMerge/>
            <w:vAlign w:val="center"/>
          </w:tcPr>
          <w:p w14:paraId="226C1518" w14:textId="77777777" w:rsidR="00373251" w:rsidRDefault="00373251" w:rsidP="00373251">
            <w:pPr>
              <w:pStyle w:val="XF-0"/>
              <w:jc w:val="both"/>
              <w:rPr>
                <w:rFonts w:hint="eastAsia"/>
              </w:rPr>
            </w:pPr>
          </w:p>
        </w:tc>
        <w:tc>
          <w:tcPr>
            <w:tcW w:w="988" w:type="pct"/>
            <w:vAlign w:val="center"/>
          </w:tcPr>
          <w:p w14:paraId="2771EEFF" w14:textId="77777777" w:rsidR="00373251" w:rsidRDefault="00373251" w:rsidP="00373251">
            <w:pPr>
              <w:pStyle w:val="XF-0"/>
              <w:jc w:val="both"/>
              <w:rPr>
                <w:rFonts w:hint="eastAsia"/>
              </w:rPr>
            </w:pPr>
            <w:r>
              <w:rPr>
                <w:rFonts w:hint="eastAsia"/>
              </w:rPr>
              <w:t>06：检测自动变倍关</w:t>
            </w:r>
          </w:p>
        </w:tc>
        <w:tc>
          <w:tcPr>
            <w:tcW w:w="1607" w:type="pct"/>
            <w:vAlign w:val="center"/>
          </w:tcPr>
          <w:p w14:paraId="58EA65BB" w14:textId="77777777" w:rsidR="00373251" w:rsidRDefault="00373251" w:rsidP="00373251">
            <w:pPr>
              <w:pStyle w:val="XF-0"/>
              <w:jc w:val="both"/>
              <w:rPr>
                <w:rFonts w:hint="eastAsia"/>
              </w:rPr>
            </w:pPr>
          </w:p>
        </w:tc>
        <w:tc>
          <w:tcPr>
            <w:tcW w:w="536" w:type="pct"/>
            <w:vMerge/>
            <w:vAlign w:val="center"/>
          </w:tcPr>
          <w:p w14:paraId="334DA082" w14:textId="77777777" w:rsidR="00373251" w:rsidRDefault="00373251" w:rsidP="00373251">
            <w:pPr>
              <w:pStyle w:val="XF-0"/>
              <w:jc w:val="both"/>
              <w:rPr>
                <w:rFonts w:hint="eastAsia"/>
              </w:rPr>
            </w:pPr>
          </w:p>
        </w:tc>
        <w:tc>
          <w:tcPr>
            <w:tcW w:w="522" w:type="pct"/>
            <w:vMerge/>
            <w:vAlign w:val="center"/>
          </w:tcPr>
          <w:p w14:paraId="44137271" w14:textId="77777777" w:rsidR="00373251" w:rsidRDefault="00373251" w:rsidP="00373251">
            <w:pPr>
              <w:pStyle w:val="XF-0"/>
              <w:jc w:val="both"/>
              <w:rPr>
                <w:rFonts w:hint="eastAsia"/>
              </w:rPr>
            </w:pPr>
          </w:p>
        </w:tc>
      </w:tr>
    </w:tbl>
    <w:p w14:paraId="3F978A0C" w14:textId="77777777" w:rsidR="00AE1875" w:rsidRDefault="00AE1875" w:rsidP="00131C63"/>
    <w:p w14:paraId="3397D5D6" w14:textId="77777777" w:rsidR="00AE1875" w:rsidRDefault="00000000">
      <w:pPr>
        <w:numPr>
          <w:ilvl w:val="0"/>
          <w:numId w:val="15"/>
        </w:numPr>
        <w:rPr>
          <w:rFonts w:ascii="宋体" w:hAnsi="宋体" w:cs="宋体" w:hint="eastAsia"/>
          <w:sz w:val="24"/>
          <w:szCs w:val="24"/>
        </w:rPr>
      </w:pPr>
      <w:bookmarkStart w:id="44" w:name="_Ref224047252"/>
      <w:r>
        <w:rPr>
          <w:rFonts w:ascii="宋体" w:hAnsi="宋体" w:cs="宋体" w:hint="eastAsia"/>
          <w:sz w:val="24"/>
          <w:szCs w:val="24"/>
        </w:rPr>
        <w:lastRenderedPageBreak/>
        <w:t>识别（种类）累指令</w:t>
      </w:r>
      <w:bookmarkEnd w:id="44"/>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79"/>
        <w:gridCol w:w="1336"/>
        <w:gridCol w:w="1493"/>
        <w:gridCol w:w="2884"/>
        <w:gridCol w:w="4679"/>
        <w:gridCol w:w="1560"/>
        <w:gridCol w:w="1519"/>
      </w:tblGrid>
      <w:tr w:rsidR="00AE1875" w14:paraId="0A3113B5" w14:textId="77777777" w:rsidTr="00373251">
        <w:tc>
          <w:tcPr>
            <w:tcW w:w="371" w:type="pct"/>
            <w:tcBorders>
              <w:top w:val="single" w:sz="8" w:space="0" w:color="auto"/>
              <w:bottom w:val="single" w:sz="8" w:space="0" w:color="auto"/>
            </w:tcBorders>
            <w:vAlign w:val="center"/>
          </w:tcPr>
          <w:p w14:paraId="62F346A9" w14:textId="77777777" w:rsidR="00AE1875" w:rsidRDefault="00000000" w:rsidP="00373251">
            <w:pPr>
              <w:pStyle w:val="XF-0"/>
              <w:jc w:val="both"/>
              <w:rPr>
                <w:rFonts w:hint="eastAsia"/>
                <w:b/>
              </w:rPr>
            </w:pPr>
            <w:r>
              <w:rPr>
                <w:rFonts w:hint="eastAsia"/>
              </w:rPr>
              <w:t>帧头</w:t>
            </w:r>
          </w:p>
        </w:tc>
        <w:tc>
          <w:tcPr>
            <w:tcW w:w="459" w:type="pct"/>
            <w:tcBorders>
              <w:top w:val="single" w:sz="8" w:space="0" w:color="auto"/>
              <w:bottom w:val="single" w:sz="8" w:space="0" w:color="auto"/>
            </w:tcBorders>
            <w:vAlign w:val="center"/>
          </w:tcPr>
          <w:p w14:paraId="29EAAC05" w14:textId="77777777" w:rsidR="00AE1875" w:rsidRDefault="00000000" w:rsidP="00373251">
            <w:pPr>
              <w:pStyle w:val="XF-0"/>
              <w:jc w:val="both"/>
              <w:rPr>
                <w:rFonts w:hint="eastAsia"/>
                <w:b/>
              </w:rPr>
            </w:pPr>
            <w:r>
              <w:rPr>
                <w:rFonts w:hint="eastAsia"/>
              </w:rPr>
              <w:t>地址位</w:t>
            </w:r>
          </w:p>
        </w:tc>
        <w:tc>
          <w:tcPr>
            <w:tcW w:w="513" w:type="pct"/>
            <w:tcBorders>
              <w:top w:val="single" w:sz="8" w:space="0" w:color="auto"/>
              <w:bottom w:val="single" w:sz="8" w:space="0" w:color="auto"/>
            </w:tcBorders>
            <w:vAlign w:val="center"/>
          </w:tcPr>
          <w:p w14:paraId="2AD60180" w14:textId="77777777" w:rsidR="00AE1875" w:rsidRDefault="00000000" w:rsidP="00373251">
            <w:pPr>
              <w:pStyle w:val="XF-0"/>
              <w:jc w:val="both"/>
              <w:rPr>
                <w:rFonts w:hint="eastAsia"/>
                <w:b/>
              </w:rPr>
            </w:pPr>
            <w:r>
              <w:rPr>
                <w:rFonts w:hint="eastAsia"/>
              </w:rPr>
              <w:t>功能位</w:t>
            </w:r>
          </w:p>
        </w:tc>
        <w:tc>
          <w:tcPr>
            <w:tcW w:w="991" w:type="pct"/>
            <w:tcBorders>
              <w:top w:val="single" w:sz="8" w:space="0" w:color="auto"/>
              <w:bottom w:val="single" w:sz="8" w:space="0" w:color="auto"/>
            </w:tcBorders>
            <w:vAlign w:val="center"/>
          </w:tcPr>
          <w:p w14:paraId="6F04627D" w14:textId="77777777" w:rsidR="00AE1875" w:rsidRDefault="00000000" w:rsidP="00373251">
            <w:pPr>
              <w:pStyle w:val="XF-0"/>
              <w:jc w:val="both"/>
              <w:rPr>
                <w:rFonts w:hint="eastAsia"/>
                <w:b/>
              </w:rPr>
            </w:pPr>
            <w:r>
              <w:rPr>
                <w:rFonts w:hint="eastAsia"/>
              </w:rPr>
              <w:t>控制位</w:t>
            </w:r>
          </w:p>
        </w:tc>
        <w:tc>
          <w:tcPr>
            <w:tcW w:w="1608" w:type="pct"/>
            <w:tcBorders>
              <w:top w:val="single" w:sz="8" w:space="0" w:color="auto"/>
              <w:bottom w:val="single" w:sz="8" w:space="0" w:color="auto"/>
            </w:tcBorders>
            <w:vAlign w:val="center"/>
          </w:tcPr>
          <w:p w14:paraId="16435132" w14:textId="77777777" w:rsidR="00AE1875" w:rsidRDefault="00000000" w:rsidP="00373251">
            <w:pPr>
              <w:pStyle w:val="XF-0"/>
              <w:jc w:val="both"/>
              <w:rPr>
                <w:rFonts w:hint="eastAsia"/>
                <w:b/>
              </w:rPr>
            </w:pPr>
            <w:r>
              <w:rPr>
                <w:rFonts w:hint="eastAsia"/>
              </w:rPr>
              <w:t>数据位</w:t>
            </w:r>
          </w:p>
        </w:tc>
        <w:tc>
          <w:tcPr>
            <w:tcW w:w="536" w:type="pct"/>
            <w:tcBorders>
              <w:top w:val="single" w:sz="8" w:space="0" w:color="auto"/>
              <w:bottom w:val="single" w:sz="8" w:space="0" w:color="auto"/>
            </w:tcBorders>
            <w:vAlign w:val="center"/>
          </w:tcPr>
          <w:p w14:paraId="2F8EA157" w14:textId="77777777" w:rsidR="00AE1875" w:rsidRDefault="00000000" w:rsidP="00373251">
            <w:pPr>
              <w:pStyle w:val="XF-0"/>
              <w:jc w:val="both"/>
              <w:rPr>
                <w:rFonts w:hint="eastAsia"/>
                <w:b/>
              </w:rPr>
            </w:pPr>
            <w:r>
              <w:rPr>
                <w:rFonts w:hint="eastAsia"/>
              </w:rPr>
              <w:t>校验</w:t>
            </w:r>
          </w:p>
        </w:tc>
        <w:tc>
          <w:tcPr>
            <w:tcW w:w="522" w:type="pct"/>
            <w:tcBorders>
              <w:top w:val="single" w:sz="8" w:space="0" w:color="auto"/>
              <w:bottom w:val="single" w:sz="8" w:space="0" w:color="auto"/>
            </w:tcBorders>
            <w:vAlign w:val="center"/>
          </w:tcPr>
          <w:p w14:paraId="0DD04699" w14:textId="77777777" w:rsidR="00AE1875" w:rsidRDefault="00000000" w:rsidP="00373251">
            <w:pPr>
              <w:pStyle w:val="XF-0"/>
              <w:jc w:val="both"/>
              <w:rPr>
                <w:rFonts w:hint="eastAsia"/>
                <w:b/>
              </w:rPr>
            </w:pPr>
            <w:r>
              <w:rPr>
                <w:rFonts w:hint="eastAsia"/>
              </w:rPr>
              <w:t>帧尾</w:t>
            </w:r>
          </w:p>
        </w:tc>
      </w:tr>
      <w:tr w:rsidR="00AE1875" w14:paraId="2F508C53" w14:textId="77777777" w:rsidTr="00373251">
        <w:tc>
          <w:tcPr>
            <w:tcW w:w="371" w:type="pct"/>
            <w:vMerge w:val="restart"/>
            <w:tcBorders>
              <w:top w:val="single" w:sz="8" w:space="0" w:color="auto"/>
            </w:tcBorders>
            <w:vAlign w:val="center"/>
          </w:tcPr>
          <w:p w14:paraId="17CDBC1B" w14:textId="77777777" w:rsidR="00AE1875" w:rsidRDefault="00000000" w:rsidP="00373251">
            <w:pPr>
              <w:pStyle w:val="XF-0"/>
              <w:jc w:val="both"/>
              <w:rPr>
                <w:rFonts w:hint="eastAsia"/>
                <w:b/>
              </w:rPr>
            </w:pPr>
            <w:r>
              <w:rPr>
                <w:rFonts w:hint="eastAsia"/>
              </w:rPr>
              <w:t>0F F0</w:t>
            </w:r>
          </w:p>
        </w:tc>
        <w:tc>
          <w:tcPr>
            <w:tcW w:w="459" w:type="pct"/>
            <w:vMerge w:val="restart"/>
            <w:tcBorders>
              <w:top w:val="single" w:sz="8" w:space="0" w:color="auto"/>
            </w:tcBorders>
            <w:vAlign w:val="center"/>
          </w:tcPr>
          <w:p w14:paraId="4AB617DF" w14:textId="77777777" w:rsidR="00AE1875" w:rsidRDefault="00000000" w:rsidP="00373251">
            <w:pPr>
              <w:pStyle w:val="XF-0"/>
              <w:jc w:val="both"/>
              <w:rPr>
                <w:rFonts w:hint="eastAsia"/>
              </w:rPr>
            </w:pPr>
            <w:r>
              <w:rPr>
                <w:rFonts w:hint="eastAsia"/>
              </w:rPr>
              <w:t>01：红外跟踪处理器</w:t>
            </w:r>
          </w:p>
        </w:tc>
        <w:tc>
          <w:tcPr>
            <w:tcW w:w="513" w:type="pct"/>
            <w:vMerge w:val="restart"/>
            <w:tcBorders>
              <w:top w:val="single" w:sz="8" w:space="0" w:color="auto"/>
            </w:tcBorders>
            <w:vAlign w:val="center"/>
          </w:tcPr>
          <w:p w14:paraId="46BEAB77" w14:textId="77777777" w:rsidR="00AE1875" w:rsidRDefault="00000000" w:rsidP="00373251">
            <w:pPr>
              <w:pStyle w:val="XF-0"/>
              <w:jc w:val="both"/>
              <w:rPr>
                <w:rFonts w:hint="eastAsia"/>
              </w:rPr>
            </w:pPr>
            <w:r>
              <w:rPr>
                <w:rFonts w:hint="eastAsia"/>
              </w:rPr>
              <w:t>05：识别（种类）</w:t>
            </w:r>
          </w:p>
        </w:tc>
        <w:tc>
          <w:tcPr>
            <w:tcW w:w="991" w:type="pct"/>
            <w:tcBorders>
              <w:top w:val="single" w:sz="8" w:space="0" w:color="auto"/>
            </w:tcBorders>
            <w:vAlign w:val="center"/>
          </w:tcPr>
          <w:p w14:paraId="1BC4CBD3" w14:textId="77777777" w:rsidR="00AE1875" w:rsidRDefault="00000000" w:rsidP="00373251">
            <w:pPr>
              <w:pStyle w:val="XF-0"/>
              <w:jc w:val="both"/>
              <w:rPr>
                <w:rFonts w:hint="eastAsia"/>
              </w:rPr>
            </w:pPr>
            <w:r>
              <w:rPr>
                <w:rFonts w:hint="eastAsia"/>
              </w:rPr>
              <w:t>00：识别开关</w:t>
            </w:r>
          </w:p>
        </w:tc>
        <w:tc>
          <w:tcPr>
            <w:tcW w:w="1608" w:type="pct"/>
            <w:tcBorders>
              <w:top w:val="single" w:sz="8" w:space="0" w:color="auto"/>
            </w:tcBorders>
            <w:vAlign w:val="center"/>
          </w:tcPr>
          <w:p w14:paraId="67CC1E17" w14:textId="77777777" w:rsidR="00AE1875" w:rsidRDefault="00000000" w:rsidP="00373251">
            <w:pPr>
              <w:pStyle w:val="XF-0"/>
              <w:jc w:val="both"/>
              <w:rPr>
                <w:rFonts w:hint="eastAsia"/>
              </w:rPr>
            </w:pPr>
            <w:r>
              <w:rPr>
                <w:rFonts w:hint="eastAsia"/>
              </w:rPr>
              <w:t>0：关；1：开</w:t>
            </w:r>
          </w:p>
        </w:tc>
        <w:tc>
          <w:tcPr>
            <w:tcW w:w="536" w:type="pct"/>
            <w:vMerge w:val="restart"/>
            <w:tcBorders>
              <w:top w:val="single" w:sz="8" w:space="0" w:color="auto"/>
            </w:tcBorders>
            <w:vAlign w:val="center"/>
          </w:tcPr>
          <w:p w14:paraId="1CAB3A4A" w14:textId="77777777" w:rsidR="00AE1875" w:rsidRDefault="00000000" w:rsidP="00373251">
            <w:pPr>
              <w:pStyle w:val="XF-0"/>
              <w:jc w:val="both"/>
              <w:rPr>
                <w:rFonts w:hint="eastAsia"/>
              </w:rPr>
            </w:pPr>
            <w:r>
              <w:rPr>
                <w:rFonts w:hint="eastAsia"/>
              </w:rPr>
              <w:t>地址位到数据位和校验</w:t>
            </w:r>
          </w:p>
        </w:tc>
        <w:tc>
          <w:tcPr>
            <w:tcW w:w="522" w:type="pct"/>
            <w:vMerge w:val="restart"/>
            <w:tcBorders>
              <w:top w:val="single" w:sz="8" w:space="0" w:color="auto"/>
            </w:tcBorders>
            <w:vAlign w:val="center"/>
          </w:tcPr>
          <w:p w14:paraId="6FE7EBDE" w14:textId="77777777" w:rsidR="00AE1875" w:rsidRDefault="00000000" w:rsidP="00373251">
            <w:pPr>
              <w:pStyle w:val="XF-0"/>
              <w:jc w:val="both"/>
              <w:rPr>
                <w:rFonts w:hint="eastAsia"/>
              </w:rPr>
            </w:pPr>
            <w:r>
              <w:rPr>
                <w:rFonts w:hint="eastAsia"/>
              </w:rPr>
              <w:t>F0 0F</w:t>
            </w:r>
          </w:p>
        </w:tc>
      </w:tr>
      <w:tr w:rsidR="00AE1875" w14:paraId="4FCF6B5A" w14:textId="77777777" w:rsidTr="00373251">
        <w:tc>
          <w:tcPr>
            <w:tcW w:w="371" w:type="pct"/>
            <w:vMerge/>
            <w:vAlign w:val="center"/>
          </w:tcPr>
          <w:p w14:paraId="40241C8D" w14:textId="77777777" w:rsidR="00AE1875" w:rsidRDefault="00AE1875" w:rsidP="00373251">
            <w:pPr>
              <w:pStyle w:val="XF-0"/>
              <w:jc w:val="both"/>
              <w:rPr>
                <w:rFonts w:hint="eastAsia"/>
                <w:b/>
              </w:rPr>
            </w:pPr>
          </w:p>
        </w:tc>
        <w:tc>
          <w:tcPr>
            <w:tcW w:w="459" w:type="pct"/>
            <w:vMerge/>
            <w:vAlign w:val="center"/>
          </w:tcPr>
          <w:p w14:paraId="4468233E" w14:textId="77777777" w:rsidR="00AE1875" w:rsidRDefault="00AE1875" w:rsidP="00373251">
            <w:pPr>
              <w:pStyle w:val="XF-0"/>
              <w:jc w:val="both"/>
              <w:rPr>
                <w:rFonts w:hint="eastAsia"/>
              </w:rPr>
            </w:pPr>
          </w:p>
        </w:tc>
        <w:tc>
          <w:tcPr>
            <w:tcW w:w="513" w:type="pct"/>
            <w:vMerge/>
            <w:vAlign w:val="center"/>
          </w:tcPr>
          <w:p w14:paraId="6A1CC914" w14:textId="77777777" w:rsidR="00AE1875" w:rsidRDefault="00AE1875" w:rsidP="00373251">
            <w:pPr>
              <w:pStyle w:val="XF-0"/>
              <w:jc w:val="both"/>
              <w:rPr>
                <w:rFonts w:hint="eastAsia"/>
              </w:rPr>
            </w:pPr>
          </w:p>
        </w:tc>
        <w:tc>
          <w:tcPr>
            <w:tcW w:w="991" w:type="pct"/>
            <w:vAlign w:val="center"/>
          </w:tcPr>
          <w:p w14:paraId="6D5AF003" w14:textId="77777777" w:rsidR="00AE1875" w:rsidRDefault="00000000" w:rsidP="00373251">
            <w:pPr>
              <w:pStyle w:val="XF-0"/>
              <w:jc w:val="both"/>
              <w:rPr>
                <w:rFonts w:hint="eastAsia"/>
              </w:rPr>
            </w:pPr>
            <w:r>
              <w:rPr>
                <w:rFonts w:hint="eastAsia"/>
              </w:rPr>
              <w:t>01：识别区域、种类和时间设置</w:t>
            </w:r>
          </w:p>
        </w:tc>
        <w:tc>
          <w:tcPr>
            <w:tcW w:w="1608" w:type="pct"/>
            <w:vAlign w:val="center"/>
          </w:tcPr>
          <w:p w14:paraId="54B68492" w14:textId="77777777" w:rsidR="00AE1875" w:rsidRDefault="00000000" w:rsidP="00373251">
            <w:pPr>
              <w:pStyle w:val="XF-0"/>
              <w:jc w:val="both"/>
              <w:rPr>
                <w:rFonts w:hint="eastAsia"/>
              </w:rPr>
            </w:pPr>
            <w:r>
              <w:rPr>
                <w:rFonts w:hint="eastAsia"/>
              </w:rPr>
              <w:t>[0-1]：检测区域左上角X位置，000-27F（0-639）；</w:t>
            </w:r>
          </w:p>
          <w:p w14:paraId="7908BB03" w14:textId="77777777" w:rsidR="00AE1875" w:rsidRDefault="00000000" w:rsidP="00373251">
            <w:pPr>
              <w:pStyle w:val="XF-0"/>
              <w:jc w:val="both"/>
              <w:rPr>
                <w:rFonts w:hint="eastAsia"/>
              </w:rPr>
            </w:pPr>
            <w:r>
              <w:rPr>
                <w:rFonts w:hint="eastAsia"/>
              </w:rPr>
              <w:t>[2-3]：检测区域左上角Y位置，000-1FF（0-511）；</w:t>
            </w:r>
          </w:p>
          <w:p w14:paraId="5EFB6A75" w14:textId="77777777" w:rsidR="00AE1875" w:rsidRDefault="00000000" w:rsidP="00373251">
            <w:pPr>
              <w:pStyle w:val="XF-0"/>
              <w:jc w:val="both"/>
              <w:rPr>
                <w:rFonts w:hint="eastAsia"/>
              </w:rPr>
            </w:pPr>
            <w:r>
              <w:rPr>
                <w:rFonts w:hint="eastAsia"/>
              </w:rPr>
              <w:t>[4-5]：检测区域左上角X位置，000-27F（0-639）；</w:t>
            </w:r>
          </w:p>
          <w:p w14:paraId="6E2FFAD2" w14:textId="77777777" w:rsidR="00AE1875" w:rsidRDefault="00000000" w:rsidP="00373251">
            <w:pPr>
              <w:pStyle w:val="XF-0"/>
              <w:jc w:val="both"/>
              <w:rPr>
                <w:rFonts w:hint="eastAsia"/>
              </w:rPr>
            </w:pPr>
            <w:r>
              <w:rPr>
                <w:rFonts w:hint="eastAsia"/>
              </w:rPr>
              <w:t>[6-7]：检测区域左上角Y位置，000-1FF（0-511）；</w:t>
            </w:r>
          </w:p>
          <w:p w14:paraId="41B62ED8" w14:textId="77777777" w:rsidR="00AE1875" w:rsidRDefault="00000000" w:rsidP="00373251">
            <w:pPr>
              <w:pStyle w:val="XF-0"/>
              <w:jc w:val="both"/>
              <w:rPr>
                <w:rFonts w:hint="eastAsia"/>
              </w:rPr>
            </w:pPr>
            <w:r>
              <w:rPr>
                <w:rFonts w:hint="eastAsia"/>
              </w:rPr>
              <w:t>[8-9]：识别时间设置，000-FFF（4095）帧，其中000表示常开；</w:t>
            </w:r>
          </w:p>
          <w:p w14:paraId="052FE552" w14:textId="77777777" w:rsidR="00AE1875" w:rsidRDefault="00000000" w:rsidP="00373251">
            <w:pPr>
              <w:pStyle w:val="XF-0"/>
              <w:jc w:val="both"/>
              <w:rPr>
                <w:rFonts w:hint="eastAsia"/>
              </w:rPr>
            </w:pPr>
            <w:r>
              <w:rPr>
                <w:rFonts w:hint="eastAsia"/>
              </w:rPr>
              <w:t>[10]：识别种类，[14]此字节为按二进制的位表示的种类开关，最高位置1时表示该种类有效</w:t>
            </w:r>
          </w:p>
          <w:p w14:paraId="197D2DE5" w14:textId="77777777" w:rsidR="00AE1875" w:rsidRDefault="00000000" w:rsidP="00373251">
            <w:pPr>
              <w:pStyle w:val="XF-0"/>
              <w:jc w:val="both"/>
              <w:rPr>
                <w:rFonts w:hint="eastAsia"/>
              </w:rPr>
            </w:pPr>
            <w:r>
              <w:rPr>
                <w:rFonts w:hint="eastAsia"/>
              </w:rPr>
              <w:t>Bit0：人；</w:t>
            </w:r>
          </w:p>
          <w:p w14:paraId="72565905" w14:textId="77777777" w:rsidR="00AE1875" w:rsidRDefault="00000000" w:rsidP="00373251">
            <w:pPr>
              <w:pStyle w:val="XF-0"/>
              <w:jc w:val="both"/>
              <w:rPr>
                <w:rFonts w:hint="eastAsia"/>
              </w:rPr>
            </w:pPr>
            <w:r>
              <w:rPr>
                <w:rFonts w:hint="eastAsia"/>
              </w:rPr>
              <w:t>Bit1：车；</w:t>
            </w:r>
          </w:p>
          <w:p w14:paraId="75A202CF" w14:textId="77777777" w:rsidR="00AE1875" w:rsidRDefault="00000000" w:rsidP="00373251">
            <w:pPr>
              <w:pStyle w:val="XF-0"/>
              <w:jc w:val="both"/>
              <w:rPr>
                <w:rFonts w:hint="eastAsia"/>
              </w:rPr>
            </w:pPr>
            <w:r>
              <w:rPr>
                <w:rFonts w:hint="eastAsia"/>
              </w:rPr>
              <w:t>Bit2：船；</w:t>
            </w:r>
          </w:p>
          <w:p w14:paraId="6352B1EA" w14:textId="77777777" w:rsidR="00AE1875" w:rsidRDefault="00000000" w:rsidP="00373251">
            <w:pPr>
              <w:pStyle w:val="XF-0"/>
              <w:jc w:val="both"/>
              <w:rPr>
                <w:rFonts w:hint="eastAsia"/>
              </w:rPr>
            </w:pPr>
            <w:r>
              <w:rPr>
                <w:rFonts w:hint="eastAsia"/>
              </w:rPr>
              <w:t>Bit3：飞机；</w:t>
            </w:r>
          </w:p>
          <w:p w14:paraId="76803B71" w14:textId="77777777" w:rsidR="00AE1875" w:rsidRDefault="00000000" w:rsidP="00373251">
            <w:pPr>
              <w:pStyle w:val="XF-0"/>
              <w:jc w:val="both"/>
              <w:rPr>
                <w:rFonts w:hint="eastAsia"/>
              </w:rPr>
            </w:pPr>
            <w:r>
              <w:rPr>
                <w:rFonts w:hint="eastAsia"/>
              </w:rPr>
              <w:t>Bit4：无人机；</w:t>
            </w:r>
          </w:p>
          <w:p w14:paraId="30754B4C" w14:textId="77777777" w:rsidR="00AE1875" w:rsidRDefault="00000000" w:rsidP="00373251">
            <w:pPr>
              <w:pStyle w:val="XF-0"/>
              <w:jc w:val="both"/>
              <w:rPr>
                <w:rFonts w:hint="eastAsia"/>
              </w:rPr>
            </w:pPr>
            <w:r>
              <w:rPr>
                <w:rFonts w:hint="eastAsia"/>
              </w:rPr>
              <w:t>Bit5-Bit6：预留</w:t>
            </w:r>
          </w:p>
        </w:tc>
        <w:tc>
          <w:tcPr>
            <w:tcW w:w="536" w:type="pct"/>
            <w:vMerge/>
            <w:vAlign w:val="center"/>
          </w:tcPr>
          <w:p w14:paraId="1ED67628" w14:textId="77777777" w:rsidR="00AE1875" w:rsidRDefault="00AE1875" w:rsidP="00373251">
            <w:pPr>
              <w:pStyle w:val="XF-0"/>
              <w:jc w:val="both"/>
              <w:rPr>
                <w:rFonts w:hint="eastAsia"/>
              </w:rPr>
            </w:pPr>
          </w:p>
        </w:tc>
        <w:tc>
          <w:tcPr>
            <w:tcW w:w="522" w:type="pct"/>
            <w:vMerge/>
            <w:vAlign w:val="center"/>
          </w:tcPr>
          <w:p w14:paraId="247FA451" w14:textId="77777777" w:rsidR="00AE1875" w:rsidRDefault="00AE1875" w:rsidP="00373251">
            <w:pPr>
              <w:pStyle w:val="XF-0"/>
              <w:jc w:val="both"/>
              <w:rPr>
                <w:rFonts w:hint="eastAsia"/>
              </w:rPr>
            </w:pPr>
          </w:p>
        </w:tc>
      </w:tr>
      <w:tr w:rsidR="00AE1875" w14:paraId="67BA496D" w14:textId="77777777" w:rsidTr="00373251">
        <w:tc>
          <w:tcPr>
            <w:tcW w:w="371" w:type="pct"/>
            <w:vMerge/>
            <w:vAlign w:val="center"/>
          </w:tcPr>
          <w:p w14:paraId="635630D0" w14:textId="77777777" w:rsidR="00AE1875" w:rsidRDefault="00AE1875" w:rsidP="00373251">
            <w:pPr>
              <w:pStyle w:val="XF-0"/>
              <w:jc w:val="both"/>
              <w:rPr>
                <w:rFonts w:hint="eastAsia"/>
                <w:b/>
              </w:rPr>
            </w:pPr>
          </w:p>
        </w:tc>
        <w:tc>
          <w:tcPr>
            <w:tcW w:w="459" w:type="pct"/>
            <w:vMerge/>
            <w:vAlign w:val="center"/>
          </w:tcPr>
          <w:p w14:paraId="7C9B8296" w14:textId="77777777" w:rsidR="00AE1875" w:rsidRDefault="00AE1875" w:rsidP="00373251">
            <w:pPr>
              <w:pStyle w:val="XF-0"/>
              <w:jc w:val="both"/>
              <w:rPr>
                <w:rFonts w:hint="eastAsia"/>
              </w:rPr>
            </w:pPr>
          </w:p>
        </w:tc>
        <w:tc>
          <w:tcPr>
            <w:tcW w:w="513" w:type="pct"/>
            <w:vMerge/>
            <w:vAlign w:val="center"/>
          </w:tcPr>
          <w:p w14:paraId="74EDAB53" w14:textId="77777777" w:rsidR="00AE1875" w:rsidRDefault="00AE1875" w:rsidP="00373251">
            <w:pPr>
              <w:pStyle w:val="XF-0"/>
              <w:jc w:val="both"/>
              <w:rPr>
                <w:rFonts w:hint="eastAsia"/>
              </w:rPr>
            </w:pPr>
          </w:p>
        </w:tc>
        <w:tc>
          <w:tcPr>
            <w:tcW w:w="991" w:type="pct"/>
            <w:vAlign w:val="center"/>
          </w:tcPr>
          <w:p w14:paraId="5CD292A6" w14:textId="77777777" w:rsidR="00AE1875" w:rsidRDefault="00000000" w:rsidP="00373251">
            <w:pPr>
              <w:pStyle w:val="XF-0"/>
              <w:jc w:val="both"/>
              <w:rPr>
                <w:rFonts w:hint="eastAsia"/>
              </w:rPr>
            </w:pPr>
            <w:r>
              <w:rPr>
                <w:rFonts w:hint="eastAsia"/>
              </w:rPr>
              <w:t>02：识别灵敏度设置</w:t>
            </w:r>
          </w:p>
        </w:tc>
        <w:tc>
          <w:tcPr>
            <w:tcW w:w="1608" w:type="pct"/>
            <w:vAlign w:val="center"/>
          </w:tcPr>
          <w:p w14:paraId="1550E21E" w14:textId="77777777" w:rsidR="00AE1875" w:rsidRDefault="00000000" w:rsidP="00373251">
            <w:pPr>
              <w:pStyle w:val="XF-0"/>
              <w:jc w:val="both"/>
              <w:rPr>
                <w:rFonts w:hint="eastAsia"/>
              </w:rPr>
            </w:pPr>
            <w:r>
              <w:rPr>
                <w:rFonts w:hint="eastAsia"/>
              </w:rPr>
              <w:t>[0]，阈值参数，00-64（0-100）</w:t>
            </w:r>
          </w:p>
        </w:tc>
        <w:tc>
          <w:tcPr>
            <w:tcW w:w="536" w:type="pct"/>
            <w:vMerge/>
            <w:vAlign w:val="center"/>
          </w:tcPr>
          <w:p w14:paraId="5AFF5D62" w14:textId="77777777" w:rsidR="00AE1875" w:rsidRDefault="00AE1875" w:rsidP="00373251">
            <w:pPr>
              <w:pStyle w:val="XF-0"/>
              <w:jc w:val="both"/>
              <w:rPr>
                <w:rFonts w:hint="eastAsia"/>
              </w:rPr>
            </w:pPr>
          </w:p>
        </w:tc>
        <w:tc>
          <w:tcPr>
            <w:tcW w:w="522" w:type="pct"/>
            <w:vMerge/>
            <w:vAlign w:val="center"/>
          </w:tcPr>
          <w:p w14:paraId="11AE5331" w14:textId="77777777" w:rsidR="00AE1875" w:rsidRDefault="00AE1875" w:rsidP="00373251">
            <w:pPr>
              <w:pStyle w:val="XF-0"/>
              <w:jc w:val="both"/>
              <w:rPr>
                <w:rFonts w:hint="eastAsia"/>
              </w:rPr>
            </w:pPr>
          </w:p>
        </w:tc>
      </w:tr>
      <w:tr w:rsidR="00AE1875" w14:paraId="7FE2C9F9" w14:textId="77777777" w:rsidTr="00373251">
        <w:tc>
          <w:tcPr>
            <w:tcW w:w="371" w:type="pct"/>
            <w:vMerge/>
            <w:vAlign w:val="center"/>
          </w:tcPr>
          <w:p w14:paraId="709FD780" w14:textId="77777777" w:rsidR="00AE1875" w:rsidRDefault="00AE1875" w:rsidP="00373251">
            <w:pPr>
              <w:pStyle w:val="XF-0"/>
              <w:jc w:val="both"/>
              <w:rPr>
                <w:rFonts w:hint="eastAsia"/>
                <w:b/>
              </w:rPr>
            </w:pPr>
          </w:p>
        </w:tc>
        <w:tc>
          <w:tcPr>
            <w:tcW w:w="459" w:type="pct"/>
            <w:vMerge/>
            <w:vAlign w:val="center"/>
          </w:tcPr>
          <w:p w14:paraId="3F1B41D6" w14:textId="77777777" w:rsidR="00AE1875" w:rsidRDefault="00AE1875" w:rsidP="00373251">
            <w:pPr>
              <w:pStyle w:val="XF-0"/>
              <w:jc w:val="both"/>
              <w:rPr>
                <w:rFonts w:hint="eastAsia"/>
              </w:rPr>
            </w:pPr>
          </w:p>
        </w:tc>
        <w:tc>
          <w:tcPr>
            <w:tcW w:w="513" w:type="pct"/>
            <w:vMerge/>
            <w:vAlign w:val="center"/>
          </w:tcPr>
          <w:p w14:paraId="13B97DCB" w14:textId="77777777" w:rsidR="00AE1875" w:rsidRDefault="00AE1875" w:rsidP="00373251">
            <w:pPr>
              <w:pStyle w:val="XF-0"/>
              <w:jc w:val="both"/>
              <w:rPr>
                <w:rFonts w:hint="eastAsia"/>
              </w:rPr>
            </w:pPr>
          </w:p>
        </w:tc>
        <w:tc>
          <w:tcPr>
            <w:tcW w:w="991" w:type="pct"/>
            <w:vAlign w:val="center"/>
          </w:tcPr>
          <w:p w14:paraId="4E1BA06C" w14:textId="77777777" w:rsidR="00AE1875" w:rsidRDefault="00000000" w:rsidP="00373251">
            <w:pPr>
              <w:pStyle w:val="XF-0"/>
              <w:jc w:val="both"/>
              <w:rPr>
                <w:rFonts w:hint="eastAsia"/>
              </w:rPr>
            </w:pPr>
            <w:r>
              <w:rPr>
                <w:rFonts w:hint="eastAsia"/>
              </w:rPr>
              <w:t>03：识别转跟踪状态开</w:t>
            </w:r>
          </w:p>
        </w:tc>
        <w:tc>
          <w:tcPr>
            <w:tcW w:w="1608" w:type="pct"/>
            <w:vAlign w:val="center"/>
          </w:tcPr>
          <w:p w14:paraId="14E63A9C" w14:textId="77777777" w:rsidR="00AE1875" w:rsidRDefault="00000000" w:rsidP="00373251">
            <w:pPr>
              <w:pStyle w:val="XF-0"/>
              <w:jc w:val="both"/>
              <w:rPr>
                <w:rFonts w:hint="eastAsia"/>
              </w:rPr>
            </w:pPr>
            <w:r>
              <w:rPr>
                <w:rFonts w:hint="eastAsia"/>
              </w:rPr>
              <w:t>[0-1]：检测区域左上角X位置，000-27F（0-639）；</w:t>
            </w:r>
          </w:p>
          <w:p w14:paraId="5F63314F" w14:textId="77777777" w:rsidR="00AE1875" w:rsidRDefault="00000000" w:rsidP="00373251">
            <w:pPr>
              <w:pStyle w:val="XF-0"/>
              <w:jc w:val="both"/>
              <w:rPr>
                <w:rFonts w:hint="eastAsia"/>
              </w:rPr>
            </w:pPr>
            <w:r>
              <w:rPr>
                <w:rFonts w:hint="eastAsia"/>
              </w:rPr>
              <w:t>[2-3]：检测区域左上角Y位置，000-1FF（0-511）；</w:t>
            </w:r>
          </w:p>
          <w:p w14:paraId="7B679E34" w14:textId="77777777" w:rsidR="00AE1875" w:rsidRDefault="00000000" w:rsidP="00373251">
            <w:pPr>
              <w:pStyle w:val="XF-0"/>
              <w:jc w:val="both"/>
              <w:rPr>
                <w:rFonts w:hint="eastAsia"/>
              </w:rPr>
            </w:pPr>
            <w:r>
              <w:rPr>
                <w:rFonts w:hint="eastAsia"/>
              </w:rPr>
              <w:t>[4-5]：检测区域左上角X位置，000-27F（0-639）；</w:t>
            </w:r>
          </w:p>
          <w:p w14:paraId="512D306B" w14:textId="77777777" w:rsidR="00AE1875" w:rsidRDefault="00000000" w:rsidP="00373251">
            <w:pPr>
              <w:pStyle w:val="XF-0"/>
              <w:jc w:val="both"/>
              <w:rPr>
                <w:rFonts w:hint="eastAsia"/>
              </w:rPr>
            </w:pPr>
            <w:r>
              <w:rPr>
                <w:rFonts w:hint="eastAsia"/>
              </w:rPr>
              <w:t>[6-7]：检测区域左上角Y位置，000-1FF（0-511）；</w:t>
            </w:r>
          </w:p>
          <w:p w14:paraId="4DA758B4" w14:textId="77777777" w:rsidR="00AE1875" w:rsidRDefault="00000000" w:rsidP="00373251">
            <w:pPr>
              <w:pStyle w:val="XF-0"/>
              <w:jc w:val="both"/>
              <w:rPr>
                <w:rFonts w:hint="eastAsia"/>
              </w:rPr>
            </w:pPr>
            <w:r>
              <w:rPr>
                <w:rFonts w:hint="eastAsia"/>
              </w:rPr>
              <w:t>[8-9]：识别时间设置，000-FFF（4095）帧，其中000表示常开；</w:t>
            </w:r>
          </w:p>
          <w:p w14:paraId="2802D772" w14:textId="77777777" w:rsidR="00AE1875" w:rsidRDefault="00000000" w:rsidP="00373251">
            <w:pPr>
              <w:pStyle w:val="XF-0"/>
              <w:jc w:val="both"/>
              <w:rPr>
                <w:rFonts w:hint="eastAsia"/>
              </w:rPr>
            </w:pPr>
            <w:r>
              <w:rPr>
                <w:rFonts w:hint="eastAsia"/>
              </w:rPr>
              <w:t>[10]：识别种类，此字节为按二进制的位表示的种类开关，最高置1时表示该种类有效</w:t>
            </w:r>
          </w:p>
          <w:p w14:paraId="100FF307" w14:textId="77777777" w:rsidR="00AE1875" w:rsidRDefault="00000000" w:rsidP="00373251">
            <w:pPr>
              <w:pStyle w:val="XF-0"/>
              <w:jc w:val="both"/>
              <w:rPr>
                <w:rFonts w:hint="eastAsia"/>
              </w:rPr>
            </w:pPr>
            <w:r>
              <w:rPr>
                <w:rFonts w:hint="eastAsia"/>
              </w:rPr>
              <w:t>Bit0：人；</w:t>
            </w:r>
          </w:p>
          <w:p w14:paraId="4EEB1960" w14:textId="77777777" w:rsidR="00AE1875" w:rsidRDefault="00000000" w:rsidP="00373251">
            <w:pPr>
              <w:pStyle w:val="XF-0"/>
              <w:jc w:val="both"/>
              <w:rPr>
                <w:rFonts w:hint="eastAsia"/>
              </w:rPr>
            </w:pPr>
            <w:r>
              <w:rPr>
                <w:rFonts w:hint="eastAsia"/>
              </w:rPr>
              <w:t>Bit1：车；</w:t>
            </w:r>
          </w:p>
          <w:p w14:paraId="2C395CCE" w14:textId="77777777" w:rsidR="00AE1875" w:rsidRDefault="00000000" w:rsidP="00373251">
            <w:pPr>
              <w:pStyle w:val="XF-0"/>
              <w:jc w:val="both"/>
              <w:rPr>
                <w:rFonts w:hint="eastAsia"/>
              </w:rPr>
            </w:pPr>
            <w:r>
              <w:rPr>
                <w:rFonts w:hint="eastAsia"/>
              </w:rPr>
              <w:t>Bit2：船；</w:t>
            </w:r>
          </w:p>
          <w:p w14:paraId="2FAA1803" w14:textId="77777777" w:rsidR="00AE1875" w:rsidRDefault="00000000" w:rsidP="00373251">
            <w:pPr>
              <w:pStyle w:val="XF-0"/>
              <w:jc w:val="both"/>
              <w:rPr>
                <w:rFonts w:hint="eastAsia"/>
              </w:rPr>
            </w:pPr>
            <w:r>
              <w:rPr>
                <w:rFonts w:hint="eastAsia"/>
              </w:rPr>
              <w:t>Bit3：飞机；</w:t>
            </w:r>
          </w:p>
          <w:p w14:paraId="2B680861" w14:textId="77777777" w:rsidR="00AE1875" w:rsidRDefault="00000000" w:rsidP="00373251">
            <w:pPr>
              <w:pStyle w:val="XF-0"/>
              <w:jc w:val="both"/>
              <w:rPr>
                <w:rFonts w:hint="eastAsia"/>
              </w:rPr>
            </w:pPr>
            <w:r>
              <w:rPr>
                <w:rFonts w:hint="eastAsia"/>
              </w:rPr>
              <w:t>Bit4：无人机；</w:t>
            </w:r>
          </w:p>
          <w:p w14:paraId="51162A2F" w14:textId="77777777" w:rsidR="00AE1875" w:rsidRDefault="00000000" w:rsidP="00373251">
            <w:pPr>
              <w:pStyle w:val="XF-0"/>
              <w:jc w:val="both"/>
              <w:rPr>
                <w:rFonts w:hint="eastAsia"/>
              </w:rPr>
            </w:pPr>
            <w:r>
              <w:rPr>
                <w:rFonts w:hint="eastAsia"/>
              </w:rPr>
              <w:t>Bit5-Bit6：预留</w:t>
            </w:r>
          </w:p>
        </w:tc>
        <w:tc>
          <w:tcPr>
            <w:tcW w:w="536" w:type="pct"/>
            <w:vMerge/>
            <w:vAlign w:val="center"/>
          </w:tcPr>
          <w:p w14:paraId="5A5D28B6" w14:textId="77777777" w:rsidR="00AE1875" w:rsidRDefault="00AE1875" w:rsidP="00373251">
            <w:pPr>
              <w:pStyle w:val="XF-0"/>
              <w:jc w:val="both"/>
              <w:rPr>
                <w:rFonts w:hint="eastAsia"/>
              </w:rPr>
            </w:pPr>
          </w:p>
        </w:tc>
        <w:tc>
          <w:tcPr>
            <w:tcW w:w="522" w:type="pct"/>
            <w:vMerge/>
            <w:vAlign w:val="center"/>
          </w:tcPr>
          <w:p w14:paraId="42EFAD93" w14:textId="77777777" w:rsidR="00AE1875" w:rsidRDefault="00AE1875" w:rsidP="00373251">
            <w:pPr>
              <w:pStyle w:val="XF-0"/>
              <w:jc w:val="both"/>
              <w:rPr>
                <w:rFonts w:hint="eastAsia"/>
              </w:rPr>
            </w:pPr>
          </w:p>
        </w:tc>
      </w:tr>
      <w:tr w:rsidR="00AE1875" w14:paraId="668B96D5" w14:textId="77777777" w:rsidTr="00373251">
        <w:tc>
          <w:tcPr>
            <w:tcW w:w="371" w:type="pct"/>
            <w:vMerge/>
            <w:vAlign w:val="center"/>
          </w:tcPr>
          <w:p w14:paraId="3A6B530A" w14:textId="77777777" w:rsidR="00AE1875" w:rsidRDefault="00AE1875" w:rsidP="00373251">
            <w:pPr>
              <w:pStyle w:val="XF-0"/>
              <w:jc w:val="both"/>
              <w:rPr>
                <w:rFonts w:hint="eastAsia"/>
                <w:b/>
              </w:rPr>
            </w:pPr>
          </w:p>
        </w:tc>
        <w:tc>
          <w:tcPr>
            <w:tcW w:w="459" w:type="pct"/>
            <w:vMerge/>
            <w:vAlign w:val="center"/>
          </w:tcPr>
          <w:p w14:paraId="425D6A98" w14:textId="77777777" w:rsidR="00AE1875" w:rsidRDefault="00AE1875" w:rsidP="00373251">
            <w:pPr>
              <w:pStyle w:val="XF-0"/>
              <w:jc w:val="both"/>
              <w:rPr>
                <w:rFonts w:hint="eastAsia"/>
              </w:rPr>
            </w:pPr>
          </w:p>
        </w:tc>
        <w:tc>
          <w:tcPr>
            <w:tcW w:w="513" w:type="pct"/>
            <w:vMerge/>
            <w:vAlign w:val="center"/>
          </w:tcPr>
          <w:p w14:paraId="14CF1965" w14:textId="77777777" w:rsidR="00AE1875" w:rsidRDefault="00AE1875" w:rsidP="00373251">
            <w:pPr>
              <w:pStyle w:val="XF-0"/>
              <w:jc w:val="both"/>
              <w:rPr>
                <w:rFonts w:hint="eastAsia"/>
              </w:rPr>
            </w:pPr>
          </w:p>
        </w:tc>
        <w:tc>
          <w:tcPr>
            <w:tcW w:w="991" w:type="pct"/>
            <w:vAlign w:val="center"/>
          </w:tcPr>
          <w:p w14:paraId="680DF8CD" w14:textId="77777777" w:rsidR="00AE1875" w:rsidRDefault="00000000" w:rsidP="00373251">
            <w:pPr>
              <w:pStyle w:val="XF-0"/>
              <w:jc w:val="both"/>
              <w:rPr>
                <w:rFonts w:hint="eastAsia"/>
              </w:rPr>
            </w:pPr>
            <w:r>
              <w:rPr>
                <w:rFonts w:hint="eastAsia"/>
              </w:rPr>
              <w:t>04：识别转跟踪状态关</w:t>
            </w:r>
          </w:p>
        </w:tc>
        <w:tc>
          <w:tcPr>
            <w:tcW w:w="1608" w:type="pct"/>
            <w:vAlign w:val="center"/>
          </w:tcPr>
          <w:p w14:paraId="7B0ECAC1" w14:textId="77777777" w:rsidR="00AE1875" w:rsidRDefault="00AE1875" w:rsidP="00373251">
            <w:pPr>
              <w:pStyle w:val="XF-0"/>
              <w:jc w:val="both"/>
              <w:rPr>
                <w:rFonts w:hint="eastAsia"/>
              </w:rPr>
            </w:pPr>
          </w:p>
        </w:tc>
        <w:tc>
          <w:tcPr>
            <w:tcW w:w="536" w:type="pct"/>
            <w:vMerge/>
            <w:vAlign w:val="center"/>
          </w:tcPr>
          <w:p w14:paraId="018538BE" w14:textId="77777777" w:rsidR="00AE1875" w:rsidRDefault="00AE1875" w:rsidP="00373251">
            <w:pPr>
              <w:pStyle w:val="XF-0"/>
              <w:jc w:val="both"/>
              <w:rPr>
                <w:rFonts w:hint="eastAsia"/>
              </w:rPr>
            </w:pPr>
          </w:p>
        </w:tc>
        <w:tc>
          <w:tcPr>
            <w:tcW w:w="522" w:type="pct"/>
            <w:vMerge/>
            <w:vAlign w:val="center"/>
          </w:tcPr>
          <w:p w14:paraId="6EDE706A" w14:textId="77777777" w:rsidR="00AE1875" w:rsidRDefault="00AE1875" w:rsidP="00373251">
            <w:pPr>
              <w:pStyle w:val="XF-0"/>
              <w:jc w:val="both"/>
              <w:rPr>
                <w:rFonts w:hint="eastAsia"/>
              </w:rPr>
            </w:pPr>
          </w:p>
        </w:tc>
      </w:tr>
    </w:tbl>
    <w:p w14:paraId="14264638" w14:textId="77777777" w:rsidR="00AE1875" w:rsidRDefault="00AE1875" w:rsidP="00131C63"/>
    <w:p w14:paraId="1B6087D8" w14:textId="77777777" w:rsidR="00AE1875" w:rsidRDefault="00000000">
      <w:pPr>
        <w:numPr>
          <w:ilvl w:val="0"/>
          <w:numId w:val="15"/>
        </w:numPr>
        <w:rPr>
          <w:rFonts w:ascii="宋体" w:hAnsi="宋体" w:cs="宋体" w:hint="eastAsia"/>
          <w:sz w:val="24"/>
          <w:szCs w:val="24"/>
        </w:rPr>
      </w:pPr>
      <w:bookmarkStart w:id="45" w:name="_Ref224046121"/>
      <w:r>
        <w:rPr>
          <w:rFonts w:ascii="宋体" w:hAnsi="宋体" w:cs="宋体" w:hint="eastAsia"/>
          <w:sz w:val="24"/>
          <w:szCs w:val="24"/>
        </w:rPr>
        <w:t>跟踪指令</w:t>
      </w:r>
      <w:bookmarkEnd w:id="45"/>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92"/>
        <w:gridCol w:w="1345"/>
        <w:gridCol w:w="1485"/>
        <w:gridCol w:w="2873"/>
        <w:gridCol w:w="4676"/>
        <w:gridCol w:w="1560"/>
        <w:gridCol w:w="1519"/>
      </w:tblGrid>
      <w:tr w:rsidR="00AE1875" w14:paraId="1C76658A" w14:textId="77777777" w:rsidTr="00373251">
        <w:trPr>
          <w:trHeight w:val="23"/>
        </w:trPr>
        <w:tc>
          <w:tcPr>
            <w:tcW w:w="375" w:type="pct"/>
            <w:tcBorders>
              <w:top w:val="single" w:sz="8" w:space="0" w:color="auto"/>
              <w:bottom w:val="single" w:sz="8" w:space="0" w:color="auto"/>
            </w:tcBorders>
            <w:vAlign w:val="center"/>
          </w:tcPr>
          <w:p w14:paraId="61483778" w14:textId="77777777" w:rsidR="00AE1875" w:rsidRDefault="00000000" w:rsidP="00373251">
            <w:pPr>
              <w:pStyle w:val="XF-0"/>
              <w:jc w:val="both"/>
              <w:rPr>
                <w:rFonts w:hint="eastAsia"/>
              </w:rPr>
            </w:pPr>
            <w:r>
              <w:rPr>
                <w:rFonts w:hint="eastAsia"/>
              </w:rPr>
              <w:t>帧头</w:t>
            </w:r>
          </w:p>
        </w:tc>
        <w:tc>
          <w:tcPr>
            <w:tcW w:w="462" w:type="pct"/>
            <w:tcBorders>
              <w:top w:val="single" w:sz="8" w:space="0" w:color="auto"/>
              <w:bottom w:val="single" w:sz="8" w:space="0" w:color="auto"/>
            </w:tcBorders>
            <w:vAlign w:val="center"/>
          </w:tcPr>
          <w:p w14:paraId="2A84D3CE" w14:textId="77777777" w:rsidR="00AE1875" w:rsidRDefault="00000000" w:rsidP="00373251">
            <w:pPr>
              <w:pStyle w:val="XF-0"/>
              <w:jc w:val="both"/>
              <w:rPr>
                <w:rFonts w:hint="eastAsia"/>
              </w:rPr>
            </w:pPr>
            <w:r>
              <w:rPr>
                <w:rFonts w:hint="eastAsia"/>
              </w:rPr>
              <w:t>地址位</w:t>
            </w:r>
          </w:p>
        </w:tc>
        <w:tc>
          <w:tcPr>
            <w:tcW w:w="510" w:type="pct"/>
            <w:tcBorders>
              <w:top w:val="single" w:sz="8" w:space="0" w:color="auto"/>
              <w:bottom w:val="single" w:sz="8" w:space="0" w:color="auto"/>
            </w:tcBorders>
            <w:vAlign w:val="center"/>
          </w:tcPr>
          <w:p w14:paraId="44BE5E2D" w14:textId="77777777" w:rsidR="00AE1875" w:rsidRDefault="00000000" w:rsidP="00373251">
            <w:pPr>
              <w:pStyle w:val="XF-0"/>
              <w:jc w:val="both"/>
              <w:rPr>
                <w:rFonts w:hint="eastAsia"/>
              </w:rPr>
            </w:pPr>
            <w:r>
              <w:rPr>
                <w:rFonts w:hint="eastAsia"/>
              </w:rPr>
              <w:t>功能位</w:t>
            </w:r>
          </w:p>
        </w:tc>
        <w:tc>
          <w:tcPr>
            <w:tcW w:w="987" w:type="pct"/>
            <w:tcBorders>
              <w:top w:val="single" w:sz="8" w:space="0" w:color="auto"/>
              <w:bottom w:val="single" w:sz="8" w:space="0" w:color="auto"/>
            </w:tcBorders>
            <w:vAlign w:val="center"/>
          </w:tcPr>
          <w:p w14:paraId="562FC41B" w14:textId="77777777" w:rsidR="00AE1875" w:rsidRDefault="00000000" w:rsidP="00373251">
            <w:pPr>
              <w:pStyle w:val="XF-0"/>
              <w:jc w:val="both"/>
              <w:rPr>
                <w:rFonts w:hint="eastAsia"/>
              </w:rPr>
            </w:pPr>
            <w:r>
              <w:rPr>
                <w:rFonts w:hint="eastAsia"/>
              </w:rPr>
              <w:t>控制位</w:t>
            </w:r>
          </w:p>
        </w:tc>
        <w:tc>
          <w:tcPr>
            <w:tcW w:w="1607" w:type="pct"/>
            <w:tcBorders>
              <w:top w:val="single" w:sz="8" w:space="0" w:color="auto"/>
              <w:bottom w:val="single" w:sz="8" w:space="0" w:color="auto"/>
            </w:tcBorders>
            <w:vAlign w:val="center"/>
          </w:tcPr>
          <w:p w14:paraId="01831EE6" w14:textId="77777777" w:rsidR="00AE1875" w:rsidRDefault="00000000" w:rsidP="00373251">
            <w:pPr>
              <w:pStyle w:val="XF-0"/>
              <w:jc w:val="both"/>
              <w:rPr>
                <w:rFonts w:hint="eastAsia"/>
              </w:rPr>
            </w:pPr>
            <w:r>
              <w:rPr>
                <w:rFonts w:hint="eastAsia"/>
              </w:rPr>
              <w:t>数据位</w:t>
            </w:r>
          </w:p>
        </w:tc>
        <w:tc>
          <w:tcPr>
            <w:tcW w:w="536" w:type="pct"/>
            <w:tcBorders>
              <w:top w:val="single" w:sz="8" w:space="0" w:color="auto"/>
              <w:bottom w:val="single" w:sz="8" w:space="0" w:color="auto"/>
            </w:tcBorders>
            <w:vAlign w:val="center"/>
          </w:tcPr>
          <w:p w14:paraId="1E44FDED" w14:textId="77777777" w:rsidR="00AE1875" w:rsidRDefault="00000000" w:rsidP="00373251">
            <w:pPr>
              <w:pStyle w:val="XF-0"/>
              <w:jc w:val="both"/>
              <w:rPr>
                <w:rFonts w:hint="eastAsia"/>
              </w:rPr>
            </w:pPr>
            <w:r>
              <w:rPr>
                <w:rFonts w:hint="eastAsia"/>
              </w:rPr>
              <w:t>校验</w:t>
            </w:r>
          </w:p>
        </w:tc>
        <w:tc>
          <w:tcPr>
            <w:tcW w:w="522" w:type="pct"/>
            <w:tcBorders>
              <w:top w:val="single" w:sz="8" w:space="0" w:color="auto"/>
              <w:bottom w:val="single" w:sz="8" w:space="0" w:color="auto"/>
            </w:tcBorders>
            <w:vAlign w:val="center"/>
          </w:tcPr>
          <w:p w14:paraId="57CE328E" w14:textId="77777777" w:rsidR="00AE1875" w:rsidRDefault="00000000" w:rsidP="00373251">
            <w:pPr>
              <w:pStyle w:val="XF-0"/>
              <w:jc w:val="both"/>
              <w:rPr>
                <w:rFonts w:hint="eastAsia"/>
              </w:rPr>
            </w:pPr>
            <w:r>
              <w:rPr>
                <w:rFonts w:hint="eastAsia"/>
              </w:rPr>
              <w:t>帧尾</w:t>
            </w:r>
          </w:p>
        </w:tc>
      </w:tr>
      <w:tr w:rsidR="00AE1875" w14:paraId="69A249AE" w14:textId="77777777" w:rsidTr="00373251">
        <w:trPr>
          <w:trHeight w:val="23"/>
        </w:trPr>
        <w:tc>
          <w:tcPr>
            <w:tcW w:w="375" w:type="pct"/>
            <w:vMerge w:val="restart"/>
            <w:tcBorders>
              <w:top w:val="single" w:sz="8" w:space="0" w:color="auto"/>
            </w:tcBorders>
            <w:vAlign w:val="center"/>
          </w:tcPr>
          <w:p w14:paraId="0522292A" w14:textId="77777777" w:rsidR="00AE1875" w:rsidRDefault="00000000" w:rsidP="00373251">
            <w:pPr>
              <w:pStyle w:val="XF-0"/>
              <w:jc w:val="both"/>
              <w:rPr>
                <w:rFonts w:hint="eastAsia"/>
                <w:b/>
              </w:rPr>
            </w:pPr>
            <w:r>
              <w:rPr>
                <w:rFonts w:hint="eastAsia"/>
              </w:rPr>
              <w:lastRenderedPageBreak/>
              <w:t>0F F0</w:t>
            </w:r>
          </w:p>
        </w:tc>
        <w:tc>
          <w:tcPr>
            <w:tcW w:w="462" w:type="pct"/>
            <w:vMerge w:val="restart"/>
            <w:tcBorders>
              <w:top w:val="single" w:sz="8" w:space="0" w:color="auto"/>
            </w:tcBorders>
            <w:vAlign w:val="center"/>
          </w:tcPr>
          <w:p w14:paraId="0A91F56C" w14:textId="77777777" w:rsidR="00AE1875" w:rsidRDefault="00000000" w:rsidP="00373251">
            <w:pPr>
              <w:pStyle w:val="XF-0"/>
              <w:jc w:val="both"/>
              <w:rPr>
                <w:rFonts w:hint="eastAsia"/>
              </w:rPr>
            </w:pPr>
            <w:r>
              <w:rPr>
                <w:rFonts w:hint="eastAsia"/>
              </w:rPr>
              <w:t>01：红外跟踪处理器</w:t>
            </w:r>
          </w:p>
        </w:tc>
        <w:tc>
          <w:tcPr>
            <w:tcW w:w="510" w:type="pct"/>
            <w:vMerge w:val="restart"/>
            <w:tcBorders>
              <w:top w:val="single" w:sz="8" w:space="0" w:color="auto"/>
            </w:tcBorders>
            <w:vAlign w:val="center"/>
          </w:tcPr>
          <w:p w14:paraId="1C80D673" w14:textId="77777777" w:rsidR="00AE1875" w:rsidRDefault="00000000" w:rsidP="00373251">
            <w:pPr>
              <w:pStyle w:val="XF-0"/>
              <w:jc w:val="both"/>
              <w:rPr>
                <w:rFonts w:hint="eastAsia"/>
              </w:rPr>
            </w:pPr>
            <w:r>
              <w:rPr>
                <w:rFonts w:hint="eastAsia"/>
              </w:rPr>
              <w:t>06：跟踪</w:t>
            </w:r>
          </w:p>
        </w:tc>
        <w:tc>
          <w:tcPr>
            <w:tcW w:w="987" w:type="pct"/>
            <w:tcBorders>
              <w:top w:val="single" w:sz="8" w:space="0" w:color="auto"/>
            </w:tcBorders>
            <w:vAlign w:val="center"/>
          </w:tcPr>
          <w:p w14:paraId="15AFC5AF" w14:textId="77777777" w:rsidR="00AE1875" w:rsidRDefault="00000000" w:rsidP="00373251">
            <w:pPr>
              <w:pStyle w:val="XF-0"/>
              <w:jc w:val="both"/>
              <w:rPr>
                <w:rFonts w:hint="eastAsia"/>
              </w:rPr>
            </w:pPr>
            <w:r>
              <w:rPr>
                <w:rFonts w:hint="eastAsia"/>
              </w:rPr>
              <w:t>00：点选跟踪</w:t>
            </w:r>
          </w:p>
        </w:tc>
        <w:tc>
          <w:tcPr>
            <w:tcW w:w="1607" w:type="pct"/>
            <w:tcBorders>
              <w:top w:val="single" w:sz="8" w:space="0" w:color="auto"/>
            </w:tcBorders>
            <w:vAlign w:val="center"/>
          </w:tcPr>
          <w:p w14:paraId="133F7E21" w14:textId="77777777" w:rsidR="00AE1875" w:rsidRDefault="00000000" w:rsidP="00373251">
            <w:pPr>
              <w:pStyle w:val="XF-0"/>
              <w:jc w:val="both"/>
              <w:rPr>
                <w:rFonts w:hint="eastAsia"/>
              </w:rPr>
            </w:pPr>
            <w:r>
              <w:rPr>
                <w:rFonts w:hint="eastAsia"/>
              </w:rPr>
              <w:t>[0-1]：点选跟踪位置X位置，000-27F（0-639）；</w:t>
            </w:r>
          </w:p>
          <w:p w14:paraId="05D66A45" w14:textId="77777777" w:rsidR="00AE1875" w:rsidRDefault="00000000" w:rsidP="00373251">
            <w:pPr>
              <w:pStyle w:val="XF-0"/>
              <w:jc w:val="both"/>
              <w:rPr>
                <w:rFonts w:hint="eastAsia"/>
              </w:rPr>
            </w:pPr>
            <w:r>
              <w:rPr>
                <w:rFonts w:hint="eastAsia"/>
              </w:rPr>
              <w:t>[2-3]：点选跟踪位置Y位置，000-1FF（0-511）；</w:t>
            </w:r>
          </w:p>
        </w:tc>
        <w:tc>
          <w:tcPr>
            <w:tcW w:w="536" w:type="pct"/>
            <w:vMerge w:val="restart"/>
            <w:tcBorders>
              <w:top w:val="single" w:sz="8" w:space="0" w:color="auto"/>
            </w:tcBorders>
            <w:vAlign w:val="center"/>
          </w:tcPr>
          <w:p w14:paraId="0DB787FA" w14:textId="77777777" w:rsidR="00AE1875" w:rsidRDefault="00000000" w:rsidP="00373251">
            <w:pPr>
              <w:pStyle w:val="XF-0"/>
              <w:jc w:val="both"/>
              <w:rPr>
                <w:rFonts w:hint="eastAsia"/>
              </w:rPr>
            </w:pPr>
            <w:r>
              <w:rPr>
                <w:rFonts w:hint="eastAsia"/>
              </w:rPr>
              <w:t>地址位到数据位和校验</w:t>
            </w:r>
          </w:p>
        </w:tc>
        <w:tc>
          <w:tcPr>
            <w:tcW w:w="522" w:type="pct"/>
            <w:vMerge w:val="restart"/>
            <w:tcBorders>
              <w:top w:val="single" w:sz="8" w:space="0" w:color="auto"/>
            </w:tcBorders>
            <w:vAlign w:val="center"/>
          </w:tcPr>
          <w:p w14:paraId="54E82A0E" w14:textId="77777777" w:rsidR="00AE1875" w:rsidRDefault="00000000" w:rsidP="00373251">
            <w:pPr>
              <w:pStyle w:val="XF-0"/>
              <w:jc w:val="both"/>
              <w:rPr>
                <w:rFonts w:hint="eastAsia"/>
              </w:rPr>
            </w:pPr>
            <w:r>
              <w:rPr>
                <w:rFonts w:hint="eastAsia"/>
              </w:rPr>
              <w:t>F0 0F</w:t>
            </w:r>
          </w:p>
        </w:tc>
      </w:tr>
      <w:tr w:rsidR="00AE1875" w14:paraId="5CCC8689" w14:textId="77777777" w:rsidTr="00373251">
        <w:trPr>
          <w:trHeight w:val="23"/>
        </w:trPr>
        <w:tc>
          <w:tcPr>
            <w:tcW w:w="375" w:type="pct"/>
            <w:vMerge/>
            <w:vAlign w:val="center"/>
          </w:tcPr>
          <w:p w14:paraId="11F175F3" w14:textId="77777777" w:rsidR="00AE1875" w:rsidRDefault="00AE1875" w:rsidP="00373251">
            <w:pPr>
              <w:pStyle w:val="XF-0"/>
              <w:jc w:val="both"/>
              <w:rPr>
                <w:rFonts w:hint="eastAsia"/>
                <w:b/>
              </w:rPr>
            </w:pPr>
          </w:p>
        </w:tc>
        <w:tc>
          <w:tcPr>
            <w:tcW w:w="462" w:type="pct"/>
            <w:vMerge/>
            <w:vAlign w:val="center"/>
          </w:tcPr>
          <w:p w14:paraId="7746A7AB" w14:textId="77777777" w:rsidR="00AE1875" w:rsidRDefault="00AE1875" w:rsidP="00373251">
            <w:pPr>
              <w:pStyle w:val="XF-0"/>
              <w:jc w:val="both"/>
              <w:rPr>
                <w:rFonts w:hint="eastAsia"/>
              </w:rPr>
            </w:pPr>
          </w:p>
        </w:tc>
        <w:tc>
          <w:tcPr>
            <w:tcW w:w="510" w:type="pct"/>
            <w:vMerge/>
            <w:vAlign w:val="center"/>
          </w:tcPr>
          <w:p w14:paraId="6C9B3465" w14:textId="77777777" w:rsidR="00AE1875" w:rsidRDefault="00AE1875" w:rsidP="00373251">
            <w:pPr>
              <w:pStyle w:val="XF-0"/>
              <w:jc w:val="both"/>
              <w:rPr>
                <w:rFonts w:hint="eastAsia"/>
              </w:rPr>
            </w:pPr>
          </w:p>
        </w:tc>
        <w:tc>
          <w:tcPr>
            <w:tcW w:w="987" w:type="pct"/>
            <w:vAlign w:val="center"/>
          </w:tcPr>
          <w:p w14:paraId="1935E87A" w14:textId="77777777" w:rsidR="00AE1875" w:rsidRDefault="00000000" w:rsidP="00373251">
            <w:pPr>
              <w:pStyle w:val="XF-0"/>
              <w:jc w:val="both"/>
              <w:rPr>
                <w:rFonts w:hint="eastAsia"/>
              </w:rPr>
            </w:pPr>
            <w:bookmarkStart w:id="46" w:name="OLE_LINK5"/>
            <w:r>
              <w:rPr>
                <w:rFonts w:hint="eastAsia"/>
              </w:rPr>
              <w:t>01：识别辅助点选跟踪</w:t>
            </w:r>
            <w:bookmarkEnd w:id="46"/>
          </w:p>
        </w:tc>
        <w:tc>
          <w:tcPr>
            <w:tcW w:w="1607" w:type="pct"/>
            <w:vAlign w:val="center"/>
          </w:tcPr>
          <w:p w14:paraId="44244572" w14:textId="77777777" w:rsidR="00AE1875" w:rsidRDefault="00000000" w:rsidP="00373251">
            <w:pPr>
              <w:pStyle w:val="XF-0"/>
              <w:jc w:val="both"/>
              <w:rPr>
                <w:rFonts w:hint="eastAsia"/>
              </w:rPr>
            </w:pPr>
            <w:r>
              <w:rPr>
                <w:rFonts w:hint="eastAsia"/>
              </w:rPr>
              <w:t>[0-1]：识别辅助点选跟踪位置X位置，000-27F（0-639）；</w:t>
            </w:r>
          </w:p>
          <w:p w14:paraId="3E88F7F0" w14:textId="77777777" w:rsidR="00AE1875" w:rsidRDefault="00000000" w:rsidP="00373251">
            <w:pPr>
              <w:pStyle w:val="XF-0"/>
              <w:jc w:val="both"/>
              <w:rPr>
                <w:rFonts w:hint="eastAsia"/>
              </w:rPr>
            </w:pPr>
            <w:r>
              <w:rPr>
                <w:rFonts w:hint="eastAsia"/>
              </w:rPr>
              <w:t>[2-3]：识别辅助点选跟踪位置Y位置，000-1FF（0-511）；</w:t>
            </w:r>
          </w:p>
          <w:p w14:paraId="279C7DA4" w14:textId="77777777" w:rsidR="00AE1875" w:rsidRDefault="00000000" w:rsidP="00373251">
            <w:pPr>
              <w:pStyle w:val="XF-0"/>
              <w:jc w:val="both"/>
              <w:rPr>
                <w:rFonts w:hint="eastAsia"/>
              </w:rPr>
            </w:pPr>
            <w:r>
              <w:rPr>
                <w:rFonts w:hint="eastAsia"/>
              </w:rPr>
              <w:t>[4-5]：识别辅助点选跟踪识别范围（以点选位置为中心）横向，000-27F（0-639）；</w:t>
            </w:r>
          </w:p>
          <w:p w14:paraId="398CD30C" w14:textId="77777777" w:rsidR="00AE1875" w:rsidRDefault="00000000" w:rsidP="00373251">
            <w:pPr>
              <w:pStyle w:val="XF-0"/>
              <w:jc w:val="both"/>
              <w:rPr>
                <w:rFonts w:hint="eastAsia"/>
              </w:rPr>
            </w:pPr>
            <w:r>
              <w:rPr>
                <w:rFonts w:hint="eastAsia"/>
              </w:rPr>
              <w:t>[6-7]：识别辅助点选跟踪识别范围（以点选位置为中心）纵向，000-1FF（0-511）；</w:t>
            </w:r>
          </w:p>
          <w:p w14:paraId="6A893E5C" w14:textId="77777777" w:rsidR="00AE1875" w:rsidRDefault="00000000" w:rsidP="00373251">
            <w:pPr>
              <w:pStyle w:val="XF-0"/>
              <w:jc w:val="both"/>
              <w:rPr>
                <w:rFonts w:hint="eastAsia"/>
              </w:rPr>
            </w:pPr>
            <w:r>
              <w:rPr>
                <w:rFonts w:hint="eastAsia"/>
              </w:rPr>
              <w:t>[8-9]：识别辅助点选跟踪识别时间设置，000-FFF（4095）帧，其中000表示常开；</w:t>
            </w:r>
          </w:p>
          <w:p w14:paraId="2E2A48CF" w14:textId="77777777" w:rsidR="00AE1875" w:rsidRDefault="00000000" w:rsidP="00373251">
            <w:pPr>
              <w:pStyle w:val="XF-0"/>
              <w:jc w:val="both"/>
              <w:rPr>
                <w:rFonts w:hint="eastAsia"/>
              </w:rPr>
            </w:pPr>
            <w:r>
              <w:rPr>
                <w:rFonts w:hint="eastAsia"/>
              </w:rPr>
              <w:t>[10]：识别种类，此字节为按二进制的位表示的种类开关，置1时表示该种类有效</w:t>
            </w:r>
          </w:p>
          <w:p w14:paraId="2737EA91" w14:textId="77777777" w:rsidR="00AE1875" w:rsidRDefault="00000000" w:rsidP="00373251">
            <w:pPr>
              <w:pStyle w:val="XF-0"/>
              <w:jc w:val="both"/>
              <w:rPr>
                <w:rFonts w:hint="eastAsia"/>
              </w:rPr>
            </w:pPr>
            <w:r>
              <w:rPr>
                <w:rFonts w:hint="eastAsia"/>
              </w:rPr>
              <w:t>Bit0：人；</w:t>
            </w:r>
          </w:p>
          <w:p w14:paraId="272E8D73" w14:textId="77777777" w:rsidR="00AE1875" w:rsidRDefault="00000000" w:rsidP="00373251">
            <w:pPr>
              <w:pStyle w:val="XF-0"/>
              <w:jc w:val="both"/>
              <w:rPr>
                <w:rFonts w:hint="eastAsia"/>
              </w:rPr>
            </w:pPr>
            <w:r>
              <w:rPr>
                <w:rFonts w:hint="eastAsia"/>
              </w:rPr>
              <w:t>Bit1：车；</w:t>
            </w:r>
          </w:p>
          <w:p w14:paraId="3FF54746" w14:textId="77777777" w:rsidR="00AE1875" w:rsidRDefault="00000000" w:rsidP="00373251">
            <w:pPr>
              <w:pStyle w:val="XF-0"/>
              <w:jc w:val="both"/>
              <w:rPr>
                <w:rFonts w:hint="eastAsia"/>
              </w:rPr>
            </w:pPr>
            <w:r>
              <w:rPr>
                <w:rFonts w:hint="eastAsia"/>
              </w:rPr>
              <w:t>Bit2：船；</w:t>
            </w:r>
          </w:p>
          <w:p w14:paraId="3FBC21BF" w14:textId="77777777" w:rsidR="00AE1875" w:rsidRDefault="00000000" w:rsidP="00373251">
            <w:pPr>
              <w:pStyle w:val="XF-0"/>
              <w:jc w:val="both"/>
              <w:rPr>
                <w:rFonts w:hint="eastAsia"/>
              </w:rPr>
            </w:pPr>
            <w:r>
              <w:rPr>
                <w:rFonts w:hint="eastAsia"/>
              </w:rPr>
              <w:t>Bit3：飞机；</w:t>
            </w:r>
          </w:p>
          <w:p w14:paraId="2F6763A5" w14:textId="77777777" w:rsidR="00AE1875" w:rsidRDefault="00000000" w:rsidP="00373251">
            <w:pPr>
              <w:pStyle w:val="XF-0"/>
              <w:jc w:val="both"/>
              <w:rPr>
                <w:rFonts w:hint="eastAsia"/>
              </w:rPr>
            </w:pPr>
            <w:r>
              <w:rPr>
                <w:rFonts w:hint="eastAsia"/>
              </w:rPr>
              <w:t>Bit4：无人机；</w:t>
            </w:r>
          </w:p>
          <w:p w14:paraId="2C6680D1" w14:textId="77777777" w:rsidR="00AE1875" w:rsidRDefault="00000000" w:rsidP="00373251">
            <w:pPr>
              <w:pStyle w:val="XF-0"/>
              <w:jc w:val="both"/>
              <w:rPr>
                <w:rFonts w:hint="eastAsia"/>
              </w:rPr>
            </w:pPr>
            <w:r>
              <w:rPr>
                <w:rFonts w:hint="eastAsia"/>
              </w:rPr>
              <w:t>Bit5-Bit7：预留</w:t>
            </w:r>
          </w:p>
        </w:tc>
        <w:tc>
          <w:tcPr>
            <w:tcW w:w="536" w:type="pct"/>
            <w:vMerge/>
            <w:vAlign w:val="center"/>
          </w:tcPr>
          <w:p w14:paraId="73689D87" w14:textId="77777777" w:rsidR="00AE1875" w:rsidRDefault="00AE1875" w:rsidP="00373251">
            <w:pPr>
              <w:pStyle w:val="XF-0"/>
              <w:jc w:val="both"/>
              <w:rPr>
                <w:rFonts w:hint="eastAsia"/>
              </w:rPr>
            </w:pPr>
          </w:p>
        </w:tc>
        <w:tc>
          <w:tcPr>
            <w:tcW w:w="522" w:type="pct"/>
            <w:vMerge/>
            <w:vAlign w:val="center"/>
          </w:tcPr>
          <w:p w14:paraId="0F702873" w14:textId="77777777" w:rsidR="00AE1875" w:rsidRDefault="00AE1875" w:rsidP="00373251">
            <w:pPr>
              <w:pStyle w:val="XF-0"/>
              <w:jc w:val="both"/>
              <w:rPr>
                <w:rFonts w:hint="eastAsia"/>
              </w:rPr>
            </w:pPr>
          </w:p>
        </w:tc>
      </w:tr>
      <w:tr w:rsidR="00AE1875" w14:paraId="0DE0BB10" w14:textId="77777777" w:rsidTr="00373251">
        <w:trPr>
          <w:trHeight w:val="23"/>
        </w:trPr>
        <w:tc>
          <w:tcPr>
            <w:tcW w:w="375" w:type="pct"/>
            <w:vMerge/>
            <w:vAlign w:val="center"/>
          </w:tcPr>
          <w:p w14:paraId="2D522FE7" w14:textId="77777777" w:rsidR="00AE1875" w:rsidRDefault="00AE1875" w:rsidP="00373251">
            <w:pPr>
              <w:pStyle w:val="XF-0"/>
              <w:jc w:val="both"/>
              <w:rPr>
                <w:rFonts w:hint="eastAsia"/>
                <w:b/>
              </w:rPr>
            </w:pPr>
          </w:p>
        </w:tc>
        <w:tc>
          <w:tcPr>
            <w:tcW w:w="462" w:type="pct"/>
            <w:vMerge/>
            <w:vAlign w:val="center"/>
          </w:tcPr>
          <w:p w14:paraId="45048D9B" w14:textId="77777777" w:rsidR="00AE1875" w:rsidRDefault="00AE1875" w:rsidP="00373251">
            <w:pPr>
              <w:pStyle w:val="XF-0"/>
              <w:jc w:val="both"/>
              <w:rPr>
                <w:rFonts w:hint="eastAsia"/>
              </w:rPr>
            </w:pPr>
          </w:p>
        </w:tc>
        <w:tc>
          <w:tcPr>
            <w:tcW w:w="510" w:type="pct"/>
            <w:vMerge/>
            <w:vAlign w:val="center"/>
          </w:tcPr>
          <w:p w14:paraId="5AB9413C" w14:textId="77777777" w:rsidR="00AE1875" w:rsidRDefault="00AE1875" w:rsidP="00373251">
            <w:pPr>
              <w:pStyle w:val="XF-0"/>
              <w:jc w:val="both"/>
              <w:rPr>
                <w:rFonts w:hint="eastAsia"/>
              </w:rPr>
            </w:pPr>
          </w:p>
        </w:tc>
        <w:tc>
          <w:tcPr>
            <w:tcW w:w="987" w:type="pct"/>
            <w:vAlign w:val="center"/>
          </w:tcPr>
          <w:p w14:paraId="1008710B" w14:textId="77777777" w:rsidR="00AE1875" w:rsidRDefault="00000000" w:rsidP="00373251">
            <w:pPr>
              <w:pStyle w:val="XF-0"/>
              <w:jc w:val="both"/>
              <w:rPr>
                <w:rFonts w:hint="eastAsia"/>
              </w:rPr>
            </w:pPr>
            <w:r>
              <w:rPr>
                <w:rFonts w:hint="eastAsia"/>
              </w:rPr>
              <w:t>02：跟踪丢失阈值</w:t>
            </w:r>
          </w:p>
        </w:tc>
        <w:tc>
          <w:tcPr>
            <w:tcW w:w="1607" w:type="pct"/>
            <w:vAlign w:val="center"/>
          </w:tcPr>
          <w:p w14:paraId="2EE56918" w14:textId="77777777" w:rsidR="00AE1875" w:rsidRDefault="00000000" w:rsidP="00373251">
            <w:pPr>
              <w:pStyle w:val="XF-0"/>
              <w:jc w:val="both"/>
              <w:rPr>
                <w:rFonts w:hint="eastAsia"/>
              </w:rPr>
            </w:pPr>
            <w:r>
              <w:rPr>
                <w:rFonts w:hint="eastAsia"/>
              </w:rPr>
              <w:t>[0]，阈值参数，00-64（0-100）</w:t>
            </w:r>
          </w:p>
        </w:tc>
        <w:tc>
          <w:tcPr>
            <w:tcW w:w="536" w:type="pct"/>
            <w:vMerge/>
            <w:vAlign w:val="center"/>
          </w:tcPr>
          <w:p w14:paraId="31FD9D1B" w14:textId="77777777" w:rsidR="00AE1875" w:rsidRDefault="00AE1875" w:rsidP="00373251">
            <w:pPr>
              <w:pStyle w:val="XF-0"/>
              <w:jc w:val="both"/>
              <w:rPr>
                <w:rFonts w:hint="eastAsia"/>
              </w:rPr>
            </w:pPr>
          </w:p>
        </w:tc>
        <w:tc>
          <w:tcPr>
            <w:tcW w:w="522" w:type="pct"/>
            <w:vMerge/>
            <w:vAlign w:val="center"/>
          </w:tcPr>
          <w:p w14:paraId="6980D10C" w14:textId="77777777" w:rsidR="00AE1875" w:rsidRDefault="00AE1875" w:rsidP="00373251">
            <w:pPr>
              <w:pStyle w:val="XF-0"/>
              <w:jc w:val="both"/>
              <w:rPr>
                <w:rFonts w:hint="eastAsia"/>
              </w:rPr>
            </w:pPr>
          </w:p>
        </w:tc>
      </w:tr>
      <w:tr w:rsidR="00AE1875" w14:paraId="78887DB6" w14:textId="77777777" w:rsidTr="00373251">
        <w:trPr>
          <w:trHeight w:val="23"/>
        </w:trPr>
        <w:tc>
          <w:tcPr>
            <w:tcW w:w="375" w:type="pct"/>
            <w:vMerge/>
            <w:vAlign w:val="center"/>
          </w:tcPr>
          <w:p w14:paraId="01751867" w14:textId="77777777" w:rsidR="00AE1875" w:rsidRDefault="00AE1875" w:rsidP="00373251">
            <w:pPr>
              <w:pStyle w:val="XF-0"/>
              <w:jc w:val="both"/>
              <w:rPr>
                <w:rFonts w:hint="eastAsia"/>
                <w:b/>
              </w:rPr>
            </w:pPr>
          </w:p>
        </w:tc>
        <w:tc>
          <w:tcPr>
            <w:tcW w:w="462" w:type="pct"/>
            <w:vMerge/>
            <w:vAlign w:val="center"/>
          </w:tcPr>
          <w:p w14:paraId="0435D4C1" w14:textId="77777777" w:rsidR="00AE1875" w:rsidRDefault="00AE1875" w:rsidP="00373251">
            <w:pPr>
              <w:pStyle w:val="XF-0"/>
              <w:jc w:val="both"/>
              <w:rPr>
                <w:rFonts w:hint="eastAsia"/>
              </w:rPr>
            </w:pPr>
          </w:p>
        </w:tc>
        <w:tc>
          <w:tcPr>
            <w:tcW w:w="510" w:type="pct"/>
            <w:vMerge/>
            <w:vAlign w:val="center"/>
          </w:tcPr>
          <w:p w14:paraId="202F9F79" w14:textId="77777777" w:rsidR="00AE1875" w:rsidRDefault="00AE1875" w:rsidP="00373251">
            <w:pPr>
              <w:pStyle w:val="XF-0"/>
              <w:jc w:val="both"/>
              <w:rPr>
                <w:rFonts w:hint="eastAsia"/>
              </w:rPr>
            </w:pPr>
          </w:p>
        </w:tc>
        <w:tc>
          <w:tcPr>
            <w:tcW w:w="987" w:type="pct"/>
            <w:vAlign w:val="center"/>
          </w:tcPr>
          <w:p w14:paraId="5E059C23" w14:textId="77777777" w:rsidR="00AE1875" w:rsidRDefault="00000000" w:rsidP="00373251">
            <w:pPr>
              <w:pStyle w:val="XF-0"/>
              <w:jc w:val="both"/>
              <w:rPr>
                <w:rFonts w:hint="eastAsia"/>
              </w:rPr>
            </w:pPr>
            <w:r>
              <w:rPr>
                <w:rFonts w:hint="eastAsia"/>
              </w:rPr>
              <w:t>03：重捕获阈值</w:t>
            </w:r>
          </w:p>
        </w:tc>
        <w:tc>
          <w:tcPr>
            <w:tcW w:w="1607" w:type="pct"/>
            <w:vAlign w:val="center"/>
          </w:tcPr>
          <w:p w14:paraId="1843C797" w14:textId="77777777" w:rsidR="00AE1875" w:rsidRDefault="00000000" w:rsidP="00373251">
            <w:pPr>
              <w:pStyle w:val="XF-0"/>
              <w:jc w:val="both"/>
              <w:rPr>
                <w:rFonts w:hint="eastAsia"/>
              </w:rPr>
            </w:pPr>
            <w:r>
              <w:rPr>
                <w:rFonts w:hint="eastAsia"/>
              </w:rPr>
              <w:t>[0]，阈值参数，00-64（0-100）</w:t>
            </w:r>
          </w:p>
        </w:tc>
        <w:tc>
          <w:tcPr>
            <w:tcW w:w="536" w:type="pct"/>
            <w:vMerge/>
            <w:vAlign w:val="center"/>
          </w:tcPr>
          <w:p w14:paraId="7B4CB7FB" w14:textId="77777777" w:rsidR="00AE1875" w:rsidRDefault="00AE1875" w:rsidP="00373251">
            <w:pPr>
              <w:pStyle w:val="XF-0"/>
              <w:jc w:val="both"/>
              <w:rPr>
                <w:rFonts w:hint="eastAsia"/>
              </w:rPr>
            </w:pPr>
          </w:p>
        </w:tc>
        <w:tc>
          <w:tcPr>
            <w:tcW w:w="522" w:type="pct"/>
            <w:vMerge/>
            <w:vAlign w:val="center"/>
          </w:tcPr>
          <w:p w14:paraId="493B0701" w14:textId="77777777" w:rsidR="00AE1875" w:rsidRDefault="00AE1875" w:rsidP="00373251">
            <w:pPr>
              <w:pStyle w:val="XF-0"/>
              <w:jc w:val="both"/>
              <w:rPr>
                <w:rFonts w:hint="eastAsia"/>
              </w:rPr>
            </w:pPr>
          </w:p>
        </w:tc>
      </w:tr>
      <w:tr w:rsidR="00AE1875" w14:paraId="774A1CD3" w14:textId="77777777" w:rsidTr="00373251">
        <w:trPr>
          <w:trHeight w:val="23"/>
        </w:trPr>
        <w:tc>
          <w:tcPr>
            <w:tcW w:w="375" w:type="pct"/>
            <w:vMerge/>
            <w:vAlign w:val="center"/>
          </w:tcPr>
          <w:p w14:paraId="274BB2D8" w14:textId="77777777" w:rsidR="00AE1875" w:rsidRDefault="00AE1875" w:rsidP="00373251">
            <w:pPr>
              <w:pStyle w:val="XF-0"/>
              <w:jc w:val="both"/>
              <w:rPr>
                <w:rFonts w:hint="eastAsia"/>
                <w:b/>
              </w:rPr>
            </w:pPr>
          </w:p>
        </w:tc>
        <w:tc>
          <w:tcPr>
            <w:tcW w:w="462" w:type="pct"/>
            <w:vMerge/>
            <w:vAlign w:val="center"/>
          </w:tcPr>
          <w:p w14:paraId="1E18C889" w14:textId="77777777" w:rsidR="00AE1875" w:rsidRDefault="00AE1875" w:rsidP="00373251">
            <w:pPr>
              <w:pStyle w:val="XF-0"/>
              <w:jc w:val="both"/>
              <w:rPr>
                <w:rFonts w:hint="eastAsia"/>
              </w:rPr>
            </w:pPr>
          </w:p>
        </w:tc>
        <w:tc>
          <w:tcPr>
            <w:tcW w:w="510" w:type="pct"/>
            <w:vMerge/>
            <w:vAlign w:val="center"/>
          </w:tcPr>
          <w:p w14:paraId="37D1EEDC" w14:textId="77777777" w:rsidR="00AE1875" w:rsidRDefault="00AE1875" w:rsidP="00373251">
            <w:pPr>
              <w:pStyle w:val="XF-0"/>
              <w:jc w:val="both"/>
              <w:rPr>
                <w:rFonts w:hint="eastAsia"/>
              </w:rPr>
            </w:pPr>
          </w:p>
        </w:tc>
        <w:tc>
          <w:tcPr>
            <w:tcW w:w="987" w:type="pct"/>
            <w:vAlign w:val="center"/>
          </w:tcPr>
          <w:p w14:paraId="0BC54584" w14:textId="77777777" w:rsidR="00AE1875" w:rsidRDefault="00000000" w:rsidP="00373251">
            <w:pPr>
              <w:pStyle w:val="XF-0"/>
              <w:jc w:val="both"/>
              <w:rPr>
                <w:rFonts w:hint="eastAsia"/>
              </w:rPr>
            </w:pPr>
            <w:r>
              <w:rPr>
                <w:rFonts w:hint="eastAsia"/>
              </w:rPr>
              <w:t>04：取消跟踪</w:t>
            </w:r>
          </w:p>
        </w:tc>
        <w:tc>
          <w:tcPr>
            <w:tcW w:w="1607" w:type="pct"/>
            <w:vAlign w:val="center"/>
          </w:tcPr>
          <w:p w14:paraId="2A089965" w14:textId="77777777" w:rsidR="00AE1875" w:rsidRDefault="00AE1875" w:rsidP="00373251">
            <w:pPr>
              <w:pStyle w:val="XF-0"/>
              <w:jc w:val="both"/>
              <w:rPr>
                <w:rFonts w:hint="eastAsia"/>
              </w:rPr>
            </w:pPr>
          </w:p>
        </w:tc>
        <w:tc>
          <w:tcPr>
            <w:tcW w:w="536" w:type="pct"/>
            <w:vMerge/>
            <w:vAlign w:val="center"/>
          </w:tcPr>
          <w:p w14:paraId="26F17343" w14:textId="77777777" w:rsidR="00AE1875" w:rsidRDefault="00AE1875" w:rsidP="00373251">
            <w:pPr>
              <w:pStyle w:val="XF-0"/>
              <w:jc w:val="both"/>
              <w:rPr>
                <w:rFonts w:hint="eastAsia"/>
              </w:rPr>
            </w:pPr>
          </w:p>
        </w:tc>
        <w:tc>
          <w:tcPr>
            <w:tcW w:w="522" w:type="pct"/>
            <w:vMerge/>
            <w:vAlign w:val="center"/>
          </w:tcPr>
          <w:p w14:paraId="17DF9454" w14:textId="77777777" w:rsidR="00AE1875" w:rsidRDefault="00AE1875" w:rsidP="00373251">
            <w:pPr>
              <w:pStyle w:val="XF-0"/>
              <w:jc w:val="both"/>
              <w:rPr>
                <w:rFonts w:hint="eastAsia"/>
              </w:rPr>
            </w:pPr>
          </w:p>
        </w:tc>
      </w:tr>
      <w:tr w:rsidR="00AE1875" w14:paraId="6D6ADC79" w14:textId="77777777" w:rsidTr="00373251">
        <w:trPr>
          <w:trHeight w:val="23"/>
        </w:trPr>
        <w:tc>
          <w:tcPr>
            <w:tcW w:w="375" w:type="pct"/>
            <w:vMerge/>
            <w:vAlign w:val="center"/>
          </w:tcPr>
          <w:p w14:paraId="7140C156" w14:textId="77777777" w:rsidR="00AE1875" w:rsidRDefault="00AE1875" w:rsidP="00373251">
            <w:pPr>
              <w:pStyle w:val="XF-0"/>
              <w:jc w:val="both"/>
              <w:rPr>
                <w:rFonts w:hint="eastAsia"/>
                <w:b/>
              </w:rPr>
            </w:pPr>
          </w:p>
        </w:tc>
        <w:tc>
          <w:tcPr>
            <w:tcW w:w="462" w:type="pct"/>
            <w:vMerge/>
            <w:vAlign w:val="center"/>
          </w:tcPr>
          <w:p w14:paraId="5C45F5A7" w14:textId="77777777" w:rsidR="00AE1875" w:rsidRDefault="00AE1875" w:rsidP="00373251">
            <w:pPr>
              <w:pStyle w:val="XF-0"/>
              <w:jc w:val="both"/>
              <w:rPr>
                <w:rFonts w:hint="eastAsia"/>
              </w:rPr>
            </w:pPr>
          </w:p>
        </w:tc>
        <w:tc>
          <w:tcPr>
            <w:tcW w:w="510" w:type="pct"/>
            <w:vMerge/>
            <w:vAlign w:val="center"/>
          </w:tcPr>
          <w:p w14:paraId="02EDF9CA" w14:textId="77777777" w:rsidR="00AE1875" w:rsidRDefault="00AE1875" w:rsidP="00373251">
            <w:pPr>
              <w:pStyle w:val="XF-0"/>
              <w:jc w:val="both"/>
              <w:rPr>
                <w:rFonts w:hint="eastAsia"/>
              </w:rPr>
            </w:pPr>
          </w:p>
        </w:tc>
        <w:tc>
          <w:tcPr>
            <w:tcW w:w="987" w:type="pct"/>
            <w:vAlign w:val="center"/>
          </w:tcPr>
          <w:p w14:paraId="7E945FFE" w14:textId="77777777" w:rsidR="00AE1875" w:rsidRDefault="00000000" w:rsidP="00373251">
            <w:pPr>
              <w:pStyle w:val="XF-0"/>
              <w:jc w:val="both"/>
              <w:rPr>
                <w:rFonts w:hint="eastAsia"/>
              </w:rPr>
            </w:pPr>
            <w:r>
              <w:rPr>
                <w:rFonts w:hint="eastAsia"/>
              </w:rPr>
              <w:t>05自适应波门开关</w:t>
            </w:r>
          </w:p>
        </w:tc>
        <w:tc>
          <w:tcPr>
            <w:tcW w:w="1607" w:type="pct"/>
            <w:vAlign w:val="center"/>
          </w:tcPr>
          <w:p w14:paraId="1D339A86" w14:textId="77777777" w:rsidR="00AE1875" w:rsidRDefault="00000000" w:rsidP="00373251">
            <w:pPr>
              <w:pStyle w:val="XF-0"/>
              <w:jc w:val="both"/>
              <w:rPr>
                <w:rFonts w:hint="eastAsia"/>
              </w:rPr>
            </w:pPr>
            <w:r>
              <w:rPr>
                <w:rFonts w:hint="eastAsia"/>
              </w:rPr>
              <w:t>[0]：0：关；1开</w:t>
            </w:r>
          </w:p>
        </w:tc>
        <w:tc>
          <w:tcPr>
            <w:tcW w:w="536" w:type="pct"/>
            <w:vMerge/>
            <w:vAlign w:val="center"/>
          </w:tcPr>
          <w:p w14:paraId="5FBBCBD6" w14:textId="77777777" w:rsidR="00AE1875" w:rsidRDefault="00AE1875" w:rsidP="00373251">
            <w:pPr>
              <w:pStyle w:val="XF-0"/>
              <w:jc w:val="both"/>
              <w:rPr>
                <w:rFonts w:hint="eastAsia"/>
              </w:rPr>
            </w:pPr>
          </w:p>
        </w:tc>
        <w:tc>
          <w:tcPr>
            <w:tcW w:w="522" w:type="pct"/>
            <w:vMerge/>
            <w:vAlign w:val="center"/>
          </w:tcPr>
          <w:p w14:paraId="4287C3AF" w14:textId="77777777" w:rsidR="00AE1875" w:rsidRDefault="00AE1875" w:rsidP="00373251">
            <w:pPr>
              <w:pStyle w:val="XF-0"/>
              <w:jc w:val="both"/>
              <w:rPr>
                <w:rFonts w:hint="eastAsia"/>
              </w:rPr>
            </w:pPr>
          </w:p>
        </w:tc>
      </w:tr>
      <w:tr w:rsidR="00AE1875" w14:paraId="156CAAB2" w14:textId="77777777" w:rsidTr="00373251">
        <w:trPr>
          <w:trHeight w:val="23"/>
        </w:trPr>
        <w:tc>
          <w:tcPr>
            <w:tcW w:w="375" w:type="pct"/>
            <w:vMerge/>
            <w:vAlign w:val="center"/>
          </w:tcPr>
          <w:p w14:paraId="37990E3C" w14:textId="77777777" w:rsidR="00AE1875" w:rsidRDefault="00AE1875" w:rsidP="00373251">
            <w:pPr>
              <w:pStyle w:val="XF-0"/>
              <w:jc w:val="both"/>
              <w:rPr>
                <w:rFonts w:hint="eastAsia"/>
                <w:b/>
              </w:rPr>
            </w:pPr>
          </w:p>
        </w:tc>
        <w:tc>
          <w:tcPr>
            <w:tcW w:w="462" w:type="pct"/>
            <w:vMerge/>
            <w:vAlign w:val="center"/>
          </w:tcPr>
          <w:p w14:paraId="05C3EC71" w14:textId="77777777" w:rsidR="00AE1875" w:rsidRDefault="00AE1875" w:rsidP="00373251">
            <w:pPr>
              <w:pStyle w:val="XF-0"/>
              <w:jc w:val="both"/>
              <w:rPr>
                <w:rFonts w:hint="eastAsia"/>
              </w:rPr>
            </w:pPr>
          </w:p>
        </w:tc>
        <w:tc>
          <w:tcPr>
            <w:tcW w:w="510" w:type="pct"/>
            <w:vMerge/>
            <w:vAlign w:val="center"/>
          </w:tcPr>
          <w:p w14:paraId="485259F5" w14:textId="77777777" w:rsidR="00AE1875" w:rsidRDefault="00AE1875" w:rsidP="00373251">
            <w:pPr>
              <w:pStyle w:val="XF-0"/>
              <w:jc w:val="both"/>
              <w:rPr>
                <w:rFonts w:hint="eastAsia"/>
              </w:rPr>
            </w:pPr>
          </w:p>
        </w:tc>
        <w:tc>
          <w:tcPr>
            <w:tcW w:w="987" w:type="pct"/>
            <w:vAlign w:val="center"/>
          </w:tcPr>
          <w:p w14:paraId="1A51DA9B" w14:textId="77777777" w:rsidR="00AE1875" w:rsidRDefault="00000000" w:rsidP="00373251">
            <w:pPr>
              <w:pStyle w:val="XF-0"/>
              <w:jc w:val="both"/>
              <w:rPr>
                <w:rFonts w:hint="eastAsia"/>
              </w:rPr>
            </w:pPr>
            <w:r>
              <w:rPr>
                <w:rFonts w:hint="eastAsia"/>
              </w:rPr>
              <w:t>06：设置默认波门尺寸</w:t>
            </w:r>
          </w:p>
        </w:tc>
        <w:tc>
          <w:tcPr>
            <w:tcW w:w="1607" w:type="pct"/>
            <w:vAlign w:val="center"/>
          </w:tcPr>
          <w:p w14:paraId="513C348A" w14:textId="77777777" w:rsidR="00AE1875" w:rsidRDefault="00000000" w:rsidP="00373251">
            <w:pPr>
              <w:pStyle w:val="XF-0"/>
              <w:jc w:val="both"/>
              <w:rPr>
                <w:rFonts w:hint="eastAsia"/>
              </w:rPr>
            </w:pPr>
            <w:r>
              <w:rPr>
                <w:rFonts w:hint="eastAsia"/>
              </w:rPr>
              <w:t>[0]：波门尺寸，00-FF（0-256）（同时作为默认大中小波门使用）</w:t>
            </w:r>
          </w:p>
        </w:tc>
        <w:tc>
          <w:tcPr>
            <w:tcW w:w="536" w:type="pct"/>
            <w:vMerge/>
            <w:vAlign w:val="center"/>
          </w:tcPr>
          <w:p w14:paraId="0DB86FDF" w14:textId="77777777" w:rsidR="00AE1875" w:rsidRDefault="00AE1875" w:rsidP="00373251">
            <w:pPr>
              <w:pStyle w:val="XF-0"/>
              <w:jc w:val="both"/>
              <w:rPr>
                <w:rFonts w:hint="eastAsia"/>
              </w:rPr>
            </w:pPr>
          </w:p>
        </w:tc>
        <w:tc>
          <w:tcPr>
            <w:tcW w:w="522" w:type="pct"/>
            <w:vMerge/>
            <w:vAlign w:val="center"/>
          </w:tcPr>
          <w:p w14:paraId="77A87A67" w14:textId="77777777" w:rsidR="00AE1875" w:rsidRDefault="00AE1875" w:rsidP="00373251">
            <w:pPr>
              <w:pStyle w:val="XF-0"/>
              <w:jc w:val="both"/>
              <w:rPr>
                <w:rFonts w:hint="eastAsia"/>
              </w:rPr>
            </w:pPr>
          </w:p>
        </w:tc>
      </w:tr>
      <w:tr w:rsidR="00AE1875" w14:paraId="681AB035" w14:textId="77777777" w:rsidTr="00373251">
        <w:trPr>
          <w:trHeight w:val="23"/>
        </w:trPr>
        <w:tc>
          <w:tcPr>
            <w:tcW w:w="375" w:type="pct"/>
            <w:vMerge/>
            <w:vAlign w:val="center"/>
          </w:tcPr>
          <w:p w14:paraId="04DD2A16" w14:textId="77777777" w:rsidR="00AE1875" w:rsidRDefault="00AE1875" w:rsidP="00373251">
            <w:pPr>
              <w:pStyle w:val="XF-0"/>
              <w:jc w:val="both"/>
              <w:rPr>
                <w:rFonts w:hint="eastAsia"/>
                <w:b/>
              </w:rPr>
            </w:pPr>
          </w:p>
        </w:tc>
        <w:tc>
          <w:tcPr>
            <w:tcW w:w="462" w:type="pct"/>
            <w:vMerge/>
            <w:vAlign w:val="center"/>
          </w:tcPr>
          <w:p w14:paraId="33A4430B" w14:textId="77777777" w:rsidR="00AE1875" w:rsidRDefault="00AE1875" w:rsidP="00373251">
            <w:pPr>
              <w:pStyle w:val="XF-0"/>
              <w:jc w:val="both"/>
              <w:rPr>
                <w:rFonts w:hint="eastAsia"/>
              </w:rPr>
            </w:pPr>
          </w:p>
        </w:tc>
        <w:tc>
          <w:tcPr>
            <w:tcW w:w="510" w:type="pct"/>
            <w:vMerge/>
            <w:vAlign w:val="center"/>
          </w:tcPr>
          <w:p w14:paraId="3FACC78D" w14:textId="77777777" w:rsidR="00AE1875" w:rsidRDefault="00AE1875" w:rsidP="00373251">
            <w:pPr>
              <w:pStyle w:val="XF-0"/>
              <w:jc w:val="both"/>
              <w:rPr>
                <w:rFonts w:hint="eastAsia"/>
              </w:rPr>
            </w:pPr>
          </w:p>
        </w:tc>
        <w:tc>
          <w:tcPr>
            <w:tcW w:w="987" w:type="pct"/>
            <w:vAlign w:val="center"/>
          </w:tcPr>
          <w:p w14:paraId="62703BCB" w14:textId="77777777" w:rsidR="00AE1875" w:rsidRDefault="00000000" w:rsidP="00373251">
            <w:pPr>
              <w:pStyle w:val="XF-0"/>
              <w:jc w:val="both"/>
              <w:rPr>
                <w:rFonts w:hint="eastAsia"/>
              </w:rPr>
            </w:pPr>
            <w:r>
              <w:rPr>
                <w:rFonts w:hint="eastAsia"/>
              </w:rPr>
              <w:t>07：记忆跟踪时间设置</w:t>
            </w:r>
          </w:p>
        </w:tc>
        <w:tc>
          <w:tcPr>
            <w:tcW w:w="1607" w:type="pct"/>
            <w:vAlign w:val="center"/>
          </w:tcPr>
          <w:p w14:paraId="06B2D735" w14:textId="77777777" w:rsidR="00AE1875" w:rsidRDefault="00000000" w:rsidP="00373251">
            <w:pPr>
              <w:pStyle w:val="XF-0"/>
              <w:jc w:val="both"/>
              <w:rPr>
                <w:rFonts w:hint="eastAsia"/>
              </w:rPr>
            </w:pPr>
            <w:r>
              <w:rPr>
                <w:rFonts w:hint="eastAsia"/>
              </w:rPr>
              <w:t>[0-1]，记忆跟踪时间，000-1388（0-5000毫秒）</w:t>
            </w:r>
          </w:p>
        </w:tc>
        <w:tc>
          <w:tcPr>
            <w:tcW w:w="536" w:type="pct"/>
            <w:vMerge/>
            <w:vAlign w:val="center"/>
          </w:tcPr>
          <w:p w14:paraId="15F6B46B" w14:textId="77777777" w:rsidR="00AE1875" w:rsidRDefault="00AE1875" w:rsidP="00373251">
            <w:pPr>
              <w:pStyle w:val="XF-0"/>
              <w:jc w:val="both"/>
              <w:rPr>
                <w:rFonts w:hint="eastAsia"/>
              </w:rPr>
            </w:pPr>
          </w:p>
        </w:tc>
        <w:tc>
          <w:tcPr>
            <w:tcW w:w="522" w:type="pct"/>
            <w:vMerge/>
            <w:vAlign w:val="center"/>
          </w:tcPr>
          <w:p w14:paraId="34742E22" w14:textId="77777777" w:rsidR="00AE1875" w:rsidRDefault="00AE1875" w:rsidP="00373251">
            <w:pPr>
              <w:pStyle w:val="XF-0"/>
              <w:jc w:val="both"/>
              <w:rPr>
                <w:rFonts w:hint="eastAsia"/>
              </w:rPr>
            </w:pPr>
          </w:p>
        </w:tc>
      </w:tr>
      <w:tr w:rsidR="00AE1875" w14:paraId="67B2183B" w14:textId="77777777" w:rsidTr="00373251">
        <w:trPr>
          <w:trHeight w:val="23"/>
        </w:trPr>
        <w:tc>
          <w:tcPr>
            <w:tcW w:w="375" w:type="pct"/>
            <w:vMerge/>
            <w:vAlign w:val="center"/>
          </w:tcPr>
          <w:p w14:paraId="62E6C3A2" w14:textId="77777777" w:rsidR="00AE1875" w:rsidRDefault="00AE1875" w:rsidP="00373251">
            <w:pPr>
              <w:pStyle w:val="XF-0"/>
              <w:jc w:val="both"/>
              <w:rPr>
                <w:rFonts w:hint="eastAsia"/>
                <w:b/>
              </w:rPr>
            </w:pPr>
          </w:p>
        </w:tc>
        <w:tc>
          <w:tcPr>
            <w:tcW w:w="462" w:type="pct"/>
            <w:vMerge/>
            <w:vAlign w:val="center"/>
          </w:tcPr>
          <w:p w14:paraId="49EC0AA6" w14:textId="77777777" w:rsidR="00AE1875" w:rsidRDefault="00AE1875" w:rsidP="00373251">
            <w:pPr>
              <w:pStyle w:val="XF-0"/>
              <w:jc w:val="both"/>
              <w:rPr>
                <w:rFonts w:hint="eastAsia"/>
              </w:rPr>
            </w:pPr>
          </w:p>
        </w:tc>
        <w:tc>
          <w:tcPr>
            <w:tcW w:w="510" w:type="pct"/>
            <w:vMerge/>
            <w:vAlign w:val="center"/>
          </w:tcPr>
          <w:p w14:paraId="7F615240" w14:textId="77777777" w:rsidR="00AE1875" w:rsidRDefault="00AE1875" w:rsidP="00373251">
            <w:pPr>
              <w:pStyle w:val="XF-0"/>
              <w:jc w:val="both"/>
              <w:rPr>
                <w:rFonts w:hint="eastAsia"/>
              </w:rPr>
            </w:pPr>
          </w:p>
        </w:tc>
        <w:tc>
          <w:tcPr>
            <w:tcW w:w="987" w:type="pct"/>
            <w:vAlign w:val="center"/>
          </w:tcPr>
          <w:p w14:paraId="539D5A2F" w14:textId="77777777" w:rsidR="00AE1875" w:rsidRDefault="00000000" w:rsidP="00373251">
            <w:pPr>
              <w:pStyle w:val="XF-0"/>
              <w:jc w:val="both"/>
              <w:rPr>
                <w:rFonts w:hint="eastAsia"/>
              </w:rPr>
            </w:pPr>
            <w:r>
              <w:rPr>
                <w:rFonts w:hint="eastAsia"/>
              </w:rPr>
              <w:t>0x08：波门上移动（跟踪中）</w:t>
            </w:r>
          </w:p>
          <w:p w14:paraId="56999D82" w14:textId="77777777" w:rsidR="00AE1875" w:rsidRDefault="00000000" w:rsidP="00373251">
            <w:pPr>
              <w:pStyle w:val="XF-0"/>
              <w:jc w:val="both"/>
              <w:rPr>
                <w:rFonts w:hint="eastAsia"/>
              </w:rPr>
            </w:pPr>
            <w:r>
              <w:rPr>
                <w:rFonts w:hint="eastAsia"/>
              </w:rPr>
              <w:t>0x09：波门下移动（跟踪中）</w:t>
            </w:r>
          </w:p>
          <w:p w14:paraId="5E3C554C" w14:textId="77777777" w:rsidR="00AE1875" w:rsidRDefault="00000000" w:rsidP="00373251">
            <w:pPr>
              <w:pStyle w:val="XF-0"/>
              <w:jc w:val="both"/>
              <w:rPr>
                <w:rFonts w:hint="eastAsia"/>
              </w:rPr>
            </w:pPr>
            <w:r>
              <w:rPr>
                <w:rFonts w:hint="eastAsia"/>
              </w:rPr>
              <w:t>0x0a：波门左移动（跟踪中）</w:t>
            </w:r>
          </w:p>
          <w:p w14:paraId="4BA132FA" w14:textId="77777777" w:rsidR="00AE1875" w:rsidRDefault="00000000" w:rsidP="00373251">
            <w:pPr>
              <w:pStyle w:val="XF-0"/>
              <w:jc w:val="both"/>
              <w:rPr>
                <w:rFonts w:hint="eastAsia"/>
              </w:rPr>
            </w:pPr>
            <w:r>
              <w:rPr>
                <w:rFonts w:hint="eastAsia"/>
              </w:rPr>
              <w:t>0x0b：波门右移动（跟踪中）</w:t>
            </w:r>
          </w:p>
          <w:p w14:paraId="022D9005" w14:textId="77777777" w:rsidR="00AE1875" w:rsidRDefault="00000000" w:rsidP="00373251">
            <w:pPr>
              <w:pStyle w:val="XF-0"/>
              <w:jc w:val="both"/>
              <w:rPr>
                <w:rFonts w:hint="eastAsia"/>
              </w:rPr>
            </w:pPr>
            <w:r>
              <w:rPr>
                <w:rFonts w:hint="eastAsia"/>
              </w:rPr>
              <w:t>0x0c：波门+（跟踪中）</w:t>
            </w:r>
          </w:p>
          <w:p w14:paraId="28FAB236" w14:textId="77777777" w:rsidR="00AE1875" w:rsidRDefault="00000000" w:rsidP="00373251">
            <w:pPr>
              <w:pStyle w:val="XF-0"/>
              <w:jc w:val="both"/>
              <w:rPr>
                <w:rFonts w:hint="eastAsia"/>
              </w:rPr>
            </w:pPr>
            <w:r>
              <w:rPr>
                <w:rFonts w:hint="eastAsia"/>
              </w:rPr>
              <w:t>0x0d：波门-（跟踪中）</w:t>
            </w:r>
          </w:p>
        </w:tc>
        <w:tc>
          <w:tcPr>
            <w:tcW w:w="1607" w:type="pct"/>
            <w:vAlign w:val="center"/>
          </w:tcPr>
          <w:p w14:paraId="34938368" w14:textId="77777777" w:rsidR="00AE1875" w:rsidRDefault="00000000" w:rsidP="00373251">
            <w:pPr>
              <w:pStyle w:val="XF-0"/>
              <w:jc w:val="both"/>
              <w:rPr>
                <w:rFonts w:hint="eastAsia"/>
              </w:rPr>
            </w:pPr>
            <w:r>
              <w:rPr>
                <w:rFonts w:hint="eastAsia"/>
              </w:rPr>
              <w:t>[0]：移动像素数量，00-64（0-100）</w:t>
            </w:r>
          </w:p>
        </w:tc>
        <w:tc>
          <w:tcPr>
            <w:tcW w:w="536" w:type="pct"/>
            <w:vMerge/>
            <w:vAlign w:val="center"/>
          </w:tcPr>
          <w:p w14:paraId="1A2509B2" w14:textId="77777777" w:rsidR="00AE1875" w:rsidRDefault="00AE1875" w:rsidP="00373251">
            <w:pPr>
              <w:pStyle w:val="XF-0"/>
              <w:jc w:val="both"/>
              <w:rPr>
                <w:rFonts w:hint="eastAsia"/>
              </w:rPr>
            </w:pPr>
          </w:p>
        </w:tc>
        <w:tc>
          <w:tcPr>
            <w:tcW w:w="522" w:type="pct"/>
            <w:vMerge/>
            <w:vAlign w:val="center"/>
          </w:tcPr>
          <w:p w14:paraId="19F1AE22" w14:textId="77777777" w:rsidR="00AE1875" w:rsidRDefault="00AE1875" w:rsidP="00373251">
            <w:pPr>
              <w:pStyle w:val="XF-0"/>
              <w:jc w:val="both"/>
              <w:rPr>
                <w:rFonts w:hint="eastAsia"/>
              </w:rPr>
            </w:pPr>
          </w:p>
        </w:tc>
      </w:tr>
      <w:tr w:rsidR="00AE1875" w14:paraId="205E07AD" w14:textId="77777777" w:rsidTr="00373251">
        <w:trPr>
          <w:trHeight w:val="23"/>
        </w:trPr>
        <w:tc>
          <w:tcPr>
            <w:tcW w:w="375" w:type="pct"/>
            <w:vMerge/>
            <w:vAlign w:val="center"/>
          </w:tcPr>
          <w:p w14:paraId="36586D05" w14:textId="77777777" w:rsidR="00AE1875" w:rsidRDefault="00AE1875" w:rsidP="00373251">
            <w:pPr>
              <w:pStyle w:val="XF-0"/>
              <w:jc w:val="both"/>
              <w:rPr>
                <w:rFonts w:hint="eastAsia"/>
                <w:b/>
              </w:rPr>
            </w:pPr>
          </w:p>
        </w:tc>
        <w:tc>
          <w:tcPr>
            <w:tcW w:w="462" w:type="pct"/>
            <w:vMerge/>
            <w:vAlign w:val="center"/>
          </w:tcPr>
          <w:p w14:paraId="795B2DA2" w14:textId="77777777" w:rsidR="00AE1875" w:rsidRDefault="00AE1875" w:rsidP="00373251">
            <w:pPr>
              <w:pStyle w:val="XF-0"/>
              <w:jc w:val="both"/>
              <w:rPr>
                <w:rFonts w:hint="eastAsia"/>
              </w:rPr>
            </w:pPr>
          </w:p>
        </w:tc>
        <w:tc>
          <w:tcPr>
            <w:tcW w:w="510" w:type="pct"/>
            <w:vMerge/>
            <w:vAlign w:val="center"/>
          </w:tcPr>
          <w:p w14:paraId="39F2915E" w14:textId="77777777" w:rsidR="00AE1875" w:rsidRDefault="00AE1875" w:rsidP="00373251">
            <w:pPr>
              <w:pStyle w:val="XF-0"/>
              <w:jc w:val="both"/>
              <w:rPr>
                <w:rFonts w:hint="eastAsia"/>
              </w:rPr>
            </w:pPr>
          </w:p>
        </w:tc>
        <w:tc>
          <w:tcPr>
            <w:tcW w:w="987" w:type="pct"/>
            <w:vAlign w:val="center"/>
          </w:tcPr>
          <w:p w14:paraId="29BFA42F" w14:textId="77777777" w:rsidR="00AE1875" w:rsidRDefault="00000000" w:rsidP="00373251">
            <w:pPr>
              <w:pStyle w:val="XF-0"/>
              <w:jc w:val="both"/>
              <w:rPr>
                <w:rFonts w:hint="eastAsia"/>
              </w:rPr>
            </w:pPr>
            <w:r>
              <w:rPr>
                <w:rFonts w:hint="eastAsia"/>
              </w:rPr>
              <w:t>0x0e：保存跟踪状态设置</w:t>
            </w:r>
          </w:p>
        </w:tc>
        <w:tc>
          <w:tcPr>
            <w:tcW w:w="1607" w:type="pct"/>
            <w:vAlign w:val="center"/>
          </w:tcPr>
          <w:p w14:paraId="380A5B2B" w14:textId="77777777" w:rsidR="00AE1875" w:rsidRDefault="00000000" w:rsidP="00373251">
            <w:pPr>
              <w:pStyle w:val="XF-0"/>
              <w:jc w:val="both"/>
              <w:rPr>
                <w:rFonts w:hint="eastAsia"/>
              </w:rPr>
            </w:pPr>
            <w:r>
              <w:rPr>
                <w:rFonts w:hint="eastAsia"/>
              </w:rPr>
              <w:t>保存记忆跟踪时间和波门尺寸</w:t>
            </w:r>
          </w:p>
        </w:tc>
        <w:tc>
          <w:tcPr>
            <w:tcW w:w="536" w:type="pct"/>
            <w:vMerge/>
            <w:vAlign w:val="center"/>
          </w:tcPr>
          <w:p w14:paraId="00584E07" w14:textId="77777777" w:rsidR="00AE1875" w:rsidRDefault="00AE1875" w:rsidP="00373251">
            <w:pPr>
              <w:pStyle w:val="XF-0"/>
              <w:jc w:val="both"/>
              <w:rPr>
                <w:rFonts w:hint="eastAsia"/>
              </w:rPr>
            </w:pPr>
          </w:p>
        </w:tc>
        <w:tc>
          <w:tcPr>
            <w:tcW w:w="522" w:type="pct"/>
            <w:vMerge/>
            <w:vAlign w:val="center"/>
          </w:tcPr>
          <w:p w14:paraId="56B60802" w14:textId="77777777" w:rsidR="00AE1875" w:rsidRDefault="00AE1875" w:rsidP="00373251">
            <w:pPr>
              <w:pStyle w:val="XF-0"/>
              <w:jc w:val="both"/>
              <w:rPr>
                <w:rFonts w:hint="eastAsia"/>
              </w:rPr>
            </w:pPr>
          </w:p>
        </w:tc>
      </w:tr>
      <w:tr w:rsidR="00AE1875" w14:paraId="34F3294D" w14:textId="77777777" w:rsidTr="00373251">
        <w:trPr>
          <w:trHeight w:val="718"/>
        </w:trPr>
        <w:tc>
          <w:tcPr>
            <w:tcW w:w="375" w:type="pct"/>
            <w:vMerge/>
            <w:vAlign w:val="center"/>
          </w:tcPr>
          <w:p w14:paraId="52593CA2" w14:textId="77777777" w:rsidR="00AE1875" w:rsidRDefault="00AE1875" w:rsidP="00373251">
            <w:pPr>
              <w:pStyle w:val="XF-0"/>
              <w:jc w:val="both"/>
              <w:rPr>
                <w:rFonts w:hint="eastAsia"/>
                <w:b/>
              </w:rPr>
            </w:pPr>
          </w:p>
        </w:tc>
        <w:tc>
          <w:tcPr>
            <w:tcW w:w="462" w:type="pct"/>
            <w:vMerge/>
            <w:vAlign w:val="center"/>
          </w:tcPr>
          <w:p w14:paraId="4477E2F3" w14:textId="77777777" w:rsidR="00AE1875" w:rsidRDefault="00AE1875" w:rsidP="00373251">
            <w:pPr>
              <w:pStyle w:val="XF-0"/>
              <w:jc w:val="both"/>
              <w:rPr>
                <w:rFonts w:hint="eastAsia"/>
              </w:rPr>
            </w:pPr>
          </w:p>
        </w:tc>
        <w:tc>
          <w:tcPr>
            <w:tcW w:w="510" w:type="pct"/>
            <w:vMerge/>
            <w:vAlign w:val="center"/>
          </w:tcPr>
          <w:p w14:paraId="464A64C9" w14:textId="77777777" w:rsidR="00AE1875" w:rsidRDefault="00AE1875" w:rsidP="00373251">
            <w:pPr>
              <w:pStyle w:val="XF-0"/>
              <w:jc w:val="both"/>
              <w:rPr>
                <w:rFonts w:hint="eastAsia"/>
              </w:rPr>
            </w:pPr>
          </w:p>
        </w:tc>
        <w:tc>
          <w:tcPr>
            <w:tcW w:w="987" w:type="pct"/>
            <w:vAlign w:val="center"/>
          </w:tcPr>
          <w:p w14:paraId="2F094B10" w14:textId="77777777" w:rsidR="00AE1875" w:rsidRDefault="00000000" w:rsidP="00373251">
            <w:pPr>
              <w:pStyle w:val="XF-0"/>
              <w:jc w:val="both"/>
              <w:rPr>
                <w:rFonts w:hint="eastAsia"/>
              </w:rPr>
            </w:pPr>
            <w:r>
              <w:rPr>
                <w:rFonts w:hint="eastAsia"/>
              </w:rPr>
              <w:t>0x10：手动框选跟踪</w:t>
            </w:r>
          </w:p>
        </w:tc>
        <w:tc>
          <w:tcPr>
            <w:tcW w:w="1607" w:type="pct"/>
            <w:vAlign w:val="center"/>
          </w:tcPr>
          <w:p w14:paraId="129168B3" w14:textId="77777777" w:rsidR="00AE1875" w:rsidRDefault="00000000" w:rsidP="00373251">
            <w:pPr>
              <w:pStyle w:val="XF-0"/>
              <w:jc w:val="both"/>
              <w:rPr>
                <w:rFonts w:hint="eastAsia"/>
              </w:rPr>
            </w:pPr>
            <w:r>
              <w:rPr>
                <w:rFonts w:hint="eastAsia"/>
              </w:rPr>
              <w:t>[0-1]：框选点选跟踪位置左X位置，000-27F（0-639）；</w:t>
            </w:r>
          </w:p>
          <w:p w14:paraId="6F6A643B" w14:textId="77777777" w:rsidR="00AE1875" w:rsidRDefault="00000000" w:rsidP="00373251">
            <w:pPr>
              <w:pStyle w:val="XF-0"/>
              <w:jc w:val="both"/>
              <w:rPr>
                <w:rFonts w:hint="eastAsia"/>
              </w:rPr>
            </w:pPr>
            <w:r>
              <w:rPr>
                <w:rFonts w:hint="eastAsia"/>
              </w:rPr>
              <w:t>[2-3]：框选点选跟踪位置上Y位置，000-1FF</w:t>
            </w:r>
            <w:r>
              <w:rPr>
                <w:rFonts w:hint="eastAsia"/>
              </w:rPr>
              <w:lastRenderedPageBreak/>
              <w:t>（0-511）；</w:t>
            </w:r>
          </w:p>
          <w:p w14:paraId="5F941707" w14:textId="77777777" w:rsidR="00AE1875" w:rsidRDefault="00000000" w:rsidP="00373251">
            <w:pPr>
              <w:pStyle w:val="XF-0"/>
              <w:jc w:val="both"/>
              <w:rPr>
                <w:rFonts w:hint="eastAsia"/>
              </w:rPr>
            </w:pPr>
            <w:r>
              <w:rPr>
                <w:rFonts w:hint="eastAsia"/>
              </w:rPr>
              <w:t>[4-5]：框选点选跟踪位置右X位置，000-27F（0-639）；</w:t>
            </w:r>
          </w:p>
          <w:p w14:paraId="4F446173" w14:textId="77777777" w:rsidR="00AE1875" w:rsidRDefault="00000000" w:rsidP="00373251">
            <w:pPr>
              <w:pStyle w:val="XF-0"/>
              <w:jc w:val="both"/>
              <w:rPr>
                <w:rFonts w:hint="eastAsia"/>
              </w:rPr>
            </w:pPr>
            <w:r>
              <w:rPr>
                <w:rFonts w:hint="eastAsia"/>
              </w:rPr>
              <w:t>[6-7]：框选点选跟踪位置下Y位置，000-1FF（0-511）；</w:t>
            </w:r>
          </w:p>
        </w:tc>
        <w:tc>
          <w:tcPr>
            <w:tcW w:w="536" w:type="pct"/>
            <w:vAlign w:val="center"/>
          </w:tcPr>
          <w:p w14:paraId="0D5B66ED" w14:textId="77777777" w:rsidR="00AE1875" w:rsidRDefault="00AE1875" w:rsidP="00373251">
            <w:pPr>
              <w:pStyle w:val="XF-0"/>
              <w:jc w:val="both"/>
              <w:rPr>
                <w:rFonts w:hint="eastAsia"/>
              </w:rPr>
            </w:pPr>
          </w:p>
        </w:tc>
        <w:tc>
          <w:tcPr>
            <w:tcW w:w="522" w:type="pct"/>
            <w:vAlign w:val="center"/>
          </w:tcPr>
          <w:p w14:paraId="06884607" w14:textId="77777777" w:rsidR="00AE1875" w:rsidRDefault="00AE1875" w:rsidP="00373251">
            <w:pPr>
              <w:pStyle w:val="XF-0"/>
              <w:jc w:val="both"/>
              <w:rPr>
                <w:rFonts w:hint="eastAsia"/>
              </w:rPr>
            </w:pPr>
          </w:p>
        </w:tc>
      </w:tr>
      <w:tr w:rsidR="00AE1875" w14:paraId="167BE61F" w14:textId="77777777" w:rsidTr="00373251">
        <w:trPr>
          <w:trHeight w:val="23"/>
        </w:trPr>
        <w:tc>
          <w:tcPr>
            <w:tcW w:w="375" w:type="pct"/>
            <w:vMerge/>
            <w:vAlign w:val="center"/>
          </w:tcPr>
          <w:p w14:paraId="6F842FA2" w14:textId="77777777" w:rsidR="00AE1875" w:rsidRDefault="00AE1875" w:rsidP="00373251">
            <w:pPr>
              <w:pStyle w:val="XF-0"/>
              <w:jc w:val="both"/>
              <w:rPr>
                <w:rFonts w:hint="eastAsia"/>
                <w:b/>
              </w:rPr>
            </w:pPr>
          </w:p>
        </w:tc>
        <w:tc>
          <w:tcPr>
            <w:tcW w:w="462" w:type="pct"/>
            <w:vMerge/>
            <w:vAlign w:val="center"/>
          </w:tcPr>
          <w:p w14:paraId="3D2450B0" w14:textId="77777777" w:rsidR="00AE1875" w:rsidRDefault="00AE1875" w:rsidP="00373251">
            <w:pPr>
              <w:pStyle w:val="XF-0"/>
              <w:jc w:val="both"/>
              <w:rPr>
                <w:rFonts w:hint="eastAsia"/>
              </w:rPr>
            </w:pPr>
          </w:p>
        </w:tc>
        <w:tc>
          <w:tcPr>
            <w:tcW w:w="510" w:type="pct"/>
            <w:vMerge/>
            <w:vAlign w:val="center"/>
          </w:tcPr>
          <w:p w14:paraId="35384D13" w14:textId="77777777" w:rsidR="00AE1875" w:rsidRDefault="00AE1875" w:rsidP="00373251">
            <w:pPr>
              <w:pStyle w:val="XF-0"/>
              <w:jc w:val="both"/>
              <w:rPr>
                <w:rFonts w:hint="eastAsia"/>
              </w:rPr>
            </w:pPr>
          </w:p>
        </w:tc>
        <w:tc>
          <w:tcPr>
            <w:tcW w:w="987" w:type="pct"/>
            <w:vAlign w:val="center"/>
          </w:tcPr>
          <w:p w14:paraId="4BF1A346" w14:textId="77777777" w:rsidR="00AE1875" w:rsidRDefault="00000000" w:rsidP="00373251">
            <w:pPr>
              <w:pStyle w:val="XF-0"/>
              <w:jc w:val="both"/>
              <w:rPr>
                <w:rFonts w:hint="eastAsia"/>
              </w:rPr>
            </w:pPr>
            <w:r>
              <w:rPr>
                <w:rFonts w:hint="eastAsia"/>
              </w:rPr>
              <w:t>0x11: 保留</w:t>
            </w:r>
          </w:p>
        </w:tc>
        <w:tc>
          <w:tcPr>
            <w:tcW w:w="1607" w:type="pct"/>
            <w:vAlign w:val="center"/>
          </w:tcPr>
          <w:p w14:paraId="10119850" w14:textId="77777777" w:rsidR="00AE1875" w:rsidRDefault="00AE1875" w:rsidP="00373251">
            <w:pPr>
              <w:pStyle w:val="XF-0"/>
              <w:jc w:val="both"/>
              <w:rPr>
                <w:rFonts w:hint="eastAsia"/>
              </w:rPr>
            </w:pPr>
          </w:p>
        </w:tc>
        <w:tc>
          <w:tcPr>
            <w:tcW w:w="536" w:type="pct"/>
            <w:vAlign w:val="center"/>
          </w:tcPr>
          <w:p w14:paraId="0E0CED69" w14:textId="77777777" w:rsidR="00AE1875" w:rsidRDefault="00AE1875" w:rsidP="00373251">
            <w:pPr>
              <w:pStyle w:val="XF-0"/>
              <w:jc w:val="both"/>
              <w:rPr>
                <w:rFonts w:hint="eastAsia"/>
              </w:rPr>
            </w:pPr>
          </w:p>
        </w:tc>
        <w:tc>
          <w:tcPr>
            <w:tcW w:w="522" w:type="pct"/>
            <w:vAlign w:val="center"/>
          </w:tcPr>
          <w:p w14:paraId="20FC9F67" w14:textId="77777777" w:rsidR="00AE1875" w:rsidRDefault="00AE1875" w:rsidP="00373251">
            <w:pPr>
              <w:pStyle w:val="XF-0"/>
              <w:jc w:val="both"/>
              <w:rPr>
                <w:rFonts w:hint="eastAsia"/>
              </w:rPr>
            </w:pPr>
          </w:p>
        </w:tc>
      </w:tr>
      <w:tr w:rsidR="00AE1875" w14:paraId="0CA342D7" w14:textId="77777777" w:rsidTr="00373251">
        <w:trPr>
          <w:trHeight w:val="23"/>
        </w:trPr>
        <w:tc>
          <w:tcPr>
            <w:tcW w:w="375" w:type="pct"/>
            <w:vMerge/>
            <w:vAlign w:val="center"/>
          </w:tcPr>
          <w:p w14:paraId="2A37F37A" w14:textId="77777777" w:rsidR="00AE1875" w:rsidRDefault="00AE1875" w:rsidP="00373251">
            <w:pPr>
              <w:pStyle w:val="XF-0"/>
              <w:jc w:val="both"/>
              <w:rPr>
                <w:rFonts w:hint="eastAsia"/>
                <w:b/>
              </w:rPr>
            </w:pPr>
          </w:p>
        </w:tc>
        <w:tc>
          <w:tcPr>
            <w:tcW w:w="462" w:type="pct"/>
            <w:vMerge/>
            <w:vAlign w:val="center"/>
          </w:tcPr>
          <w:p w14:paraId="3F845C59" w14:textId="77777777" w:rsidR="00AE1875" w:rsidRDefault="00AE1875" w:rsidP="00373251">
            <w:pPr>
              <w:pStyle w:val="XF-0"/>
              <w:jc w:val="both"/>
              <w:rPr>
                <w:rFonts w:hint="eastAsia"/>
              </w:rPr>
            </w:pPr>
          </w:p>
        </w:tc>
        <w:tc>
          <w:tcPr>
            <w:tcW w:w="510" w:type="pct"/>
            <w:vMerge/>
            <w:vAlign w:val="center"/>
          </w:tcPr>
          <w:p w14:paraId="53D791AE" w14:textId="77777777" w:rsidR="00AE1875" w:rsidRDefault="00AE1875" w:rsidP="00373251">
            <w:pPr>
              <w:pStyle w:val="XF-0"/>
              <w:jc w:val="both"/>
              <w:rPr>
                <w:rFonts w:hint="eastAsia"/>
              </w:rPr>
            </w:pPr>
          </w:p>
        </w:tc>
        <w:tc>
          <w:tcPr>
            <w:tcW w:w="987" w:type="pct"/>
            <w:vAlign w:val="center"/>
          </w:tcPr>
          <w:p w14:paraId="0FFCA7C4" w14:textId="77777777" w:rsidR="00AE1875" w:rsidRDefault="00000000" w:rsidP="00373251">
            <w:pPr>
              <w:pStyle w:val="XF-0"/>
              <w:jc w:val="both"/>
              <w:rPr>
                <w:rFonts w:hint="eastAsia"/>
              </w:rPr>
            </w:pPr>
            <w:r>
              <w:rPr>
                <w:rFonts w:hint="eastAsia"/>
              </w:rPr>
              <w:t>0x12: 自动变倍开</w:t>
            </w:r>
          </w:p>
        </w:tc>
        <w:tc>
          <w:tcPr>
            <w:tcW w:w="1607" w:type="pct"/>
            <w:vAlign w:val="center"/>
          </w:tcPr>
          <w:p w14:paraId="6ABCBEBA" w14:textId="77777777" w:rsidR="00AE1875" w:rsidRDefault="00AE1875" w:rsidP="00373251">
            <w:pPr>
              <w:pStyle w:val="XF-0"/>
              <w:jc w:val="both"/>
              <w:rPr>
                <w:rFonts w:hint="eastAsia"/>
              </w:rPr>
            </w:pPr>
          </w:p>
        </w:tc>
        <w:tc>
          <w:tcPr>
            <w:tcW w:w="536" w:type="pct"/>
            <w:vAlign w:val="center"/>
          </w:tcPr>
          <w:p w14:paraId="65EDCC12" w14:textId="77777777" w:rsidR="00AE1875" w:rsidRDefault="00AE1875" w:rsidP="00373251">
            <w:pPr>
              <w:pStyle w:val="XF-0"/>
              <w:jc w:val="both"/>
              <w:rPr>
                <w:rFonts w:hint="eastAsia"/>
              </w:rPr>
            </w:pPr>
          </w:p>
        </w:tc>
        <w:tc>
          <w:tcPr>
            <w:tcW w:w="522" w:type="pct"/>
            <w:vAlign w:val="center"/>
          </w:tcPr>
          <w:p w14:paraId="6EBABAF5" w14:textId="77777777" w:rsidR="00AE1875" w:rsidRDefault="00AE1875" w:rsidP="00373251">
            <w:pPr>
              <w:pStyle w:val="XF-0"/>
              <w:jc w:val="both"/>
              <w:rPr>
                <w:rFonts w:hint="eastAsia"/>
              </w:rPr>
            </w:pPr>
          </w:p>
        </w:tc>
      </w:tr>
      <w:tr w:rsidR="00AE1875" w14:paraId="1501199A" w14:textId="77777777" w:rsidTr="00373251">
        <w:trPr>
          <w:trHeight w:val="23"/>
        </w:trPr>
        <w:tc>
          <w:tcPr>
            <w:tcW w:w="375" w:type="pct"/>
            <w:vMerge/>
            <w:vAlign w:val="center"/>
          </w:tcPr>
          <w:p w14:paraId="6E47F311" w14:textId="77777777" w:rsidR="00AE1875" w:rsidRDefault="00AE1875" w:rsidP="00373251">
            <w:pPr>
              <w:pStyle w:val="XF-0"/>
              <w:jc w:val="both"/>
              <w:rPr>
                <w:rFonts w:hint="eastAsia"/>
                <w:b/>
              </w:rPr>
            </w:pPr>
          </w:p>
        </w:tc>
        <w:tc>
          <w:tcPr>
            <w:tcW w:w="462" w:type="pct"/>
            <w:vMerge/>
            <w:vAlign w:val="center"/>
          </w:tcPr>
          <w:p w14:paraId="5944BF85" w14:textId="77777777" w:rsidR="00AE1875" w:rsidRDefault="00AE1875" w:rsidP="00373251">
            <w:pPr>
              <w:pStyle w:val="XF-0"/>
              <w:jc w:val="both"/>
              <w:rPr>
                <w:rFonts w:hint="eastAsia"/>
              </w:rPr>
            </w:pPr>
          </w:p>
        </w:tc>
        <w:tc>
          <w:tcPr>
            <w:tcW w:w="510" w:type="pct"/>
            <w:vMerge/>
            <w:vAlign w:val="center"/>
          </w:tcPr>
          <w:p w14:paraId="3D744455" w14:textId="77777777" w:rsidR="00AE1875" w:rsidRDefault="00AE1875" w:rsidP="00373251">
            <w:pPr>
              <w:pStyle w:val="XF-0"/>
              <w:jc w:val="both"/>
              <w:rPr>
                <w:rFonts w:hint="eastAsia"/>
              </w:rPr>
            </w:pPr>
          </w:p>
        </w:tc>
        <w:tc>
          <w:tcPr>
            <w:tcW w:w="987" w:type="pct"/>
            <w:vAlign w:val="center"/>
          </w:tcPr>
          <w:p w14:paraId="306E43C0" w14:textId="77777777" w:rsidR="00AE1875" w:rsidRDefault="00000000" w:rsidP="00373251">
            <w:pPr>
              <w:pStyle w:val="XF-0"/>
              <w:jc w:val="both"/>
              <w:rPr>
                <w:rFonts w:hint="eastAsia"/>
              </w:rPr>
            </w:pPr>
            <w:r>
              <w:rPr>
                <w:rFonts w:hint="eastAsia"/>
              </w:rPr>
              <w:t>0x13: 自动变倍关</w:t>
            </w:r>
          </w:p>
        </w:tc>
        <w:tc>
          <w:tcPr>
            <w:tcW w:w="1607" w:type="pct"/>
            <w:vAlign w:val="center"/>
          </w:tcPr>
          <w:p w14:paraId="1129F28C" w14:textId="77777777" w:rsidR="00AE1875" w:rsidRDefault="00AE1875" w:rsidP="00373251">
            <w:pPr>
              <w:pStyle w:val="XF-0"/>
              <w:jc w:val="both"/>
              <w:rPr>
                <w:rFonts w:hint="eastAsia"/>
              </w:rPr>
            </w:pPr>
          </w:p>
        </w:tc>
        <w:tc>
          <w:tcPr>
            <w:tcW w:w="536" w:type="pct"/>
            <w:vAlign w:val="center"/>
          </w:tcPr>
          <w:p w14:paraId="114A9784" w14:textId="77777777" w:rsidR="00AE1875" w:rsidRDefault="00AE1875" w:rsidP="00373251">
            <w:pPr>
              <w:pStyle w:val="XF-0"/>
              <w:jc w:val="both"/>
              <w:rPr>
                <w:rFonts w:hint="eastAsia"/>
              </w:rPr>
            </w:pPr>
          </w:p>
        </w:tc>
        <w:tc>
          <w:tcPr>
            <w:tcW w:w="522" w:type="pct"/>
            <w:vAlign w:val="center"/>
          </w:tcPr>
          <w:p w14:paraId="75A34E55" w14:textId="77777777" w:rsidR="00AE1875" w:rsidRDefault="00AE1875" w:rsidP="00373251">
            <w:pPr>
              <w:pStyle w:val="XF-0"/>
              <w:jc w:val="both"/>
              <w:rPr>
                <w:rFonts w:hint="eastAsia"/>
              </w:rPr>
            </w:pPr>
          </w:p>
        </w:tc>
      </w:tr>
    </w:tbl>
    <w:p w14:paraId="5732D7A8" w14:textId="643F6E5F" w:rsidR="00BB6539" w:rsidRDefault="00BB6539" w:rsidP="00BB6539">
      <w:r>
        <w:br w:type="page"/>
      </w:r>
    </w:p>
    <w:p w14:paraId="663FF332" w14:textId="6214E8C6" w:rsidR="00AE1875" w:rsidRDefault="00000000">
      <w:pPr>
        <w:pStyle w:val="3"/>
        <w:ind w:left="0" w:firstLine="0"/>
      </w:pPr>
      <w:bookmarkStart w:id="47" w:name="_Toc229133432"/>
      <w:r>
        <w:rPr>
          <w:rFonts w:hint="eastAsia"/>
        </w:rPr>
        <w:lastRenderedPageBreak/>
        <w:t>综合显控软件</w:t>
      </w:r>
      <w:r>
        <w:rPr>
          <w:rFonts w:hint="eastAsia"/>
        </w:rPr>
        <w:t>-&gt;</w:t>
      </w:r>
      <w:r>
        <w:rPr>
          <w:rFonts w:hint="eastAsia"/>
        </w:rPr>
        <w:t>环控设备</w:t>
      </w:r>
      <w:bookmarkEnd w:id="47"/>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94"/>
        <w:gridCol w:w="1353"/>
        <w:gridCol w:w="1528"/>
        <w:gridCol w:w="2820"/>
        <w:gridCol w:w="4676"/>
        <w:gridCol w:w="1560"/>
        <w:gridCol w:w="1519"/>
      </w:tblGrid>
      <w:tr w:rsidR="00AE1875" w14:paraId="420C66E3" w14:textId="77777777" w:rsidTr="0014630C">
        <w:tc>
          <w:tcPr>
            <w:tcW w:w="376" w:type="pct"/>
            <w:tcBorders>
              <w:top w:val="single" w:sz="8" w:space="0" w:color="auto"/>
              <w:bottom w:val="single" w:sz="8" w:space="0" w:color="auto"/>
            </w:tcBorders>
          </w:tcPr>
          <w:p w14:paraId="3E61C597" w14:textId="77777777" w:rsidR="00AE1875" w:rsidRDefault="00000000" w:rsidP="008E669B">
            <w:pPr>
              <w:pStyle w:val="XF-0"/>
              <w:rPr>
                <w:rFonts w:hint="eastAsia"/>
              </w:rPr>
            </w:pPr>
            <w:r>
              <w:rPr>
                <w:rFonts w:hint="eastAsia"/>
              </w:rPr>
              <w:t>帧头</w:t>
            </w:r>
          </w:p>
        </w:tc>
        <w:tc>
          <w:tcPr>
            <w:tcW w:w="465" w:type="pct"/>
            <w:tcBorders>
              <w:top w:val="single" w:sz="8" w:space="0" w:color="auto"/>
              <w:bottom w:val="single" w:sz="8" w:space="0" w:color="auto"/>
            </w:tcBorders>
          </w:tcPr>
          <w:p w14:paraId="47E6186F" w14:textId="77777777" w:rsidR="00AE1875" w:rsidRDefault="00000000" w:rsidP="008E669B">
            <w:pPr>
              <w:pStyle w:val="XF-0"/>
              <w:rPr>
                <w:rFonts w:hint="eastAsia"/>
              </w:rPr>
            </w:pPr>
            <w:r>
              <w:rPr>
                <w:rFonts w:hint="eastAsia"/>
              </w:rPr>
              <w:t>地址位</w:t>
            </w:r>
          </w:p>
        </w:tc>
        <w:tc>
          <w:tcPr>
            <w:tcW w:w="525" w:type="pct"/>
            <w:tcBorders>
              <w:top w:val="single" w:sz="8" w:space="0" w:color="auto"/>
              <w:bottom w:val="single" w:sz="8" w:space="0" w:color="auto"/>
            </w:tcBorders>
          </w:tcPr>
          <w:p w14:paraId="61442759" w14:textId="77777777" w:rsidR="00AE1875" w:rsidRDefault="00000000" w:rsidP="008E669B">
            <w:pPr>
              <w:pStyle w:val="XF-0"/>
              <w:rPr>
                <w:rFonts w:hint="eastAsia"/>
              </w:rPr>
            </w:pPr>
            <w:r>
              <w:rPr>
                <w:rFonts w:hint="eastAsia"/>
              </w:rPr>
              <w:t>功能位</w:t>
            </w:r>
          </w:p>
        </w:tc>
        <w:tc>
          <w:tcPr>
            <w:tcW w:w="969" w:type="pct"/>
            <w:tcBorders>
              <w:top w:val="single" w:sz="8" w:space="0" w:color="auto"/>
              <w:bottom w:val="single" w:sz="8" w:space="0" w:color="auto"/>
            </w:tcBorders>
          </w:tcPr>
          <w:p w14:paraId="0EA6770C" w14:textId="77777777" w:rsidR="00AE1875" w:rsidRDefault="00000000" w:rsidP="008E669B">
            <w:pPr>
              <w:pStyle w:val="XF-0"/>
              <w:rPr>
                <w:rFonts w:hint="eastAsia"/>
              </w:rPr>
            </w:pPr>
            <w:r>
              <w:rPr>
                <w:rFonts w:hint="eastAsia"/>
              </w:rPr>
              <w:t>控制位</w:t>
            </w:r>
          </w:p>
        </w:tc>
        <w:tc>
          <w:tcPr>
            <w:tcW w:w="1607" w:type="pct"/>
            <w:tcBorders>
              <w:top w:val="single" w:sz="8" w:space="0" w:color="auto"/>
              <w:bottom w:val="single" w:sz="8" w:space="0" w:color="auto"/>
            </w:tcBorders>
          </w:tcPr>
          <w:p w14:paraId="2331C88D" w14:textId="77777777" w:rsidR="00AE1875" w:rsidRDefault="00000000" w:rsidP="008E669B">
            <w:pPr>
              <w:pStyle w:val="XF-0"/>
              <w:rPr>
                <w:rFonts w:hint="eastAsia"/>
              </w:rPr>
            </w:pPr>
            <w:r>
              <w:rPr>
                <w:rFonts w:hint="eastAsia"/>
              </w:rPr>
              <w:t>数据位（总长度15字节）</w:t>
            </w:r>
          </w:p>
        </w:tc>
        <w:tc>
          <w:tcPr>
            <w:tcW w:w="536" w:type="pct"/>
            <w:tcBorders>
              <w:top w:val="single" w:sz="8" w:space="0" w:color="auto"/>
              <w:bottom w:val="single" w:sz="8" w:space="0" w:color="auto"/>
            </w:tcBorders>
          </w:tcPr>
          <w:p w14:paraId="47E77DBF" w14:textId="77777777" w:rsidR="00AE1875" w:rsidRDefault="00000000" w:rsidP="008E669B">
            <w:pPr>
              <w:pStyle w:val="XF-0"/>
              <w:rPr>
                <w:rFonts w:hint="eastAsia"/>
              </w:rPr>
            </w:pPr>
            <w:r>
              <w:rPr>
                <w:rFonts w:hint="eastAsia"/>
              </w:rPr>
              <w:t>校验</w:t>
            </w:r>
          </w:p>
        </w:tc>
        <w:tc>
          <w:tcPr>
            <w:tcW w:w="522" w:type="pct"/>
            <w:tcBorders>
              <w:top w:val="single" w:sz="8" w:space="0" w:color="auto"/>
              <w:bottom w:val="single" w:sz="8" w:space="0" w:color="auto"/>
            </w:tcBorders>
          </w:tcPr>
          <w:p w14:paraId="16CFEEE4" w14:textId="77777777" w:rsidR="00AE1875" w:rsidRDefault="00000000" w:rsidP="008E669B">
            <w:pPr>
              <w:pStyle w:val="XF-0"/>
              <w:rPr>
                <w:rFonts w:hint="eastAsia"/>
              </w:rPr>
            </w:pPr>
            <w:r>
              <w:rPr>
                <w:rFonts w:hint="eastAsia"/>
              </w:rPr>
              <w:t>帧尾</w:t>
            </w:r>
          </w:p>
        </w:tc>
      </w:tr>
      <w:tr w:rsidR="00AE1875" w14:paraId="43798697" w14:textId="77777777" w:rsidTr="0014630C">
        <w:tc>
          <w:tcPr>
            <w:tcW w:w="376" w:type="pct"/>
            <w:tcBorders>
              <w:top w:val="single" w:sz="8" w:space="0" w:color="auto"/>
            </w:tcBorders>
          </w:tcPr>
          <w:p w14:paraId="70D3E5EF" w14:textId="77777777" w:rsidR="00AE1875" w:rsidRDefault="00000000" w:rsidP="008E669B">
            <w:pPr>
              <w:pStyle w:val="XF-0"/>
              <w:rPr>
                <w:rFonts w:hint="eastAsia"/>
                <w:b/>
              </w:rPr>
            </w:pPr>
            <w:r>
              <w:rPr>
                <w:rFonts w:hint="eastAsia"/>
              </w:rPr>
              <w:t>0F F0</w:t>
            </w:r>
          </w:p>
        </w:tc>
        <w:tc>
          <w:tcPr>
            <w:tcW w:w="465" w:type="pct"/>
            <w:tcBorders>
              <w:top w:val="single" w:sz="8" w:space="0" w:color="auto"/>
            </w:tcBorders>
          </w:tcPr>
          <w:p w14:paraId="0C28E901" w14:textId="77777777" w:rsidR="00AE1875" w:rsidRDefault="00000000" w:rsidP="008E669B">
            <w:pPr>
              <w:pStyle w:val="XF-0"/>
              <w:rPr>
                <w:rFonts w:hint="eastAsia"/>
              </w:rPr>
            </w:pPr>
            <w:r>
              <w:rPr>
                <w:rFonts w:hint="eastAsia"/>
              </w:rPr>
              <w:t>分机标识号</w:t>
            </w:r>
          </w:p>
          <w:p w14:paraId="187F837D" w14:textId="77777777" w:rsidR="00AE1875" w:rsidRDefault="00000000" w:rsidP="008E669B">
            <w:pPr>
              <w:pStyle w:val="XF-0"/>
              <w:rPr>
                <w:rFonts w:hint="eastAsia"/>
              </w:rPr>
            </w:pPr>
            <w:r>
              <w:rPr>
                <w:rFonts w:hint="eastAsia"/>
              </w:rPr>
              <w:t>环控设备为04</w:t>
            </w:r>
          </w:p>
        </w:tc>
        <w:tc>
          <w:tcPr>
            <w:tcW w:w="525" w:type="pct"/>
            <w:tcBorders>
              <w:top w:val="single" w:sz="8" w:space="0" w:color="auto"/>
            </w:tcBorders>
          </w:tcPr>
          <w:p w14:paraId="6EE407C2" w14:textId="77777777" w:rsidR="00AE1875" w:rsidRDefault="00000000" w:rsidP="008E669B">
            <w:pPr>
              <w:pStyle w:val="XF-0"/>
              <w:rPr>
                <w:rFonts w:hint="eastAsia"/>
              </w:rPr>
            </w:pPr>
            <w:r>
              <w:rPr>
                <w:rFonts w:hint="eastAsia"/>
              </w:rPr>
              <w:t>功能种类</w:t>
            </w:r>
          </w:p>
        </w:tc>
        <w:tc>
          <w:tcPr>
            <w:tcW w:w="969" w:type="pct"/>
            <w:tcBorders>
              <w:top w:val="single" w:sz="8" w:space="0" w:color="auto"/>
            </w:tcBorders>
          </w:tcPr>
          <w:p w14:paraId="3D0A83E7" w14:textId="77777777" w:rsidR="00AE1875" w:rsidRDefault="00000000" w:rsidP="008E669B">
            <w:pPr>
              <w:pStyle w:val="XF-0"/>
              <w:rPr>
                <w:rFonts w:hint="eastAsia"/>
              </w:rPr>
            </w:pPr>
            <w:r>
              <w:rPr>
                <w:rFonts w:hint="eastAsia"/>
              </w:rPr>
              <w:t>对功能的控制</w:t>
            </w:r>
          </w:p>
        </w:tc>
        <w:tc>
          <w:tcPr>
            <w:tcW w:w="1607" w:type="pct"/>
            <w:tcBorders>
              <w:top w:val="single" w:sz="8" w:space="0" w:color="auto"/>
            </w:tcBorders>
          </w:tcPr>
          <w:p w14:paraId="57731A72" w14:textId="77777777" w:rsidR="00AE1875" w:rsidRDefault="00000000" w:rsidP="008E669B">
            <w:pPr>
              <w:pStyle w:val="XF-0"/>
              <w:rPr>
                <w:rFonts w:hint="eastAsia"/>
              </w:rPr>
            </w:pPr>
            <w:r>
              <w:rPr>
                <w:rFonts w:hint="eastAsia"/>
              </w:rPr>
              <w:t>有需要的情况下，</w:t>
            </w:r>
          </w:p>
          <w:p w14:paraId="75CA65F8" w14:textId="77777777" w:rsidR="00AE1875" w:rsidRDefault="00000000" w:rsidP="008E669B">
            <w:pPr>
              <w:pStyle w:val="XF-0"/>
              <w:rPr>
                <w:rFonts w:hint="eastAsia"/>
              </w:rPr>
            </w:pPr>
            <w:r>
              <w:rPr>
                <w:rFonts w:hint="eastAsia"/>
              </w:rPr>
              <w:t>提供周期参数</w:t>
            </w:r>
          </w:p>
        </w:tc>
        <w:tc>
          <w:tcPr>
            <w:tcW w:w="536" w:type="pct"/>
            <w:tcBorders>
              <w:top w:val="single" w:sz="8" w:space="0" w:color="auto"/>
            </w:tcBorders>
          </w:tcPr>
          <w:p w14:paraId="70B6E423" w14:textId="77777777" w:rsidR="00AE1875" w:rsidRDefault="00000000" w:rsidP="008E669B">
            <w:pPr>
              <w:pStyle w:val="XF-0"/>
              <w:rPr>
                <w:rFonts w:hint="eastAsia"/>
              </w:rPr>
            </w:pPr>
            <w:r>
              <w:rPr>
                <w:rFonts w:hint="eastAsia"/>
              </w:rPr>
              <w:t>地址位到数据位和校验取低位1字节</w:t>
            </w:r>
          </w:p>
        </w:tc>
        <w:tc>
          <w:tcPr>
            <w:tcW w:w="522" w:type="pct"/>
            <w:tcBorders>
              <w:top w:val="single" w:sz="8" w:space="0" w:color="auto"/>
            </w:tcBorders>
          </w:tcPr>
          <w:p w14:paraId="335AF519" w14:textId="77777777" w:rsidR="00AE1875" w:rsidRDefault="00000000" w:rsidP="008E669B">
            <w:pPr>
              <w:pStyle w:val="XF-0"/>
              <w:rPr>
                <w:rFonts w:hint="eastAsia"/>
              </w:rPr>
            </w:pPr>
            <w:r>
              <w:rPr>
                <w:rFonts w:hint="eastAsia"/>
              </w:rPr>
              <w:t>F0 0F</w:t>
            </w:r>
          </w:p>
        </w:tc>
      </w:tr>
      <w:tr w:rsidR="00AE1875" w14:paraId="4A828A41" w14:textId="77777777" w:rsidTr="0014630C">
        <w:trPr>
          <w:trHeight w:val="90"/>
        </w:trPr>
        <w:tc>
          <w:tcPr>
            <w:tcW w:w="376" w:type="pct"/>
          </w:tcPr>
          <w:p w14:paraId="282D25C6" w14:textId="77777777" w:rsidR="00AE1875" w:rsidRDefault="00000000" w:rsidP="008E669B">
            <w:pPr>
              <w:pStyle w:val="XF-0"/>
              <w:rPr>
                <w:rFonts w:hint="eastAsia"/>
                <w:b/>
              </w:rPr>
            </w:pPr>
            <w:r>
              <w:rPr>
                <w:rFonts w:hint="eastAsia"/>
              </w:rPr>
              <w:t>2字节</w:t>
            </w:r>
          </w:p>
        </w:tc>
        <w:tc>
          <w:tcPr>
            <w:tcW w:w="465" w:type="pct"/>
          </w:tcPr>
          <w:p w14:paraId="670EEB61" w14:textId="77777777" w:rsidR="00AE1875" w:rsidRDefault="00000000" w:rsidP="008E669B">
            <w:pPr>
              <w:pStyle w:val="XF-0"/>
              <w:rPr>
                <w:rFonts w:hint="eastAsia"/>
              </w:rPr>
            </w:pPr>
            <w:r>
              <w:rPr>
                <w:rFonts w:hint="eastAsia"/>
              </w:rPr>
              <w:t>1字节</w:t>
            </w:r>
          </w:p>
        </w:tc>
        <w:tc>
          <w:tcPr>
            <w:tcW w:w="525" w:type="pct"/>
          </w:tcPr>
          <w:p w14:paraId="4268C8E5" w14:textId="77777777" w:rsidR="00AE1875" w:rsidRDefault="00000000" w:rsidP="008E669B">
            <w:pPr>
              <w:pStyle w:val="XF-0"/>
              <w:rPr>
                <w:rFonts w:hint="eastAsia"/>
              </w:rPr>
            </w:pPr>
            <w:r>
              <w:rPr>
                <w:rFonts w:hint="eastAsia"/>
              </w:rPr>
              <w:t>1字节</w:t>
            </w:r>
          </w:p>
        </w:tc>
        <w:tc>
          <w:tcPr>
            <w:tcW w:w="969" w:type="pct"/>
          </w:tcPr>
          <w:p w14:paraId="48EFDF2B" w14:textId="77777777" w:rsidR="00AE1875" w:rsidRDefault="00000000" w:rsidP="008E669B">
            <w:pPr>
              <w:pStyle w:val="XF-0"/>
              <w:rPr>
                <w:rFonts w:hint="eastAsia"/>
              </w:rPr>
            </w:pPr>
            <w:r>
              <w:rPr>
                <w:rFonts w:hint="eastAsia"/>
              </w:rPr>
              <w:t>1字节</w:t>
            </w:r>
          </w:p>
        </w:tc>
        <w:tc>
          <w:tcPr>
            <w:tcW w:w="1607" w:type="pct"/>
          </w:tcPr>
          <w:p w14:paraId="355156A1" w14:textId="77777777" w:rsidR="00AE1875" w:rsidRDefault="00000000" w:rsidP="008E669B">
            <w:pPr>
              <w:pStyle w:val="XF-0"/>
              <w:rPr>
                <w:rFonts w:hint="eastAsia"/>
              </w:rPr>
            </w:pPr>
            <w:r>
              <w:rPr>
                <w:rFonts w:hint="eastAsia"/>
              </w:rPr>
              <w:t>固定X字节，高位补零</w:t>
            </w:r>
          </w:p>
          <w:p w14:paraId="0C752872" w14:textId="77777777" w:rsidR="00AE1875" w:rsidRDefault="00000000" w:rsidP="008E669B">
            <w:pPr>
              <w:pStyle w:val="XF-0"/>
              <w:rPr>
                <w:rFonts w:hint="eastAsia"/>
              </w:rPr>
            </w:pPr>
            <w:r>
              <w:rPr>
                <w:rFonts w:hint="eastAsia"/>
              </w:rPr>
              <w:t>[X-Y]表示第X位到第Y位</w:t>
            </w:r>
          </w:p>
        </w:tc>
        <w:tc>
          <w:tcPr>
            <w:tcW w:w="536" w:type="pct"/>
          </w:tcPr>
          <w:p w14:paraId="059D5B9C" w14:textId="77777777" w:rsidR="00AE1875" w:rsidRDefault="00000000" w:rsidP="008E669B">
            <w:pPr>
              <w:pStyle w:val="XF-0"/>
              <w:rPr>
                <w:rFonts w:hint="eastAsia"/>
              </w:rPr>
            </w:pPr>
            <w:r>
              <w:rPr>
                <w:rFonts w:hint="eastAsia"/>
              </w:rPr>
              <w:t>1字节</w:t>
            </w:r>
          </w:p>
        </w:tc>
        <w:tc>
          <w:tcPr>
            <w:tcW w:w="522" w:type="pct"/>
          </w:tcPr>
          <w:p w14:paraId="00D01A03" w14:textId="77777777" w:rsidR="00AE1875" w:rsidRDefault="00000000" w:rsidP="008E669B">
            <w:pPr>
              <w:pStyle w:val="XF-0"/>
              <w:rPr>
                <w:rFonts w:hint="eastAsia"/>
              </w:rPr>
            </w:pPr>
            <w:r>
              <w:rPr>
                <w:rFonts w:hint="eastAsia"/>
              </w:rPr>
              <w:t>2字节</w:t>
            </w:r>
          </w:p>
        </w:tc>
      </w:tr>
    </w:tbl>
    <w:p w14:paraId="0CFEBD0E" w14:textId="77777777" w:rsidR="00AE1875" w:rsidRDefault="00AE1875"/>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95"/>
        <w:gridCol w:w="1354"/>
        <w:gridCol w:w="1529"/>
        <w:gridCol w:w="2817"/>
        <w:gridCol w:w="4676"/>
        <w:gridCol w:w="1560"/>
        <w:gridCol w:w="1519"/>
      </w:tblGrid>
      <w:tr w:rsidR="00AE1875" w14:paraId="79DA75A5" w14:textId="77777777" w:rsidTr="0014630C">
        <w:tc>
          <w:tcPr>
            <w:tcW w:w="376" w:type="pct"/>
            <w:tcBorders>
              <w:top w:val="single" w:sz="8" w:space="0" w:color="auto"/>
              <w:bottom w:val="single" w:sz="8" w:space="0" w:color="auto"/>
            </w:tcBorders>
          </w:tcPr>
          <w:p w14:paraId="23A76E12" w14:textId="77777777" w:rsidR="00AE1875" w:rsidRDefault="00000000" w:rsidP="008E669B">
            <w:pPr>
              <w:pStyle w:val="XF-0"/>
              <w:rPr>
                <w:rFonts w:hint="eastAsia"/>
                <w:b/>
              </w:rPr>
            </w:pPr>
            <w:bookmarkStart w:id="48" w:name="OLE_LINK31"/>
            <w:r>
              <w:rPr>
                <w:rFonts w:hint="eastAsia"/>
              </w:rPr>
              <w:t>帧头</w:t>
            </w:r>
          </w:p>
        </w:tc>
        <w:tc>
          <w:tcPr>
            <w:tcW w:w="465" w:type="pct"/>
            <w:tcBorders>
              <w:top w:val="single" w:sz="8" w:space="0" w:color="auto"/>
              <w:bottom w:val="single" w:sz="8" w:space="0" w:color="auto"/>
            </w:tcBorders>
          </w:tcPr>
          <w:p w14:paraId="693673EA" w14:textId="77777777" w:rsidR="00AE1875" w:rsidRDefault="00000000" w:rsidP="008E669B">
            <w:pPr>
              <w:pStyle w:val="XF-0"/>
              <w:rPr>
                <w:rFonts w:hint="eastAsia"/>
              </w:rPr>
            </w:pPr>
            <w:r>
              <w:rPr>
                <w:rFonts w:hint="eastAsia"/>
              </w:rPr>
              <w:t>地址位</w:t>
            </w:r>
          </w:p>
        </w:tc>
        <w:tc>
          <w:tcPr>
            <w:tcW w:w="525" w:type="pct"/>
            <w:tcBorders>
              <w:top w:val="single" w:sz="8" w:space="0" w:color="auto"/>
              <w:bottom w:val="single" w:sz="8" w:space="0" w:color="auto"/>
            </w:tcBorders>
          </w:tcPr>
          <w:p w14:paraId="6909CDDE" w14:textId="77777777" w:rsidR="00AE1875" w:rsidRDefault="00000000" w:rsidP="008E669B">
            <w:pPr>
              <w:pStyle w:val="XF-0"/>
              <w:rPr>
                <w:rFonts w:hint="eastAsia"/>
              </w:rPr>
            </w:pPr>
            <w:r>
              <w:rPr>
                <w:rFonts w:hint="eastAsia"/>
              </w:rPr>
              <w:t>功能位</w:t>
            </w:r>
          </w:p>
        </w:tc>
        <w:tc>
          <w:tcPr>
            <w:tcW w:w="968" w:type="pct"/>
            <w:tcBorders>
              <w:top w:val="single" w:sz="8" w:space="0" w:color="auto"/>
              <w:bottom w:val="single" w:sz="8" w:space="0" w:color="auto"/>
            </w:tcBorders>
          </w:tcPr>
          <w:p w14:paraId="382BB323" w14:textId="77777777" w:rsidR="00AE1875" w:rsidRDefault="00000000" w:rsidP="008E669B">
            <w:pPr>
              <w:pStyle w:val="XF-0"/>
              <w:rPr>
                <w:rFonts w:hint="eastAsia"/>
              </w:rPr>
            </w:pPr>
            <w:r>
              <w:rPr>
                <w:rFonts w:hint="eastAsia"/>
              </w:rPr>
              <w:t>控制位</w:t>
            </w:r>
          </w:p>
        </w:tc>
        <w:tc>
          <w:tcPr>
            <w:tcW w:w="1607" w:type="pct"/>
            <w:tcBorders>
              <w:top w:val="single" w:sz="8" w:space="0" w:color="auto"/>
              <w:bottom w:val="single" w:sz="8" w:space="0" w:color="auto"/>
            </w:tcBorders>
          </w:tcPr>
          <w:p w14:paraId="7F84185B" w14:textId="77777777" w:rsidR="00AE1875" w:rsidRDefault="00000000" w:rsidP="008E669B">
            <w:pPr>
              <w:pStyle w:val="XF-0"/>
              <w:rPr>
                <w:rFonts w:hint="eastAsia"/>
              </w:rPr>
            </w:pPr>
            <w:r>
              <w:rPr>
                <w:rFonts w:hint="eastAsia"/>
              </w:rPr>
              <w:t>数据位（总长度15字节）</w:t>
            </w:r>
          </w:p>
        </w:tc>
        <w:tc>
          <w:tcPr>
            <w:tcW w:w="536" w:type="pct"/>
            <w:tcBorders>
              <w:top w:val="single" w:sz="8" w:space="0" w:color="auto"/>
              <w:bottom w:val="single" w:sz="8" w:space="0" w:color="auto"/>
            </w:tcBorders>
          </w:tcPr>
          <w:p w14:paraId="09A768AD" w14:textId="77777777" w:rsidR="00AE1875" w:rsidRDefault="00000000" w:rsidP="008E669B">
            <w:pPr>
              <w:pStyle w:val="XF-0"/>
              <w:rPr>
                <w:rFonts w:hint="eastAsia"/>
              </w:rPr>
            </w:pPr>
            <w:r>
              <w:rPr>
                <w:rFonts w:hint="eastAsia"/>
              </w:rPr>
              <w:t>校验</w:t>
            </w:r>
          </w:p>
        </w:tc>
        <w:tc>
          <w:tcPr>
            <w:tcW w:w="522" w:type="pct"/>
            <w:tcBorders>
              <w:top w:val="single" w:sz="8" w:space="0" w:color="auto"/>
              <w:bottom w:val="single" w:sz="8" w:space="0" w:color="auto"/>
            </w:tcBorders>
          </w:tcPr>
          <w:p w14:paraId="76677402" w14:textId="77777777" w:rsidR="00AE1875" w:rsidRDefault="00000000" w:rsidP="008E669B">
            <w:pPr>
              <w:pStyle w:val="XF-0"/>
              <w:rPr>
                <w:rFonts w:hint="eastAsia"/>
              </w:rPr>
            </w:pPr>
            <w:r>
              <w:rPr>
                <w:rFonts w:hint="eastAsia"/>
              </w:rPr>
              <w:t>帧尾</w:t>
            </w:r>
          </w:p>
        </w:tc>
      </w:tr>
      <w:tr w:rsidR="00AE1875" w14:paraId="3A6F935B" w14:textId="77777777" w:rsidTr="0014630C">
        <w:tc>
          <w:tcPr>
            <w:tcW w:w="376" w:type="pct"/>
            <w:vMerge w:val="restart"/>
            <w:tcBorders>
              <w:top w:val="single" w:sz="8" w:space="0" w:color="auto"/>
            </w:tcBorders>
          </w:tcPr>
          <w:p w14:paraId="4CE04422" w14:textId="77777777" w:rsidR="00AE1875" w:rsidRDefault="00000000" w:rsidP="008E669B">
            <w:pPr>
              <w:pStyle w:val="XF-0"/>
              <w:rPr>
                <w:rFonts w:hint="eastAsia"/>
                <w:b/>
              </w:rPr>
            </w:pPr>
            <w:r>
              <w:rPr>
                <w:rFonts w:hint="eastAsia"/>
              </w:rPr>
              <w:t>0F F0</w:t>
            </w:r>
          </w:p>
        </w:tc>
        <w:tc>
          <w:tcPr>
            <w:tcW w:w="465" w:type="pct"/>
            <w:tcBorders>
              <w:top w:val="single" w:sz="8" w:space="0" w:color="auto"/>
            </w:tcBorders>
          </w:tcPr>
          <w:p w14:paraId="52A2BCAB" w14:textId="77777777" w:rsidR="00AE1875" w:rsidRDefault="00000000" w:rsidP="008E669B">
            <w:pPr>
              <w:pStyle w:val="XF-0"/>
              <w:rPr>
                <w:rFonts w:hint="eastAsia"/>
              </w:rPr>
            </w:pPr>
            <w:r>
              <w:rPr>
                <w:rFonts w:hint="eastAsia"/>
              </w:rPr>
              <w:t>04</w:t>
            </w:r>
          </w:p>
        </w:tc>
        <w:tc>
          <w:tcPr>
            <w:tcW w:w="525" w:type="pct"/>
            <w:tcBorders>
              <w:top w:val="single" w:sz="8" w:space="0" w:color="auto"/>
            </w:tcBorders>
          </w:tcPr>
          <w:p w14:paraId="482CD0AD" w14:textId="77777777" w:rsidR="00AE1875" w:rsidRDefault="00000000" w:rsidP="008E669B">
            <w:pPr>
              <w:pStyle w:val="XF-0"/>
              <w:rPr>
                <w:rFonts w:hint="eastAsia"/>
              </w:rPr>
            </w:pPr>
            <w:r>
              <w:rPr>
                <w:rFonts w:hint="eastAsia"/>
              </w:rPr>
              <w:t>01：雨刷</w:t>
            </w:r>
          </w:p>
        </w:tc>
        <w:tc>
          <w:tcPr>
            <w:tcW w:w="968" w:type="pct"/>
            <w:tcBorders>
              <w:top w:val="single" w:sz="8" w:space="0" w:color="auto"/>
            </w:tcBorders>
          </w:tcPr>
          <w:p w14:paraId="7A4E4D8B" w14:textId="77777777" w:rsidR="00AE1875" w:rsidRDefault="00000000" w:rsidP="008E669B">
            <w:pPr>
              <w:pStyle w:val="XF-0"/>
              <w:rPr>
                <w:rFonts w:hint="eastAsia"/>
              </w:rPr>
            </w:pPr>
            <w:r>
              <w:rPr>
                <w:rFonts w:hint="eastAsia"/>
              </w:rPr>
              <w:t>00关闭</w:t>
            </w:r>
          </w:p>
          <w:p w14:paraId="2901BF64" w14:textId="77777777" w:rsidR="00AE1875" w:rsidRDefault="00000000" w:rsidP="008E669B">
            <w:pPr>
              <w:pStyle w:val="XF-0"/>
              <w:rPr>
                <w:rFonts w:hint="eastAsia"/>
              </w:rPr>
            </w:pPr>
            <w:r>
              <w:rPr>
                <w:rFonts w:hint="eastAsia"/>
              </w:rPr>
              <w:t>FF打开</w:t>
            </w:r>
          </w:p>
        </w:tc>
        <w:tc>
          <w:tcPr>
            <w:tcW w:w="1607" w:type="pct"/>
            <w:tcBorders>
              <w:top w:val="single" w:sz="8" w:space="0" w:color="auto"/>
            </w:tcBorders>
          </w:tcPr>
          <w:p w14:paraId="43181667" w14:textId="77777777" w:rsidR="00AE1875" w:rsidRDefault="00000000" w:rsidP="008E669B">
            <w:pPr>
              <w:pStyle w:val="XF-0"/>
              <w:rPr>
                <w:rFonts w:hint="eastAsia"/>
              </w:rPr>
            </w:pPr>
            <w:r>
              <w:rPr>
                <w:rFonts w:hint="eastAsia"/>
              </w:rPr>
              <w:t>全部默认0x00</w:t>
            </w:r>
          </w:p>
        </w:tc>
        <w:tc>
          <w:tcPr>
            <w:tcW w:w="536" w:type="pct"/>
            <w:vMerge w:val="restart"/>
            <w:tcBorders>
              <w:top w:val="single" w:sz="8" w:space="0" w:color="auto"/>
            </w:tcBorders>
          </w:tcPr>
          <w:p w14:paraId="0E20344E" w14:textId="0D27843A" w:rsidR="00AE1875" w:rsidRDefault="00373251" w:rsidP="008E669B">
            <w:pPr>
              <w:pStyle w:val="XF-0"/>
              <w:rPr>
                <w:rFonts w:hint="eastAsia"/>
              </w:rPr>
            </w:pPr>
            <w:r>
              <w:rPr>
                <w:rFonts w:hint="eastAsia"/>
              </w:rPr>
              <w:t>地址位到数据位和校验取低位1字节</w:t>
            </w:r>
          </w:p>
        </w:tc>
        <w:tc>
          <w:tcPr>
            <w:tcW w:w="522" w:type="pct"/>
            <w:vMerge w:val="restart"/>
            <w:tcBorders>
              <w:top w:val="single" w:sz="8" w:space="0" w:color="auto"/>
            </w:tcBorders>
          </w:tcPr>
          <w:p w14:paraId="0483415F" w14:textId="77777777" w:rsidR="00AE1875" w:rsidRDefault="00000000" w:rsidP="008E669B">
            <w:pPr>
              <w:pStyle w:val="XF-0"/>
              <w:rPr>
                <w:rFonts w:hint="eastAsia"/>
              </w:rPr>
            </w:pPr>
            <w:r>
              <w:rPr>
                <w:rFonts w:hint="eastAsia"/>
              </w:rPr>
              <w:t>F0 0F</w:t>
            </w:r>
          </w:p>
        </w:tc>
      </w:tr>
      <w:tr w:rsidR="00AE1875" w14:paraId="58731C67" w14:textId="77777777" w:rsidTr="0014630C">
        <w:tc>
          <w:tcPr>
            <w:tcW w:w="376" w:type="pct"/>
            <w:vMerge/>
          </w:tcPr>
          <w:p w14:paraId="6574EC96" w14:textId="77777777" w:rsidR="00AE1875" w:rsidRDefault="00AE1875" w:rsidP="008E669B">
            <w:pPr>
              <w:pStyle w:val="XF-0"/>
              <w:rPr>
                <w:rFonts w:hint="eastAsia"/>
                <w:b/>
              </w:rPr>
            </w:pPr>
          </w:p>
        </w:tc>
        <w:tc>
          <w:tcPr>
            <w:tcW w:w="465" w:type="pct"/>
          </w:tcPr>
          <w:p w14:paraId="51A53139" w14:textId="77777777" w:rsidR="00AE1875" w:rsidRDefault="00000000" w:rsidP="008E669B">
            <w:pPr>
              <w:pStyle w:val="XF-0"/>
              <w:rPr>
                <w:rFonts w:hint="eastAsia"/>
              </w:rPr>
            </w:pPr>
            <w:r>
              <w:rPr>
                <w:rFonts w:hint="eastAsia"/>
              </w:rPr>
              <w:t>04</w:t>
            </w:r>
          </w:p>
        </w:tc>
        <w:tc>
          <w:tcPr>
            <w:tcW w:w="525" w:type="pct"/>
          </w:tcPr>
          <w:p w14:paraId="495E45C7" w14:textId="77777777" w:rsidR="00AE1875" w:rsidRDefault="00000000" w:rsidP="008E669B">
            <w:pPr>
              <w:pStyle w:val="XF-0"/>
              <w:rPr>
                <w:rFonts w:hint="eastAsia"/>
              </w:rPr>
            </w:pPr>
            <w:r>
              <w:rPr>
                <w:rFonts w:hint="eastAsia"/>
              </w:rPr>
              <w:t>02：加热</w:t>
            </w:r>
          </w:p>
        </w:tc>
        <w:tc>
          <w:tcPr>
            <w:tcW w:w="968" w:type="pct"/>
          </w:tcPr>
          <w:p w14:paraId="40A7B69D" w14:textId="77777777" w:rsidR="00AE1875" w:rsidRDefault="00000000" w:rsidP="008E669B">
            <w:pPr>
              <w:pStyle w:val="XF-0"/>
              <w:rPr>
                <w:rFonts w:hint="eastAsia"/>
              </w:rPr>
            </w:pPr>
            <w:r>
              <w:rPr>
                <w:rFonts w:hint="eastAsia"/>
              </w:rPr>
              <w:t>00关闭</w:t>
            </w:r>
          </w:p>
          <w:p w14:paraId="7D157E45" w14:textId="77777777" w:rsidR="00AE1875" w:rsidRDefault="00000000" w:rsidP="008E669B">
            <w:pPr>
              <w:pStyle w:val="XF-0"/>
              <w:rPr>
                <w:rFonts w:hint="eastAsia"/>
              </w:rPr>
            </w:pPr>
            <w:r>
              <w:rPr>
                <w:rFonts w:hint="eastAsia"/>
              </w:rPr>
              <w:t>FF打开</w:t>
            </w:r>
          </w:p>
        </w:tc>
        <w:tc>
          <w:tcPr>
            <w:tcW w:w="1607" w:type="pct"/>
          </w:tcPr>
          <w:p w14:paraId="3C9A2A15" w14:textId="77777777" w:rsidR="00AE1875" w:rsidRDefault="00000000" w:rsidP="008E669B">
            <w:pPr>
              <w:pStyle w:val="XF-0"/>
              <w:rPr>
                <w:rFonts w:hint="eastAsia"/>
              </w:rPr>
            </w:pPr>
            <w:r>
              <w:rPr>
                <w:rFonts w:hint="eastAsia"/>
              </w:rPr>
              <w:t>全部默认0x00</w:t>
            </w:r>
          </w:p>
        </w:tc>
        <w:tc>
          <w:tcPr>
            <w:tcW w:w="536" w:type="pct"/>
            <w:vMerge/>
          </w:tcPr>
          <w:p w14:paraId="014D3BC7" w14:textId="77777777" w:rsidR="00AE1875" w:rsidRDefault="00AE1875" w:rsidP="008E669B">
            <w:pPr>
              <w:pStyle w:val="XF-0"/>
              <w:rPr>
                <w:rFonts w:hint="eastAsia"/>
              </w:rPr>
            </w:pPr>
          </w:p>
        </w:tc>
        <w:tc>
          <w:tcPr>
            <w:tcW w:w="522" w:type="pct"/>
            <w:vMerge/>
          </w:tcPr>
          <w:p w14:paraId="0AFAF419" w14:textId="77777777" w:rsidR="00AE1875" w:rsidRDefault="00AE1875" w:rsidP="008E669B">
            <w:pPr>
              <w:pStyle w:val="XF-0"/>
              <w:rPr>
                <w:rFonts w:hint="eastAsia"/>
              </w:rPr>
            </w:pPr>
          </w:p>
        </w:tc>
      </w:tr>
    </w:tbl>
    <w:p w14:paraId="76BBA3C0" w14:textId="161B0F44" w:rsidR="00BB6539" w:rsidRDefault="00BB6539" w:rsidP="00BB6539">
      <w:bookmarkStart w:id="49" w:name="_Ref889"/>
      <w:bookmarkEnd w:id="48"/>
      <w:r>
        <w:br w:type="page"/>
      </w:r>
    </w:p>
    <w:p w14:paraId="59A4C3FE" w14:textId="5F4BB716" w:rsidR="00AE1875" w:rsidRDefault="00000000">
      <w:pPr>
        <w:pStyle w:val="3"/>
        <w:ind w:left="0" w:firstLine="0"/>
      </w:pPr>
      <w:bookmarkStart w:id="50" w:name="_Toc229133433"/>
      <w:bookmarkStart w:id="51" w:name="_Ref229219827"/>
      <w:r>
        <w:rPr>
          <w:rFonts w:hint="eastAsia"/>
        </w:rPr>
        <w:lastRenderedPageBreak/>
        <w:t>综合显控软件</w:t>
      </w:r>
      <w:r>
        <w:rPr>
          <w:rFonts w:hint="eastAsia"/>
        </w:rPr>
        <w:t>-&gt;</w:t>
      </w:r>
      <w:r>
        <w:rPr>
          <w:rFonts w:hint="eastAsia"/>
        </w:rPr>
        <w:t>光电转台伺服</w:t>
      </w:r>
      <w:bookmarkEnd w:id="49"/>
      <w:bookmarkEnd w:id="50"/>
      <w:bookmarkEnd w:id="51"/>
    </w:p>
    <w:p w14:paraId="20FFCF34" w14:textId="77777777" w:rsidR="00AE1875" w:rsidRDefault="00000000" w:rsidP="008E669B">
      <w:pPr>
        <w:pStyle w:val="XF-"/>
        <w:rPr>
          <w:rFonts w:hint="eastAsia"/>
        </w:rPr>
      </w:pPr>
      <w:r w:rsidRPr="008E669B">
        <w:rPr>
          <w:rFonts w:hint="eastAsia"/>
          <w:b/>
          <w:bCs/>
        </w:rPr>
        <w:t>注意：伺服控制命令部分的校验位需单独进行异或校验。</w:t>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95"/>
        <w:gridCol w:w="1354"/>
        <w:gridCol w:w="1529"/>
        <w:gridCol w:w="2817"/>
        <w:gridCol w:w="4676"/>
        <w:gridCol w:w="1557"/>
        <w:gridCol w:w="1522"/>
      </w:tblGrid>
      <w:tr w:rsidR="00AE1875" w14:paraId="042171A9" w14:textId="77777777" w:rsidTr="0014630C">
        <w:tc>
          <w:tcPr>
            <w:tcW w:w="376" w:type="pct"/>
            <w:tcBorders>
              <w:top w:val="single" w:sz="8" w:space="0" w:color="auto"/>
              <w:bottom w:val="single" w:sz="8" w:space="0" w:color="auto"/>
            </w:tcBorders>
          </w:tcPr>
          <w:p w14:paraId="10BCAEE6" w14:textId="77777777" w:rsidR="00AE1875" w:rsidRDefault="00000000" w:rsidP="0014630C">
            <w:pPr>
              <w:pStyle w:val="XF-0"/>
              <w:rPr>
                <w:rFonts w:hint="eastAsia"/>
              </w:rPr>
            </w:pPr>
            <w:r>
              <w:rPr>
                <w:rFonts w:hint="eastAsia"/>
              </w:rPr>
              <w:t>帧头</w:t>
            </w:r>
          </w:p>
        </w:tc>
        <w:tc>
          <w:tcPr>
            <w:tcW w:w="465" w:type="pct"/>
            <w:tcBorders>
              <w:top w:val="single" w:sz="8" w:space="0" w:color="auto"/>
              <w:bottom w:val="single" w:sz="8" w:space="0" w:color="auto"/>
            </w:tcBorders>
          </w:tcPr>
          <w:p w14:paraId="318E5917" w14:textId="77777777" w:rsidR="00AE1875" w:rsidRDefault="00000000" w:rsidP="0014630C">
            <w:pPr>
              <w:pStyle w:val="XF-0"/>
              <w:rPr>
                <w:rFonts w:hint="eastAsia"/>
              </w:rPr>
            </w:pPr>
            <w:r>
              <w:rPr>
                <w:rFonts w:hint="eastAsia"/>
              </w:rPr>
              <w:t>地址位</w:t>
            </w:r>
          </w:p>
        </w:tc>
        <w:tc>
          <w:tcPr>
            <w:tcW w:w="525" w:type="pct"/>
            <w:tcBorders>
              <w:top w:val="single" w:sz="8" w:space="0" w:color="auto"/>
              <w:bottom w:val="single" w:sz="8" w:space="0" w:color="auto"/>
            </w:tcBorders>
          </w:tcPr>
          <w:p w14:paraId="3CFC8F4A" w14:textId="77777777" w:rsidR="00AE1875" w:rsidRDefault="00000000" w:rsidP="0014630C">
            <w:pPr>
              <w:pStyle w:val="XF-0"/>
              <w:rPr>
                <w:rFonts w:hint="eastAsia"/>
              </w:rPr>
            </w:pPr>
            <w:r>
              <w:rPr>
                <w:rFonts w:hint="eastAsia"/>
              </w:rPr>
              <w:t>功能位</w:t>
            </w:r>
          </w:p>
        </w:tc>
        <w:tc>
          <w:tcPr>
            <w:tcW w:w="968" w:type="pct"/>
            <w:tcBorders>
              <w:top w:val="single" w:sz="8" w:space="0" w:color="auto"/>
              <w:bottom w:val="single" w:sz="8" w:space="0" w:color="auto"/>
            </w:tcBorders>
          </w:tcPr>
          <w:p w14:paraId="4011CBBF" w14:textId="77777777" w:rsidR="00AE1875" w:rsidRDefault="00000000" w:rsidP="0014630C">
            <w:pPr>
              <w:pStyle w:val="XF-0"/>
              <w:rPr>
                <w:rFonts w:hint="eastAsia"/>
              </w:rPr>
            </w:pPr>
            <w:r>
              <w:rPr>
                <w:rFonts w:hint="eastAsia"/>
              </w:rPr>
              <w:t>控制位</w:t>
            </w:r>
          </w:p>
        </w:tc>
        <w:tc>
          <w:tcPr>
            <w:tcW w:w="1607" w:type="pct"/>
            <w:tcBorders>
              <w:top w:val="single" w:sz="8" w:space="0" w:color="auto"/>
              <w:bottom w:val="single" w:sz="8" w:space="0" w:color="auto"/>
            </w:tcBorders>
          </w:tcPr>
          <w:p w14:paraId="05C22B44" w14:textId="77777777" w:rsidR="00AE1875" w:rsidRDefault="00000000" w:rsidP="0014630C">
            <w:pPr>
              <w:pStyle w:val="XF-0"/>
              <w:rPr>
                <w:rFonts w:hint="eastAsia"/>
              </w:rPr>
            </w:pPr>
            <w:r>
              <w:rPr>
                <w:rFonts w:hint="eastAsia"/>
              </w:rPr>
              <w:t>数据位（总长度72字节）</w:t>
            </w:r>
          </w:p>
        </w:tc>
        <w:tc>
          <w:tcPr>
            <w:tcW w:w="535" w:type="pct"/>
            <w:tcBorders>
              <w:top w:val="single" w:sz="8" w:space="0" w:color="auto"/>
              <w:bottom w:val="single" w:sz="8" w:space="0" w:color="auto"/>
            </w:tcBorders>
          </w:tcPr>
          <w:p w14:paraId="0502911F" w14:textId="77777777" w:rsidR="00AE1875" w:rsidRDefault="00000000" w:rsidP="0014630C">
            <w:pPr>
              <w:pStyle w:val="XF-0"/>
              <w:rPr>
                <w:rFonts w:hint="eastAsia"/>
              </w:rPr>
            </w:pPr>
            <w:r>
              <w:rPr>
                <w:rFonts w:hint="eastAsia"/>
              </w:rPr>
              <w:t>校验</w:t>
            </w:r>
          </w:p>
        </w:tc>
        <w:tc>
          <w:tcPr>
            <w:tcW w:w="523" w:type="pct"/>
            <w:tcBorders>
              <w:top w:val="single" w:sz="8" w:space="0" w:color="auto"/>
              <w:bottom w:val="single" w:sz="8" w:space="0" w:color="auto"/>
            </w:tcBorders>
          </w:tcPr>
          <w:p w14:paraId="4E85F554" w14:textId="77777777" w:rsidR="00AE1875" w:rsidRDefault="00000000" w:rsidP="0014630C">
            <w:pPr>
              <w:pStyle w:val="XF-0"/>
              <w:rPr>
                <w:rFonts w:hint="eastAsia"/>
              </w:rPr>
            </w:pPr>
            <w:r>
              <w:rPr>
                <w:rFonts w:hint="eastAsia"/>
              </w:rPr>
              <w:t>帧尾</w:t>
            </w:r>
          </w:p>
        </w:tc>
      </w:tr>
      <w:tr w:rsidR="00AE1875" w14:paraId="49F1887E" w14:textId="77777777" w:rsidTr="0014630C">
        <w:trPr>
          <w:trHeight w:val="1416"/>
        </w:trPr>
        <w:tc>
          <w:tcPr>
            <w:tcW w:w="376" w:type="pct"/>
            <w:tcBorders>
              <w:top w:val="single" w:sz="8" w:space="0" w:color="auto"/>
            </w:tcBorders>
          </w:tcPr>
          <w:p w14:paraId="12120137" w14:textId="77777777" w:rsidR="00AE1875" w:rsidRDefault="00000000" w:rsidP="0014630C">
            <w:pPr>
              <w:pStyle w:val="XF-0"/>
              <w:rPr>
                <w:rFonts w:hint="eastAsia"/>
              </w:rPr>
            </w:pPr>
            <w:r>
              <w:rPr>
                <w:rFonts w:hint="eastAsia"/>
              </w:rPr>
              <w:t>0F F0</w:t>
            </w:r>
          </w:p>
        </w:tc>
        <w:tc>
          <w:tcPr>
            <w:tcW w:w="465" w:type="pct"/>
            <w:tcBorders>
              <w:top w:val="single" w:sz="8" w:space="0" w:color="auto"/>
            </w:tcBorders>
          </w:tcPr>
          <w:p w14:paraId="57C563E2" w14:textId="77777777" w:rsidR="00AE1875" w:rsidRDefault="00000000" w:rsidP="0014630C">
            <w:pPr>
              <w:pStyle w:val="XF-0"/>
              <w:rPr>
                <w:rFonts w:hint="eastAsia"/>
              </w:rPr>
            </w:pPr>
            <w:r>
              <w:rPr>
                <w:rFonts w:hint="eastAsia"/>
              </w:rPr>
              <w:t>分机标识号</w:t>
            </w:r>
          </w:p>
          <w:p w14:paraId="4A95CB30" w14:textId="77777777" w:rsidR="00AE1875" w:rsidRDefault="00000000" w:rsidP="0014630C">
            <w:pPr>
              <w:pStyle w:val="XF-0"/>
              <w:rPr>
                <w:rFonts w:hint="eastAsia"/>
              </w:rPr>
            </w:pPr>
            <w:r>
              <w:rPr>
                <w:rFonts w:hint="eastAsia"/>
              </w:rPr>
              <w:t>伺服处理器为05</w:t>
            </w:r>
          </w:p>
        </w:tc>
        <w:tc>
          <w:tcPr>
            <w:tcW w:w="525" w:type="pct"/>
            <w:tcBorders>
              <w:top w:val="single" w:sz="8" w:space="0" w:color="auto"/>
            </w:tcBorders>
          </w:tcPr>
          <w:p w14:paraId="6FA0D477" w14:textId="77777777" w:rsidR="00AE1875" w:rsidRDefault="00000000" w:rsidP="0014630C">
            <w:pPr>
              <w:pStyle w:val="XF-0"/>
              <w:rPr>
                <w:rFonts w:hint="eastAsia"/>
              </w:rPr>
            </w:pPr>
            <w:r>
              <w:rPr>
                <w:rFonts w:hint="eastAsia"/>
              </w:rPr>
              <w:t>功能种类</w:t>
            </w:r>
            <w:r>
              <w:rPr>
                <w:rFonts w:hint="eastAsia"/>
              </w:rPr>
              <w:br/>
              <w:t>（默认00）</w:t>
            </w:r>
          </w:p>
        </w:tc>
        <w:tc>
          <w:tcPr>
            <w:tcW w:w="968" w:type="pct"/>
            <w:tcBorders>
              <w:top w:val="single" w:sz="8" w:space="0" w:color="auto"/>
            </w:tcBorders>
          </w:tcPr>
          <w:p w14:paraId="0803C5E1" w14:textId="77777777" w:rsidR="00AE1875" w:rsidRDefault="00000000" w:rsidP="0014630C">
            <w:pPr>
              <w:pStyle w:val="XF-0"/>
              <w:rPr>
                <w:rFonts w:hint="eastAsia"/>
              </w:rPr>
            </w:pPr>
            <w:r>
              <w:rPr>
                <w:rFonts w:hint="eastAsia"/>
              </w:rPr>
              <w:t>对功能的控制（默认00）</w:t>
            </w:r>
          </w:p>
        </w:tc>
        <w:tc>
          <w:tcPr>
            <w:tcW w:w="1607" w:type="pct"/>
            <w:tcBorders>
              <w:top w:val="single" w:sz="8" w:space="0" w:color="auto"/>
            </w:tcBorders>
          </w:tcPr>
          <w:p w14:paraId="13CB0AE7" w14:textId="77777777" w:rsidR="00AE1875" w:rsidRDefault="00000000" w:rsidP="0014630C">
            <w:pPr>
              <w:pStyle w:val="XF-0"/>
              <w:rPr>
                <w:rFonts w:hint="eastAsia"/>
              </w:rPr>
            </w:pPr>
            <w:r>
              <w:rPr>
                <w:rFonts w:hint="eastAsia"/>
              </w:rPr>
              <w:t>伺服控制命令</w:t>
            </w:r>
          </w:p>
        </w:tc>
        <w:tc>
          <w:tcPr>
            <w:tcW w:w="535" w:type="pct"/>
            <w:tcBorders>
              <w:top w:val="single" w:sz="8" w:space="0" w:color="auto"/>
            </w:tcBorders>
          </w:tcPr>
          <w:p w14:paraId="1F53B586" w14:textId="77777777" w:rsidR="00AE1875" w:rsidRDefault="0056302F" w:rsidP="0014630C">
            <w:pPr>
              <w:pStyle w:val="XF-0"/>
              <w:rPr>
                <w:rFonts w:hint="eastAsia"/>
              </w:rPr>
            </w:pPr>
            <w:r>
              <w:rPr>
                <w:rFonts w:hint="eastAsia"/>
              </w:rPr>
              <w:t>XOR</w:t>
            </w:r>
          </w:p>
          <w:p w14:paraId="6F6E024D" w14:textId="2AECA065" w:rsidR="00E41E36" w:rsidRDefault="00E41E36" w:rsidP="0014630C">
            <w:pPr>
              <w:pStyle w:val="XF-0"/>
              <w:rPr>
                <w:rFonts w:hint="eastAsia"/>
              </w:rPr>
            </w:pPr>
            <w:r w:rsidRPr="00E41E36">
              <w:t>从帧头到预留备份的异或校验</w:t>
            </w:r>
          </w:p>
        </w:tc>
        <w:tc>
          <w:tcPr>
            <w:tcW w:w="523" w:type="pct"/>
            <w:tcBorders>
              <w:top w:val="single" w:sz="8" w:space="0" w:color="auto"/>
            </w:tcBorders>
          </w:tcPr>
          <w:p w14:paraId="6A5B41A0" w14:textId="77777777" w:rsidR="00AE1875" w:rsidRDefault="00000000" w:rsidP="0014630C">
            <w:pPr>
              <w:pStyle w:val="XF-0"/>
              <w:rPr>
                <w:rFonts w:hint="eastAsia"/>
              </w:rPr>
            </w:pPr>
            <w:r>
              <w:rPr>
                <w:rFonts w:hint="eastAsia"/>
              </w:rPr>
              <w:t>F0 0F</w:t>
            </w:r>
          </w:p>
        </w:tc>
      </w:tr>
      <w:tr w:rsidR="00AE1875" w14:paraId="2B8E0246" w14:textId="77777777" w:rsidTr="00802AEF">
        <w:trPr>
          <w:trHeight w:val="966"/>
        </w:trPr>
        <w:tc>
          <w:tcPr>
            <w:tcW w:w="376" w:type="pct"/>
            <w:vAlign w:val="center"/>
          </w:tcPr>
          <w:p w14:paraId="520E1CCB" w14:textId="77777777" w:rsidR="00AE1875" w:rsidRDefault="00000000" w:rsidP="00802AEF">
            <w:pPr>
              <w:pStyle w:val="XF-0"/>
              <w:jc w:val="both"/>
              <w:rPr>
                <w:rFonts w:hint="eastAsia"/>
                <w:b/>
              </w:rPr>
            </w:pPr>
            <w:r>
              <w:rPr>
                <w:rFonts w:hint="eastAsia"/>
              </w:rPr>
              <w:t>2字节</w:t>
            </w:r>
          </w:p>
        </w:tc>
        <w:tc>
          <w:tcPr>
            <w:tcW w:w="465" w:type="pct"/>
            <w:vAlign w:val="center"/>
          </w:tcPr>
          <w:p w14:paraId="02737B7B" w14:textId="77777777" w:rsidR="00AE1875" w:rsidRDefault="00000000" w:rsidP="00802AEF">
            <w:pPr>
              <w:pStyle w:val="XF-0"/>
              <w:jc w:val="both"/>
              <w:rPr>
                <w:rFonts w:hint="eastAsia"/>
              </w:rPr>
            </w:pPr>
            <w:r>
              <w:rPr>
                <w:rFonts w:hint="eastAsia"/>
              </w:rPr>
              <w:t>05</w:t>
            </w:r>
          </w:p>
        </w:tc>
        <w:tc>
          <w:tcPr>
            <w:tcW w:w="525" w:type="pct"/>
            <w:vAlign w:val="center"/>
          </w:tcPr>
          <w:p w14:paraId="2354C818" w14:textId="77777777" w:rsidR="00AE1875" w:rsidRDefault="00000000" w:rsidP="00802AEF">
            <w:pPr>
              <w:pStyle w:val="XF-0"/>
              <w:jc w:val="both"/>
              <w:rPr>
                <w:rFonts w:hint="eastAsia"/>
              </w:rPr>
            </w:pPr>
            <w:r>
              <w:rPr>
                <w:rFonts w:hint="eastAsia"/>
              </w:rPr>
              <w:t>默认00</w:t>
            </w:r>
          </w:p>
        </w:tc>
        <w:tc>
          <w:tcPr>
            <w:tcW w:w="968" w:type="pct"/>
            <w:vAlign w:val="center"/>
          </w:tcPr>
          <w:p w14:paraId="068D1339" w14:textId="77777777" w:rsidR="00AE1875" w:rsidRDefault="00000000" w:rsidP="00802AEF">
            <w:pPr>
              <w:pStyle w:val="XF-0"/>
              <w:jc w:val="both"/>
              <w:rPr>
                <w:rFonts w:hint="eastAsia"/>
              </w:rPr>
            </w:pPr>
            <w:r>
              <w:rPr>
                <w:rFonts w:hint="eastAsia"/>
              </w:rPr>
              <w:t>默认00</w:t>
            </w:r>
          </w:p>
        </w:tc>
        <w:tc>
          <w:tcPr>
            <w:tcW w:w="1607" w:type="pct"/>
            <w:vAlign w:val="center"/>
          </w:tcPr>
          <w:p w14:paraId="6D27154C" w14:textId="77777777" w:rsidR="00AE1875" w:rsidRDefault="00000000" w:rsidP="00802AEF">
            <w:pPr>
              <w:pStyle w:val="XF-0"/>
              <w:jc w:val="both"/>
              <w:rPr>
                <w:rFonts w:hint="eastAsia"/>
              </w:rPr>
            </w:pPr>
            <w:r>
              <w:rPr>
                <w:rFonts w:hint="eastAsia"/>
              </w:rPr>
              <w:t>伺服控制命令</w:t>
            </w:r>
          </w:p>
        </w:tc>
        <w:tc>
          <w:tcPr>
            <w:tcW w:w="535" w:type="pct"/>
            <w:vAlign w:val="center"/>
          </w:tcPr>
          <w:p w14:paraId="0F68E92B" w14:textId="77777777" w:rsidR="00AE1875" w:rsidRDefault="00000000" w:rsidP="00802AEF">
            <w:pPr>
              <w:pStyle w:val="XF-0"/>
              <w:jc w:val="both"/>
              <w:rPr>
                <w:rFonts w:hint="eastAsia"/>
              </w:rPr>
            </w:pPr>
            <w:r>
              <w:rPr>
                <w:rFonts w:hint="eastAsia"/>
              </w:rPr>
              <w:t>1字节</w:t>
            </w:r>
          </w:p>
        </w:tc>
        <w:tc>
          <w:tcPr>
            <w:tcW w:w="523" w:type="pct"/>
            <w:vAlign w:val="center"/>
          </w:tcPr>
          <w:p w14:paraId="46C5C11B" w14:textId="77777777" w:rsidR="00AE1875" w:rsidRDefault="00000000" w:rsidP="00802AEF">
            <w:pPr>
              <w:pStyle w:val="XF-0"/>
              <w:jc w:val="both"/>
              <w:rPr>
                <w:rFonts w:hint="eastAsia"/>
              </w:rPr>
            </w:pPr>
            <w:r>
              <w:rPr>
                <w:rFonts w:hint="eastAsia"/>
              </w:rPr>
              <w:t>2字节</w:t>
            </w:r>
          </w:p>
        </w:tc>
      </w:tr>
    </w:tbl>
    <w:p w14:paraId="01FA0CA1" w14:textId="77777777" w:rsidR="00AE1875" w:rsidRDefault="00AE1875"/>
    <w:tbl>
      <w:tblPr>
        <w:tblW w:w="5000" w:type="pct"/>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124"/>
        <w:gridCol w:w="1277"/>
        <w:gridCol w:w="1568"/>
        <w:gridCol w:w="2826"/>
        <w:gridCol w:w="4673"/>
        <w:gridCol w:w="3082"/>
      </w:tblGrid>
      <w:tr w:rsidR="00AE1875" w14:paraId="085967D6" w14:textId="77777777" w:rsidTr="00ED7EF7">
        <w:trPr>
          <w:trHeight w:val="170"/>
          <w:tblHeader/>
        </w:trPr>
        <w:tc>
          <w:tcPr>
            <w:tcW w:w="5000" w:type="pct"/>
            <w:gridSpan w:val="6"/>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0C31DC1" w14:textId="77777777" w:rsidR="00AE1875" w:rsidRDefault="00000000" w:rsidP="008E669B">
            <w:pPr>
              <w:pStyle w:val="XF-0"/>
              <w:rPr>
                <w:rFonts w:hint="eastAsia"/>
              </w:rPr>
            </w:pPr>
            <w:r>
              <w:rPr>
                <w:rFonts w:hint="eastAsia"/>
              </w:rPr>
              <w:t>伺服控制命令</w:t>
            </w:r>
          </w:p>
        </w:tc>
      </w:tr>
      <w:tr w:rsidR="00AE1875" w14:paraId="18D7A550" w14:textId="77777777" w:rsidTr="0014630C">
        <w:trPr>
          <w:trHeight w:val="170"/>
          <w:tblHeader/>
        </w:trPr>
        <w:tc>
          <w:tcPr>
            <w:tcW w:w="386" w:type="pct"/>
            <w:tcBorders>
              <w:top w:val="single" w:sz="8" w:space="0" w:color="auto"/>
              <w:left w:val="single" w:sz="8" w:space="0" w:color="auto"/>
              <w:bottom w:val="single" w:sz="8" w:space="0" w:color="auto"/>
            </w:tcBorders>
            <w:shd w:val="clear" w:color="auto" w:fill="D9D9D9" w:themeFill="background1" w:themeFillShade="D9"/>
            <w:vAlign w:val="center"/>
          </w:tcPr>
          <w:p w14:paraId="68F12461" w14:textId="77777777" w:rsidR="00AE1875" w:rsidRDefault="00000000" w:rsidP="008E669B">
            <w:pPr>
              <w:pStyle w:val="XF-0"/>
              <w:rPr>
                <w:rFonts w:hint="eastAsia"/>
              </w:rPr>
            </w:pPr>
            <w:r>
              <w:t>序号</w:t>
            </w:r>
          </w:p>
        </w:tc>
        <w:tc>
          <w:tcPr>
            <w:tcW w:w="439" w:type="pct"/>
            <w:tcBorders>
              <w:top w:val="single" w:sz="8" w:space="0" w:color="auto"/>
              <w:bottom w:val="single" w:sz="8" w:space="0" w:color="auto"/>
            </w:tcBorders>
            <w:shd w:val="clear" w:color="auto" w:fill="D9D9D9" w:themeFill="background1" w:themeFillShade="D9"/>
            <w:vAlign w:val="center"/>
          </w:tcPr>
          <w:p w14:paraId="060D7A74" w14:textId="77777777" w:rsidR="00AE1875" w:rsidRDefault="00000000" w:rsidP="008E669B">
            <w:pPr>
              <w:pStyle w:val="XF-0"/>
              <w:rPr>
                <w:rFonts w:hint="eastAsia"/>
              </w:rPr>
            </w:pPr>
            <w:r>
              <w:t>名称</w:t>
            </w:r>
          </w:p>
        </w:tc>
        <w:tc>
          <w:tcPr>
            <w:tcW w:w="539" w:type="pct"/>
            <w:tcBorders>
              <w:top w:val="single" w:sz="8" w:space="0" w:color="auto"/>
              <w:bottom w:val="single" w:sz="8" w:space="0" w:color="auto"/>
            </w:tcBorders>
            <w:shd w:val="clear" w:color="auto" w:fill="D9D9D9" w:themeFill="background1" w:themeFillShade="D9"/>
            <w:vAlign w:val="center"/>
          </w:tcPr>
          <w:p w14:paraId="4E1F661E" w14:textId="77777777" w:rsidR="00AE1875" w:rsidRDefault="00000000" w:rsidP="008E669B">
            <w:pPr>
              <w:pStyle w:val="XF-0"/>
              <w:rPr>
                <w:rFonts w:hint="eastAsia"/>
              </w:rPr>
            </w:pPr>
            <w:r>
              <w:rPr>
                <w:rFonts w:hint="eastAsia"/>
              </w:rPr>
              <w:t>长度</w:t>
            </w:r>
          </w:p>
        </w:tc>
        <w:tc>
          <w:tcPr>
            <w:tcW w:w="971" w:type="pct"/>
            <w:tcBorders>
              <w:top w:val="single" w:sz="8" w:space="0" w:color="auto"/>
              <w:bottom w:val="single" w:sz="8" w:space="0" w:color="auto"/>
            </w:tcBorders>
            <w:shd w:val="clear" w:color="auto" w:fill="D9D9D9" w:themeFill="background1" w:themeFillShade="D9"/>
            <w:vAlign w:val="center"/>
          </w:tcPr>
          <w:p w14:paraId="259D6CA9" w14:textId="77777777" w:rsidR="00AE1875" w:rsidRDefault="00000000" w:rsidP="008E669B">
            <w:pPr>
              <w:pStyle w:val="XF-0"/>
              <w:rPr>
                <w:rFonts w:hint="eastAsia"/>
              </w:rPr>
            </w:pPr>
            <w:r>
              <w:rPr>
                <w:rFonts w:hint="eastAsia"/>
              </w:rPr>
              <w:t>位置</w:t>
            </w:r>
          </w:p>
        </w:tc>
        <w:tc>
          <w:tcPr>
            <w:tcW w:w="1606" w:type="pct"/>
            <w:tcBorders>
              <w:top w:val="single" w:sz="8" w:space="0" w:color="auto"/>
              <w:bottom w:val="single" w:sz="8" w:space="0" w:color="auto"/>
            </w:tcBorders>
            <w:shd w:val="clear" w:color="auto" w:fill="D9D9D9" w:themeFill="background1" w:themeFillShade="D9"/>
            <w:vAlign w:val="center"/>
          </w:tcPr>
          <w:p w14:paraId="235E481E" w14:textId="77777777" w:rsidR="00AE1875" w:rsidRDefault="00000000" w:rsidP="008E669B">
            <w:pPr>
              <w:pStyle w:val="XF-0"/>
              <w:rPr>
                <w:rFonts w:hint="eastAsia"/>
              </w:rPr>
            </w:pPr>
            <w:r>
              <w:rPr>
                <w:rFonts w:hint="eastAsia"/>
              </w:rPr>
              <w:t>定义</w:t>
            </w:r>
          </w:p>
        </w:tc>
        <w:tc>
          <w:tcPr>
            <w:tcW w:w="1059" w:type="pct"/>
            <w:tcBorders>
              <w:top w:val="single" w:sz="8" w:space="0" w:color="auto"/>
              <w:bottom w:val="single" w:sz="8" w:space="0" w:color="auto"/>
              <w:right w:val="single" w:sz="8" w:space="0" w:color="auto"/>
            </w:tcBorders>
            <w:shd w:val="clear" w:color="auto" w:fill="D9D9D9" w:themeFill="background1" w:themeFillShade="D9"/>
            <w:vAlign w:val="center"/>
          </w:tcPr>
          <w:p w14:paraId="73016DA1" w14:textId="77777777" w:rsidR="00AE1875" w:rsidRDefault="00000000" w:rsidP="008E669B">
            <w:pPr>
              <w:pStyle w:val="XF-0"/>
              <w:rPr>
                <w:rFonts w:hint="eastAsia"/>
              </w:rPr>
            </w:pPr>
            <w:r>
              <w:t>备注</w:t>
            </w:r>
          </w:p>
        </w:tc>
      </w:tr>
      <w:tr w:rsidR="00AE1875" w14:paraId="65295D32" w14:textId="77777777" w:rsidTr="0014630C">
        <w:trPr>
          <w:trHeight w:val="170"/>
        </w:trPr>
        <w:tc>
          <w:tcPr>
            <w:tcW w:w="386" w:type="pct"/>
            <w:tcBorders>
              <w:top w:val="single" w:sz="8" w:space="0" w:color="auto"/>
              <w:left w:val="single" w:sz="8" w:space="0" w:color="auto"/>
            </w:tcBorders>
            <w:vAlign w:val="center"/>
          </w:tcPr>
          <w:p w14:paraId="23EDB03A" w14:textId="77777777" w:rsidR="00AE1875" w:rsidRDefault="00000000" w:rsidP="008E669B">
            <w:pPr>
              <w:pStyle w:val="XF-0"/>
              <w:rPr>
                <w:rFonts w:hint="eastAsia"/>
              </w:rPr>
            </w:pPr>
            <w:r>
              <w:t>1</w:t>
            </w:r>
          </w:p>
        </w:tc>
        <w:tc>
          <w:tcPr>
            <w:tcW w:w="439" w:type="pct"/>
            <w:tcBorders>
              <w:top w:val="single" w:sz="8" w:space="0" w:color="auto"/>
            </w:tcBorders>
            <w:vAlign w:val="center"/>
          </w:tcPr>
          <w:p w14:paraId="708E6374" w14:textId="77777777" w:rsidR="00AE1875" w:rsidRDefault="00000000" w:rsidP="008E669B">
            <w:pPr>
              <w:pStyle w:val="XF-0"/>
              <w:rPr>
                <w:rFonts w:hint="eastAsia"/>
              </w:rPr>
            </w:pPr>
            <w:r>
              <w:rPr>
                <w:rFonts w:hint="eastAsia"/>
              </w:rPr>
              <w:t>帧头</w:t>
            </w:r>
          </w:p>
        </w:tc>
        <w:tc>
          <w:tcPr>
            <w:tcW w:w="539" w:type="pct"/>
            <w:tcBorders>
              <w:top w:val="single" w:sz="8" w:space="0" w:color="auto"/>
            </w:tcBorders>
            <w:vAlign w:val="center"/>
          </w:tcPr>
          <w:p w14:paraId="218A56CC" w14:textId="77777777" w:rsidR="00AE1875" w:rsidRDefault="00000000" w:rsidP="008E669B">
            <w:pPr>
              <w:pStyle w:val="XF-0"/>
              <w:rPr>
                <w:rFonts w:hint="eastAsia"/>
              </w:rPr>
            </w:pPr>
            <w:r>
              <w:rPr>
                <w:rFonts w:hint="eastAsia"/>
              </w:rPr>
              <w:t>1</w:t>
            </w:r>
          </w:p>
        </w:tc>
        <w:tc>
          <w:tcPr>
            <w:tcW w:w="971" w:type="pct"/>
            <w:tcBorders>
              <w:top w:val="single" w:sz="8" w:space="0" w:color="auto"/>
            </w:tcBorders>
            <w:vAlign w:val="center"/>
          </w:tcPr>
          <w:p w14:paraId="53309B1D" w14:textId="77777777" w:rsidR="00AE1875" w:rsidRDefault="00000000" w:rsidP="008E669B">
            <w:pPr>
              <w:pStyle w:val="XF-0"/>
              <w:rPr>
                <w:rFonts w:hint="eastAsia"/>
              </w:rPr>
            </w:pPr>
            <w:r>
              <w:rPr>
                <w:rFonts w:hint="eastAsia"/>
              </w:rPr>
              <w:t>0</w:t>
            </w:r>
          </w:p>
        </w:tc>
        <w:tc>
          <w:tcPr>
            <w:tcW w:w="1606" w:type="pct"/>
            <w:tcBorders>
              <w:top w:val="single" w:sz="8" w:space="0" w:color="auto"/>
            </w:tcBorders>
            <w:vAlign w:val="center"/>
          </w:tcPr>
          <w:p w14:paraId="0ABB7A8F" w14:textId="77777777" w:rsidR="00AE1875" w:rsidRDefault="00000000" w:rsidP="008E669B">
            <w:pPr>
              <w:pStyle w:val="XF-0"/>
              <w:rPr>
                <w:rFonts w:hint="eastAsia"/>
              </w:rPr>
            </w:pPr>
            <w:r>
              <w:t>0x7E</w:t>
            </w:r>
          </w:p>
        </w:tc>
        <w:tc>
          <w:tcPr>
            <w:tcW w:w="1059" w:type="pct"/>
            <w:tcBorders>
              <w:top w:val="single" w:sz="8" w:space="0" w:color="auto"/>
              <w:right w:val="single" w:sz="8" w:space="0" w:color="auto"/>
            </w:tcBorders>
            <w:vAlign w:val="center"/>
          </w:tcPr>
          <w:p w14:paraId="55597D51" w14:textId="77777777" w:rsidR="00AE1875" w:rsidRDefault="00AE1875" w:rsidP="008E669B">
            <w:pPr>
              <w:pStyle w:val="XF-0"/>
              <w:rPr>
                <w:rFonts w:hint="eastAsia"/>
              </w:rPr>
            </w:pPr>
          </w:p>
        </w:tc>
      </w:tr>
      <w:tr w:rsidR="00AE1875" w14:paraId="787BD149" w14:textId="77777777" w:rsidTr="0014630C">
        <w:trPr>
          <w:trHeight w:val="170"/>
        </w:trPr>
        <w:tc>
          <w:tcPr>
            <w:tcW w:w="386" w:type="pct"/>
            <w:tcBorders>
              <w:left w:val="single" w:sz="8" w:space="0" w:color="auto"/>
            </w:tcBorders>
            <w:vAlign w:val="center"/>
          </w:tcPr>
          <w:p w14:paraId="7EE94005" w14:textId="77777777" w:rsidR="00AE1875" w:rsidRDefault="00000000" w:rsidP="008E669B">
            <w:pPr>
              <w:pStyle w:val="XF-0"/>
              <w:rPr>
                <w:rFonts w:hint="eastAsia"/>
              </w:rPr>
            </w:pPr>
            <w:r>
              <w:t>2</w:t>
            </w:r>
          </w:p>
        </w:tc>
        <w:tc>
          <w:tcPr>
            <w:tcW w:w="439" w:type="pct"/>
            <w:vAlign w:val="center"/>
          </w:tcPr>
          <w:p w14:paraId="5549FF7E" w14:textId="77777777" w:rsidR="00AE1875" w:rsidRDefault="00000000" w:rsidP="008E669B">
            <w:pPr>
              <w:pStyle w:val="XF-0"/>
              <w:rPr>
                <w:rFonts w:hint="eastAsia"/>
              </w:rPr>
            </w:pPr>
            <w:r>
              <w:rPr>
                <w:rFonts w:hint="eastAsia"/>
              </w:rPr>
              <w:t>帧长</w:t>
            </w:r>
          </w:p>
        </w:tc>
        <w:tc>
          <w:tcPr>
            <w:tcW w:w="539" w:type="pct"/>
            <w:vAlign w:val="center"/>
          </w:tcPr>
          <w:p w14:paraId="12DB7266" w14:textId="77777777" w:rsidR="00AE1875" w:rsidRDefault="00000000" w:rsidP="008E669B">
            <w:pPr>
              <w:pStyle w:val="XF-0"/>
              <w:rPr>
                <w:rFonts w:hint="eastAsia"/>
              </w:rPr>
            </w:pPr>
            <w:r>
              <w:rPr>
                <w:rFonts w:hint="eastAsia"/>
              </w:rPr>
              <w:t>1</w:t>
            </w:r>
          </w:p>
        </w:tc>
        <w:tc>
          <w:tcPr>
            <w:tcW w:w="971" w:type="pct"/>
            <w:vAlign w:val="center"/>
          </w:tcPr>
          <w:p w14:paraId="07C05C92" w14:textId="77777777" w:rsidR="00AE1875" w:rsidRDefault="00000000" w:rsidP="008E669B">
            <w:pPr>
              <w:pStyle w:val="XF-0"/>
              <w:rPr>
                <w:rFonts w:hint="eastAsia"/>
              </w:rPr>
            </w:pPr>
            <w:r>
              <w:t>1</w:t>
            </w:r>
          </w:p>
        </w:tc>
        <w:tc>
          <w:tcPr>
            <w:tcW w:w="1606" w:type="pct"/>
            <w:vAlign w:val="center"/>
          </w:tcPr>
          <w:p w14:paraId="79ABF246" w14:textId="77777777" w:rsidR="00AE1875" w:rsidRDefault="00000000" w:rsidP="008E669B">
            <w:pPr>
              <w:pStyle w:val="XF-0"/>
              <w:rPr>
                <w:rFonts w:hint="eastAsia"/>
              </w:rPr>
            </w:pPr>
            <w:r>
              <w:t>0x</w:t>
            </w:r>
            <w:r>
              <w:rPr>
                <w:rFonts w:hint="eastAsia"/>
              </w:rPr>
              <w:t>48</w:t>
            </w:r>
          </w:p>
        </w:tc>
        <w:tc>
          <w:tcPr>
            <w:tcW w:w="1059" w:type="pct"/>
            <w:tcBorders>
              <w:right w:val="single" w:sz="8" w:space="0" w:color="auto"/>
            </w:tcBorders>
            <w:vAlign w:val="center"/>
          </w:tcPr>
          <w:p w14:paraId="547A7232" w14:textId="77777777" w:rsidR="00AE1875" w:rsidRDefault="00AE1875" w:rsidP="008E669B">
            <w:pPr>
              <w:pStyle w:val="XF-0"/>
              <w:rPr>
                <w:rFonts w:hint="eastAsia"/>
              </w:rPr>
            </w:pPr>
          </w:p>
        </w:tc>
      </w:tr>
      <w:tr w:rsidR="00AE1875" w14:paraId="6C9EC2E8" w14:textId="77777777" w:rsidTr="0014630C">
        <w:trPr>
          <w:trHeight w:val="170"/>
        </w:trPr>
        <w:tc>
          <w:tcPr>
            <w:tcW w:w="386" w:type="pct"/>
            <w:tcBorders>
              <w:left w:val="single" w:sz="8" w:space="0" w:color="auto"/>
            </w:tcBorders>
            <w:vAlign w:val="center"/>
          </w:tcPr>
          <w:p w14:paraId="4118D7A7" w14:textId="77777777" w:rsidR="00AE1875" w:rsidRDefault="00000000" w:rsidP="008E669B">
            <w:pPr>
              <w:pStyle w:val="XF-0"/>
              <w:rPr>
                <w:rFonts w:hint="eastAsia"/>
              </w:rPr>
            </w:pPr>
            <w:r>
              <w:rPr>
                <w:rFonts w:hint="eastAsia"/>
              </w:rPr>
              <w:t>3</w:t>
            </w:r>
          </w:p>
        </w:tc>
        <w:tc>
          <w:tcPr>
            <w:tcW w:w="439" w:type="pct"/>
            <w:vAlign w:val="center"/>
          </w:tcPr>
          <w:p w14:paraId="7115FE80" w14:textId="77777777" w:rsidR="00AE1875" w:rsidRDefault="00000000" w:rsidP="008E669B">
            <w:pPr>
              <w:pStyle w:val="XF-0"/>
              <w:rPr>
                <w:rFonts w:hint="eastAsia"/>
              </w:rPr>
            </w:pPr>
            <w:r>
              <w:rPr>
                <w:rFonts w:hint="eastAsia"/>
              </w:rPr>
              <w:t>报文编号</w:t>
            </w:r>
          </w:p>
        </w:tc>
        <w:tc>
          <w:tcPr>
            <w:tcW w:w="539" w:type="pct"/>
            <w:vAlign w:val="center"/>
          </w:tcPr>
          <w:p w14:paraId="73D176B9" w14:textId="77777777" w:rsidR="00AE1875" w:rsidRDefault="00000000" w:rsidP="008E669B">
            <w:pPr>
              <w:pStyle w:val="XF-0"/>
              <w:rPr>
                <w:rFonts w:hint="eastAsia"/>
              </w:rPr>
            </w:pPr>
            <w:r>
              <w:rPr>
                <w:rFonts w:hint="eastAsia"/>
              </w:rPr>
              <w:t>1</w:t>
            </w:r>
          </w:p>
        </w:tc>
        <w:tc>
          <w:tcPr>
            <w:tcW w:w="971" w:type="pct"/>
            <w:vAlign w:val="center"/>
          </w:tcPr>
          <w:p w14:paraId="45C48BB8" w14:textId="77777777" w:rsidR="00AE1875" w:rsidRDefault="00000000" w:rsidP="008E669B">
            <w:pPr>
              <w:pStyle w:val="XF-0"/>
              <w:rPr>
                <w:rFonts w:hint="eastAsia"/>
              </w:rPr>
            </w:pPr>
            <w:r>
              <w:rPr>
                <w:rFonts w:hint="eastAsia"/>
              </w:rPr>
              <w:t>2</w:t>
            </w:r>
          </w:p>
        </w:tc>
        <w:tc>
          <w:tcPr>
            <w:tcW w:w="1606" w:type="pct"/>
            <w:vAlign w:val="center"/>
          </w:tcPr>
          <w:p w14:paraId="2030FD12" w14:textId="77777777" w:rsidR="00AE1875" w:rsidRDefault="00000000" w:rsidP="008E669B">
            <w:pPr>
              <w:pStyle w:val="XF-0"/>
              <w:rPr>
                <w:rFonts w:hint="eastAsia"/>
              </w:rPr>
            </w:pPr>
            <w:r>
              <w:t>0x</w:t>
            </w:r>
            <w:r>
              <w:rPr>
                <w:rFonts w:hint="eastAsia"/>
              </w:rPr>
              <w:t>00～0xFF循环</w:t>
            </w:r>
          </w:p>
        </w:tc>
        <w:tc>
          <w:tcPr>
            <w:tcW w:w="1059" w:type="pct"/>
            <w:tcBorders>
              <w:right w:val="single" w:sz="8" w:space="0" w:color="auto"/>
            </w:tcBorders>
            <w:vAlign w:val="center"/>
          </w:tcPr>
          <w:p w14:paraId="12694C3F" w14:textId="77777777" w:rsidR="00AE1875" w:rsidRDefault="00AE1875" w:rsidP="008E669B">
            <w:pPr>
              <w:pStyle w:val="XF-0"/>
              <w:rPr>
                <w:rFonts w:hint="eastAsia"/>
              </w:rPr>
            </w:pPr>
          </w:p>
        </w:tc>
      </w:tr>
      <w:tr w:rsidR="00AE1875" w14:paraId="0096D99F" w14:textId="77777777" w:rsidTr="0014630C">
        <w:trPr>
          <w:trHeight w:val="170"/>
        </w:trPr>
        <w:tc>
          <w:tcPr>
            <w:tcW w:w="386" w:type="pct"/>
            <w:tcBorders>
              <w:left w:val="single" w:sz="8" w:space="0" w:color="auto"/>
            </w:tcBorders>
            <w:vAlign w:val="center"/>
          </w:tcPr>
          <w:p w14:paraId="21A83D10" w14:textId="77777777" w:rsidR="00AE1875" w:rsidRDefault="00000000" w:rsidP="008E669B">
            <w:pPr>
              <w:pStyle w:val="XF-0"/>
              <w:rPr>
                <w:rFonts w:hint="eastAsia"/>
              </w:rPr>
            </w:pPr>
            <w:r>
              <w:rPr>
                <w:rFonts w:hint="eastAsia"/>
              </w:rPr>
              <w:t>4</w:t>
            </w:r>
          </w:p>
        </w:tc>
        <w:tc>
          <w:tcPr>
            <w:tcW w:w="439" w:type="pct"/>
            <w:vAlign w:val="center"/>
          </w:tcPr>
          <w:p w14:paraId="4E3B4F2D" w14:textId="77777777" w:rsidR="00AE1875" w:rsidRDefault="00000000" w:rsidP="008E669B">
            <w:pPr>
              <w:pStyle w:val="XF-0"/>
              <w:rPr>
                <w:rFonts w:hint="eastAsia"/>
              </w:rPr>
            </w:pPr>
            <w:r>
              <w:rPr>
                <w:rFonts w:hint="eastAsia"/>
              </w:rPr>
              <w:t>设备类型</w:t>
            </w:r>
          </w:p>
        </w:tc>
        <w:tc>
          <w:tcPr>
            <w:tcW w:w="539" w:type="pct"/>
            <w:vAlign w:val="center"/>
          </w:tcPr>
          <w:p w14:paraId="54594C4F" w14:textId="77777777" w:rsidR="00AE1875" w:rsidRDefault="00000000" w:rsidP="008E669B">
            <w:pPr>
              <w:pStyle w:val="XF-0"/>
              <w:rPr>
                <w:rFonts w:hint="eastAsia"/>
              </w:rPr>
            </w:pPr>
            <w:r>
              <w:rPr>
                <w:rFonts w:hint="eastAsia"/>
              </w:rPr>
              <w:t>1</w:t>
            </w:r>
          </w:p>
        </w:tc>
        <w:tc>
          <w:tcPr>
            <w:tcW w:w="971" w:type="pct"/>
            <w:vAlign w:val="center"/>
          </w:tcPr>
          <w:p w14:paraId="00D1602C" w14:textId="77777777" w:rsidR="00AE1875" w:rsidRDefault="00000000" w:rsidP="008E669B">
            <w:pPr>
              <w:pStyle w:val="XF-0"/>
              <w:rPr>
                <w:rFonts w:hint="eastAsia"/>
              </w:rPr>
            </w:pPr>
            <w:r>
              <w:rPr>
                <w:rFonts w:hint="eastAsia"/>
              </w:rPr>
              <w:t>3</w:t>
            </w:r>
          </w:p>
        </w:tc>
        <w:tc>
          <w:tcPr>
            <w:tcW w:w="1606" w:type="pct"/>
            <w:vAlign w:val="center"/>
          </w:tcPr>
          <w:p w14:paraId="7B6339EB" w14:textId="77777777" w:rsidR="00AE1875" w:rsidRDefault="00000000" w:rsidP="008E669B">
            <w:pPr>
              <w:pStyle w:val="XF-0"/>
              <w:rPr>
                <w:rFonts w:hint="eastAsia"/>
              </w:rPr>
            </w:pPr>
            <w:r>
              <w:rPr>
                <w:rFonts w:hint="eastAsia"/>
              </w:rPr>
              <w:t>源设备（高字节）：</w:t>
            </w:r>
          </w:p>
          <w:p w14:paraId="28B1E695" w14:textId="77777777" w:rsidR="00AE1875" w:rsidRDefault="00000000" w:rsidP="008E669B">
            <w:pPr>
              <w:pStyle w:val="XF-0"/>
              <w:rPr>
                <w:rFonts w:hint="eastAsia"/>
              </w:rPr>
            </w:pPr>
            <w:r>
              <w:rPr>
                <w:rFonts w:hint="eastAsia"/>
              </w:rPr>
              <w:t>0100:主控软件</w:t>
            </w:r>
          </w:p>
          <w:p w14:paraId="4BE7AB09" w14:textId="77777777" w:rsidR="00AE1875" w:rsidRDefault="00000000" w:rsidP="008E669B">
            <w:pPr>
              <w:pStyle w:val="XF-0"/>
              <w:rPr>
                <w:rFonts w:hint="eastAsia"/>
              </w:rPr>
            </w:pPr>
            <w:r>
              <w:rPr>
                <w:rFonts w:hint="eastAsia"/>
              </w:rPr>
              <w:t>目标设备（低字节）：</w:t>
            </w:r>
          </w:p>
          <w:p w14:paraId="119947FF" w14:textId="77777777" w:rsidR="00AE1875" w:rsidRDefault="00000000" w:rsidP="008E669B">
            <w:pPr>
              <w:pStyle w:val="XF-0"/>
              <w:rPr>
                <w:rFonts w:hint="eastAsia"/>
              </w:rPr>
            </w:pPr>
            <w:r>
              <w:rPr>
                <w:rFonts w:hint="eastAsia"/>
              </w:rPr>
              <w:t>1000：伺服驱动板</w:t>
            </w:r>
          </w:p>
        </w:tc>
        <w:tc>
          <w:tcPr>
            <w:tcW w:w="1059" w:type="pct"/>
            <w:tcBorders>
              <w:right w:val="single" w:sz="8" w:space="0" w:color="auto"/>
            </w:tcBorders>
            <w:vAlign w:val="center"/>
          </w:tcPr>
          <w:p w14:paraId="406BBF4E" w14:textId="77777777" w:rsidR="00AE1875" w:rsidRDefault="00000000" w:rsidP="008E669B">
            <w:pPr>
              <w:pStyle w:val="XF-0"/>
              <w:rPr>
                <w:rFonts w:hint="eastAsia"/>
              </w:rPr>
            </w:pPr>
            <w:r>
              <w:t>各设备根据源设备类型判断数据是否该被解析，发送前修改目标设备类型</w:t>
            </w:r>
          </w:p>
        </w:tc>
      </w:tr>
      <w:tr w:rsidR="00AE1875" w14:paraId="226E59AB" w14:textId="77777777" w:rsidTr="0014630C">
        <w:trPr>
          <w:trHeight w:val="170"/>
        </w:trPr>
        <w:tc>
          <w:tcPr>
            <w:tcW w:w="386" w:type="pct"/>
            <w:tcBorders>
              <w:left w:val="single" w:sz="8" w:space="0" w:color="auto"/>
            </w:tcBorders>
            <w:vAlign w:val="center"/>
          </w:tcPr>
          <w:p w14:paraId="36276AC6" w14:textId="77777777" w:rsidR="00AE1875" w:rsidRDefault="00000000" w:rsidP="008E669B">
            <w:pPr>
              <w:pStyle w:val="XF-0"/>
              <w:rPr>
                <w:rFonts w:hint="eastAsia"/>
              </w:rPr>
            </w:pPr>
            <w:r>
              <w:rPr>
                <w:rFonts w:hint="eastAsia"/>
              </w:rPr>
              <w:t>5</w:t>
            </w:r>
          </w:p>
        </w:tc>
        <w:tc>
          <w:tcPr>
            <w:tcW w:w="439" w:type="pct"/>
            <w:vAlign w:val="center"/>
          </w:tcPr>
          <w:p w14:paraId="213808BF" w14:textId="77777777" w:rsidR="00AE1875" w:rsidRDefault="00000000" w:rsidP="008E669B">
            <w:pPr>
              <w:pStyle w:val="XF-0"/>
              <w:rPr>
                <w:rFonts w:hint="eastAsia"/>
              </w:rPr>
            </w:pPr>
            <w:r>
              <w:rPr>
                <w:rFonts w:hint="eastAsia"/>
              </w:rPr>
              <w:t>报文类型</w:t>
            </w:r>
          </w:p>
        </w:tc>
        <w:tc>
          <w:tcPr>
            <w:tcW w:w="539" w:type="pct"/>
            <w:vAlign w:val="center"/>
          </w:tcPr>
          <w:p w14:paraId="7DB44C05" w14:textId="77777777" w:rsidR="00AE1875" w:rsidRDefault="00000000" w:rsidP="008E669B">
            <w:pPr>
              <w:pStyle w:val="XF-0"/>
              <w:rPr>
                <w:rFonts w:hint="eastAsia"/>
              </w:rPr>
            </w:pPr>
            <w:r>
              <w:rPr>
                <w:rFonts w:hint="eastAsia"/>
              </w:rPr>
              <w:t>1</w:t>
            </w:r>
          </w:p>
        </w:tc>
        <w:tc>
          <w:tcPr>
            <w:tcW w:w="971" w:type="pct"/>
            <w:vAlign w:val="center"/>
          </w:tcPr>
          <w:p w14:paraId="08D54458" w14:textId="77777777" w:rsidR="00AE1875" w:rsidRDefault="00000000" w:rsidP="008E669B">
            <w:pPr>
              <w:pStyle w:val="XF-0"/>
              <w:rPr>
                <w:rFonts w:hint="eastAsia"/>
              </w:rPr>
            </w:pPr>
            <w:r>
              <w:rPr>
                <w:rFonts w:hint="eastAsia"/>
              </w:rPr>
              <w:t>4</w:t>
            </w:r>
          </w:p>
        </w:tc>
        <w:tc>
          <w:tcPr>
            <w:tcW w:w="1606" w:type="pct"/>
            <w:vAlign w:val="center"/>
          </w:tcPr>
          <w:p w14:paraId="78ABA66D" w14:textId="77777777" w:rsidR="00AE1875" w:rsidRDefault="00000000" w:rsidP="008E669B">
            <w:pPr>
              <w:pStyle w:val="XF-0"/>
              <w:rPr>
                <w:rFonts w:hint="eastAsia"/>
              </w:rPr>
            </w:pPr>
            <w:r>
              <w:rPr>
                <w:rFonts w:hint="eastAsia"/>
              </w:rPr>
              <w:t>0x02:定点报文</w:t>
            </w:r>
          </w:p>
        </w:tc>
        <w:tc>
          <w:tcPr>
            <w:tcW w:w="1059" w:type="pct"/>
            <w:tcBorders>
              <w:right w:val="single" w:sz="8" w:space="0" w:color="auto"/>
            </w:tcBorders>
            <w:vAlign w:val="center"/>
          </w:tcPr>
          <w:p w14:paraId="6C1CA838" w14:textId="77777777" w:rsidR="00AE1875" w:rsidRDefault="00000000" w:rsidP="008E669B">
            <w:pPr>
              <w:pStyle w:val="XF-0"/>
              <w:rPr>
                <w:rFonts w:hint="eastAsia"/>
              </w:rPr>
            </w:pPr>
            <w:r>
              <w:rPr>
                <w:rFonts w:hint="eastAsia"/>
              </w:rPr>
              <w:t>定点报文：按序发送</w:t>
            </w:r>
          </w:p>
        </w:tc>
      </w:tr>
      <w:tr w:rsidR="00AE1875" w14:paraId="73F352F0" w14:textId="77777777" w:rsidTr="0014630C">
        <w:trPr>
          <w:trHeight w:val="170"/>
        </w:trPr>
        <w:tc>
          <w:tcPr>
            <w:tcW w:w="386" w:type="pct"/>
            <w:tcBorders>
              <w:left w:val="single" w:sz="8" w:space="0" w:color="auto"/>
            </w:tcBorders>
            <w:vAlign w:val="center"/>
          </w:tcPr>
          <w:p w14:paraId="7E72A931" w14:textId="77777777" w:rsidR="00AE1875" w:rsidRDefault="00000000" w:rsidP="008E669B">
            <w:pPr>
              <w:pStyle w:val="XF-0"/>
              <w:rPr>
                <w:rFonts w:hint="eastAsia"/>
              </w:rPr>
            </w:pPr>
            <w:r>
              <w:rPr>
                <w:rFonts w:hint="eastAsia"/>
              </w:rPr>
              <w:lastRenderedPageBreak/>
              <w:t>6</w:t>
            </w:r>
          </w:p>
        </w:tc>
        <w:tc>
          <w:tcPr>
            <w:tcW w:w="439" w:type="pct"/>
            <w:vAlign w:val="center"/>
          </w:tcPr>
          <w:p w14:paraId="0FD1C639" w14:textId="77777777" w:rsidR="00AE1875" w:rsidRDefault="00000000" w:rsidP="008E669B">
            <w:pPr>
              <w:pStyle w:val="XF-0"/>
              <w:rPr>
                <w:rFonts w:hint="eastAsia"/>
              </w:rPr>
            </w:pPr>
            <w:r>
              <w:rPr>
                <w:rFonts w:hint="eastAsia"/>
              </w:rPr>
              <w:t>设备IP</w:t>
            </w:r>
          </w:p>
        </w:tc>
        <w:tc>
          <w:tcPr>
            <w:tcW w:w="539" w:type="pct"/>
            <w:vAlign w:val="center"/>
          </w:tcPr>
          <w:p w14:paraId="7DAE3146" w14:textId="77777777" w:rsidR="00AE1875" w:rsidRDefault="00000000" w:rsidP="008E669B">
            <w:pPr>
              <w:pStyle w:val="XF-0"/>
              <w:rPr>
                <w:rFonts w:hint="eastAsia"/>
              </w:rPr>
            </w:pPr>
            <w:r>
              <w:rPr>
                <w:rFonts w:hint="eastAsia"/>
              </w:rPr>
              <w:t>1</w:t>
            </w:r>
          </w:p>
        </w:tc>
        <w:tc>
          <w:tcPr>
            <w:tcW w:w="971" w:type="pct"/>
            <w:vAlign w:val="center"/>
          </w:tcPr>
          <w:p w14:paraId="1EA54FF4" w14:textId="77777777" w:rsidR="00AE1875" w:rsidRDefault="00000000" w:rsidP="008E669B">
            <w:pPr>
              <w:pStyle w:val="XF-0"/>
              <w:rPr>
                <w:rFonts w:hint="eastAsia"/>
              </w:rPr>
            </w:pPr>
            <w:r>
              <w:rPr>
                <w:rFonts w:hint="eastAsia"/>
              </w:rPr>
              <w:t>5</w:t>
            </w:r>
          </w:p>
        </w:tc>
        <w:tc>
          <w:tcPr>
            <w:tcW w:w="1606" w:type="pct"/>
            <w:vAlign w:val="center"/>
          </w:tcPr>
          <w:p w14:paraId="46F9117E" w14:textId="77777777" w:rsidR="00AE1875" w:rsidRDefault="00000000" w:rsidP="008E669B">
            <w:pPr>
              <w:pStyle w:val="XF-0"/>
              <w:rPr>
                <w:rFonts w:hint="eastAsia"/>
              </w:rPr>
            </w:pPr>
            <w:r>
              <w:rPr>
                <w:rFonts w:hint="eastAsia"/>
              </w:rPr>
              <w:t>主控软件：0</w:t>
            </w:r>
          </w:p>
        </w:tc>
        <w:tc>
          <w:tcPr>
            <w:tcW w:w="1059" w:type="pct"/>
            <w:tcBorders>
              <w:right w:val="single" w:sz="8" w:space="0" w:color="auto"/>
            </w:tcBorders>
            <w:vAlign w:val="center"/>
          </w:tcPr>
          <w:p w14:paraId="5C20DE0C" w14:textId="77777777" w:rsidR="00AE1875" w:rsidRDefault="00AE1875" w:rsidP="008E669B">
            <w:pPr>
              <w:pStyle w:val="XF-0"/>
              <w:rPr>
                <w:rFonts w:hint="eastAsia"/>
              </w:rPr>
            </w:pPr>
          </w:p>
        </w:tc>
      </w:tr>
      <w:tr w:rsidR="00AE1875" w14:paraId="196BF5AC" w14:textId="77777777" w:rsidTr="0014630C">
        <w:trPr>
          <w:trHeight w:val="170"/>
        </w:trPr>
        <w:tc>
          <w:tcPr>
            <w:tcW w:w="386" w:type="pct"/>
            <w:tcBorders>
              <w:left w:val="single" w:sz="8" w:space="0" w:color="auto"/>
            </w:tcBorders>
            <w:vAlign w:val="center"/>
          </w:tcPr>
          <w:p w14:paraId="58C1C68F" w14:textId="77777777" w:rsidR="00AE1875" w:rsidRDefault="00000000" w:rsidP="008E669B">
            <w:pPr>
              <w:pStyle w:val="XF-0"/>
              <w:rPr>
                <w:rFonts w:hint="eastAsia"/>
              </w:rPr>
            </w:pPr>
            <w:r>
              <w:rPr>
                <w:rFonts w:hint="eastAsia"/>
              </w:rPr>
              <w:t>7</w:t>
            </w:r>
          </w:p>
        </w:tc>
        <w:tc>
          <w:tcPr>
            <w:tcW w:w="439" w:type="pct"/>
            <w:vAlign w:val="center"/>
          </w:tcPr>
          <w:p w14:paraId="1CEB4214" w14:textId="77777777" w:rsidR="00AE1875" w:rsidRDefault="00000000" w:rsidP="008E669B">
            <w:pPr>
              <w:pStyle w:val="XF-0"/>
              <w:rPr>
                <w:rFonts w:hint="eastAsia"/>
              </w:rPr>
            </w:pPr>
            <w:r>
              <w:rPr>
                <w:rFonts w:hint="eastAsia"/>
              </w:rPr>
              <w:t>预留主控连接</w:t>
            </w:r>
          </w:p>
        </w:tc>
        <w:tc>
          <w:tcPr>
            <w:tcW w:w="539" w:type="pct"/>
            <w:vAlign w:val="center"/>
          </w:tcPr>
          <w:p w14:paraId="0852C2D9" w14:textId="77777777" w:rsidR="00AE1875" w:rsidRDefault="00000000" w:rsidP="008E669B">
            <w:pPr>
              <w:pStyle w:val="XF-0"/>
              <w:rPr>
                <w:rFonts w:hint="eastAsia"/>
              </w:rPr>
            </w:pPr>
            <w:r>
              <w:rPr>
                <w:rFonts w:hint="eastAsia"/>
              </w:rPr>
              <w:t>1</w:t>
            </w:r>
          </w:p>
        </w:tc>
        <w:tc>
          <w:tcPr>
            <w:tcW w:w="971" w:type="pct"/>
            <w:vAlign w:val="center"/>
          </w:tcPr>
          <w:p w14:paraId="6A09C08B" w14:textId="77777777" w:rsidR="00AE1875" w:rsidRDefault="00000000" w:rsidP="008E669B">
            <w:pPr>
              <w:pStyle w:val="XF-0"/>
              <w:rPr>
                <w:rFonts w:hint="eastAsia"/>
              </w:rPr>
            </w:pPr>
            <w:r>
              <w:rPr>
                <w:rFonts w:hint="eastAsia"/>
              </w:rPr>
              <w:t>6</w:t>
            </w:r>
          </w:p>
        </w:tc>
        <w:tc>
          <w:tcPr>
            <w:tcW w:w="1606" w:type="pct"/>
            <w:vAlign w:val="center"/>
          </w:tcPr>
          <w:p w14:paraId="132C79CD" w14:textId="77777777" w:rsidR="00AE1875" w:rsidRDefault="00000000" w:rsidP="008E669B">
            <w:pPr>
              <w:pStyle w:val="XF-0"/>
              <w:rPr>
                <w:rFonts w:hint="eastAsia"/>
              </w:rPr>
            </w:pPr>
            <w:r>
              <w:rPr>
                <w:rFonts w:hint="eastAsia"/>
              </w:rPr>
              <w:t>主控连接状态备用</w:t>
            </w:r>
          </w:p>
        </w:tc>
        <w:tc>
          <w:tcPr>
            <w:tcW w:w="1059" w:type="pct"/>
            <w:tcBorders>
              <w:right w:val="single" w:sz="8" w:space="0" w:color="auto"/>
            </w:tcBorders>
            <w:vAlign w:val="center"/>
          </w:tcPr>
          <w:p w14:paraId="2C497721" w14:textId="77777777" w:rsidR="00AE1875" w:rsidRDefault="00000000" w:rsidP="008E669B">
            <w:pPr>
              <w:pStyle w:val="XF-0"/>
              <w:rPr>
                <w:rFonts w:hint="eastAsia"/>
              </w:rPr>
            </w:pPr>
            <w:r>
              <w:rPr>
                <w:rFonts w:hint="eastAsia"/>
              </w:rPr>
              <w:t>默认固定0x00</w:t>
            </w:r>
          </w:p>
        </w:tc>
      </w:tr>
      <w:tr w:rsidR="00AE1875" w14:paraId="579FBC67" w14:textId="77777777" w:rsidTr="0014630C">
        <w:trPr>
          <w:trHeight w:val="170"/>
        </w:trPr>
        <w:tc>
          <w:tcPr>
            <w:tcW w:w="386" w:type="pct"/>
            <w:tcBorders>
              <w:left w:val="single" w:sz="8" w:space="0" w:color="auto"/>
            </w:tcBorders>
            <w:vAlign w:val="center"/>
          </w:tcPr>
          <w:p w14:paraId="5DBC824D" w14:textId="77777777" w:rsidR="00AE1875" w:rsidRDefault="00000000" w:rsidP="008E669B">
            <w:pPr>
              <w:pStyle w:val="XF-0"/>
              <w:rPr>
                <w:rFonts w:hint="eastAsia"/>
              </w:rPr>
            </w:pPr>
            <w:r>
              <w:rPr>
                <w:rFonts w:hint="eastAsia"/>
              </w:rPr>
              <w:t>8</w:t>
            </w:r>
          </w:p>
        </w:tc>
        <w:tc>
          <w:tcPr>
            <w:tcW w:w="439" w:type="pct"/>
            <w:vAlign w:val="center"/>
          </w:tcPr>
          <w:p w14:paraId="23DFB45E" w14:textId="77777777" w:rsidR="00AE1875" w:rsidRDefault="00000000" w:rsidP="008E669B">
            <w:pPr>
              <w:pStyle w:val="XF-0"/>
              <w:rPr>
                <w:rFonts w:hint="eastAsia"/>
              </w:rPr>
            </w:pPr>
            <w:r>
              <w:rPr>
                <w:rFonts w:hint="eastAsia"/>
              </w:rPr>
              <w:t>控制</w:t>
            </w:r>
          </w:p>
        </w:tc>
        <w:tc>
          <w:tcPr>
            <w:tcW w:w="539" w:type="pct"/>
            <w:vAlign w:val="center"/>
          </w:tcPr>
          <w:p w14:paraId="58173F4E" w14:textId="77777777" w:rsidR="00AE1875" w:rsidRDefault="00000000" w:rsidP="008E669B">
            <w:pPr>
              <w:pStyle w:val="XF-0"/>
              <w:rPr>
                <w:rFonts w:hint="eastAsia"/>
              </w:rPr>
            </w:pPr>
            <w:r>
              <w:rPr>
                <w:rFonts w:hint="eastAsia"/>
              </w:rPr>
              <w:t>1</w:t>
            </w:r>
          </w:p>
        </w:tc>
        <w:tc>
          <w:tcPr>
            <w:tcW w:w="971" w:type="pct"/>
            <w:vAlign w:val="center"/>
          </w:tcPr>
          <w:p w14:paraId="0EE48647" w14:textId="77777777" w:rsidR="00AE1875" w:rsidRDefault="00000000" w:rsidP="008E669B">
            <w:pPr>
              <w:pStyle w:val="XF-0"/>
              <w:rPr>
                <w:rFonts w:hint="eastAsia"/>
              </w:rPr>
            </w:pPr>
            <w:r>
              <w:rPr>
                <w:rFonts w:hint="eastAsia"/>
              </w:rPr>
              <w:t>7</w:t>
            </w:r>
          </w:p>
        </w:tc>
        <w:tc>
          <w:tcPr>
            <w:tcW w:w="1606" w:type="pct"/>
            <w:tcBorders>
              <w:bottom w:val="single" w:sz="4" w:space="0" w:color="auto"/>
            </w:tcBorders>
            <w:vAlign w:val="center"/>
          </w:tcPr>
          <w:p w14:paraId="70001DB1" w14:textId="77777777" w:rsidR="00AE1875" w:rsidRDefault="00000000" w:rsidP="008E669B">
            <w:pPr>
              <w:pStyle w:val="XF-0"/>
              <w:rPr>
                <w:rFonts w:hint="eastAsia"/>
              </w:rPr>
            </w:pPr>
            <w:r>
              <w:rPr>
                <w:rFonts w:hint="eastAsia"/>
              </w:rPr>
              <w:t>0x00:停止</w:t>
            </w:r>
          </w:p>
          <w:p w14:paraId="4F800F94" w14:textId="77777777" w:rsidR="00AE1875" w:rsidRDefault="00000000" w:rsidP="008E669B">
            <w:pPr>
              <w:pStyle w:val="XF-0"/>
              <w:rPr>
                <w:rFonts w:hint="eastAsia"/>
              </w:rPr>
            </w:pPr>
            <w:r>
              <w:t>B</w:t>
            </w:r>
            <w:r>
              <w:rPr>
                <w:rFonts w:hint="eastAsia"/>
              </w:rPr>
              <w:t>it3~bit0:</w:t>
            </w:r>
          </w:p>
          <w:p w14:paraId="7EE27967" w14:textId="77777777" w:rsidR="00AE1875" w:rsidRDefault="00000000" w:rsidP="008E669B">
            <w:pPr>
              <w:pStyle w:val="XF-0"/>
              <w:rPr>
                <w:rFonts w:hint="eastAsia"/>
              </w:rPr>
            </w:pPr>
            <w:r>
              <w:rPr>
                <w:rFonts w:hint="eastAsia"/>
              </w:rPr>
              <w:t>1***:测试模式</w:t>
            </w:r>
          </w:p>
          <w:p w14:paraId="5158600D" w14:textId="77777777" w:rsidR="00AE1875" w:rsidRDefault="00000000" w:rsidP="008E669B">
            <w:pPr>
              <w:pStyle w:val="XF-0"/>
              <w:rPr>
                <w:rFonts w:hint="eastAsia"/>
              </w:rPr>
            </w:pPr>
            <w:r>
              <w:rPr>
                <w:rFonts w:hint="eastAsia"/>
              </w:rPr>
              <w:t>1*01:伺服位置</w:t>
            </w:r>
          </w:p>
          <w:p w14:paraId="4669A179" w14:textId="77777777" w:rsidR="00AE1875" w:rsidRDefault="00000000" w:rsidP="008E669B">
            <w:pPr>
              <w:pStyle w:val="XF-0"/>
              <w:rPr>
                <w:rFonts w:hint="eastAsia"/>
              </w:rPr>
            </w:pPr>
            <w:r>
              <w:rPr>
                <w:rFonts w:hint="eastAsia"/>
              </w:rPr>
              <w:t>1*10:伺服速度</w:t>
            </w:r>
          </w:p>
          <w:p w14:paraId="5D647520" w14:textId="77777777" w:rsidR="00AE1875" w:rsidRDefault="00000000" w:rsidP="008E669B">
            <w:pPr>
              <w:pStyle w:val="XF-0"/>
              <w:rPr>
                <w:rFonts w:hint="eastAsia"/>
              </w:rPr>
            </w:pPr>
            <w:r>
              <w:t>B</w:t>
            </w:r>
            <w:r>
              <w:rPr>
                <w:rFonts w:hint="eastAsia"/>
              </w:rPr>
              <w:t>it4~bit7：备用默认0</w:t>
            </w:r>
          </w:p>
        </w:tc>
        <w:tc>
          <w:tcPr>
            <w:tcW w:w="1059" w:type="pct"/>
            <w:tcBorders>
              <w:bottom w:val="single" w:sz="4" w:space="0" w:color="auto"/>
              <w:right w:val="single" w:sz="8" w:space="0" w:color="auto"/>
            </w:tcBorders>
            <w:vAlign w:val="center"/>
          </w:tcPr>
          <w:p w14:paraId="71EE221E" w14:textId="77777777" w:rsidR="00AE1875" w:rsidRDefault="00000000" w:rsidP="008E669B">
            <w:pPr>
              <w:pStyle w:val="XF-0"/>
              <w:rPr>
                <w:rFonts w:hint="eastAsia"/>
              </w:rPr>
            </w:pPr>
            <w:r>
              <w:rPr>
                <w:rFonts w:hint="eastAsia"/>
              </w:rPr>
              <w:t>*表示任意0/1</w:t>
            </w:r>
          </w:p>
        </w:tc>
      </w:tr>
      <w:tr w:rsidR="00AE1875" w14:paraId="48984CFD" w14:textId="77777777" w:rsidTr="0014630C">
        <w:trPr>
          <w:trHeight w:val="170"/>
        </w:trPr>
        <w:tc>
          <w:tcPr>
            <w:tcW w:w="386" w:type="pct"/>
            <w:tcBorders>
              <w:left w:val="single" w:sz="8" w:space="0" w:color="auto"/>
            </w:tcBorders>
            <w:vAlign w:val="center"/>
          </w:tcPr>
          <w:p w14:paraId="260B9DA7" w14:textId="77777777" w:rsidR="00AE1875" w:rsidRDefault="00000000" w:rsidP="008E669B">
            <w:pPr>
              <w:pStyle w:val="XF-0"/>
              <w:rPr>
                <w:rFonts w:hint="eastAsia"/>
              </w:rPr>
            </w:pPr>
            <w:r>
              <w:rPr>
                <w:rFonts w:hint="eastAsia"/>
              </w:rPr>
              <w:t>9</w:t>
            </w:r>
          </w:p>
        </w:tc>
        <w:tc>
          <w:tcPr>
            <w:tcW w:w="439" w:type="pct"/>
            <w:vAlign w:val="center"/>
          </w:tcPr>
          <w:p w14:paraId="26ABC82A" w14:textId="77777777" w:rsidR="00AE1875" w:rsidRDefault="00000000" w:rsidP="008E669B">
            <w:pPr>
              <w:pStyle w:val="XF-0"/>
              <w:rPr>
                <w:rFonts w:hint="eastAsia"/>
              </w:rPr>
            </w:pPr>
            <w:r>
              <w:rPr>
                <w:rFonts w:hint="eastAsia"/>
              </w:rPr>
              <w:t>预留控制</w:t>
            </w:r>
          </w:p>
        </w:tc>
        <w:tc>
          <w:tcPr>
            <w:tcW w:w="539" w:type="pct"/>
            <w:vAlign w:val="center"/>
          </w:tcPr>
          <w:p w14:paraId="272ACB73" w14:textId="77777777" w:rsidR="00AE1875" w:rsidRDefault="00000000" w:rsidP="008E669B">
            <w:pPr>
              <w:pStyle w:val="XF-0"/>
              <w:rPr>
                <w:rFonts w:hint="eastAsia"/>
              </w:rPr>
            </w:pPr>
            <w:r>
              <w:rPr>
                <w:rFonts w:hint="eastAsia"/>
              </w:rPr>
              <w:t>1</w:t>
            </w:r>
          </w:p>
        </w:tc>
        <w:tc>
          <w:tcPr>
            <w:tcW w:w="971" w:type="pct"/>
            <w:vAlign w:val="center"/>
          </w:tcPr>
          <w:p w14:paraId="2FCBCC9A" w14:textId="77777777" w:rsidR="00AE1875" w:rsidRDefault="00000000" w:rsidP="008E669B">
            <w:pPr>
              <w:pStyle w:val="XF-0"/>
              <w:rPr>
                <w:rFonts w:hint="eastAsia"/>
              </w:rPr>
            </w:pPr>
            <w:r>
              <w:rPr>
                <w:rFonts w:hint="eastAsia"/>
              </w:rPr>
              <w:t>8</w:t>
            </w:r>
          </w:p>
        </w:tc>
        <w:tc>
          <w:tcPr>
            <w:tcW w:w="1606" w:type="pct"/>
            <w:tcBorders>
              <w:bottom w:val="single" w:sz="4" w:space="0" w:color="auto"/>
            </w:tcBorders>
            <w:vAlign w:val="center"/>
          </w:tcPr>
          <w:p w14:paraId="3874F0E9" w14:textId="77777777" w:rsidR="00AE1875" w:rsidRDefault="00000000" w:rsidP="008E669B">
            <w:pPr>
              <w:pStyle w:val="XF-0"/>
              <w:rPr>
                <w:rFonts w:hint="eastAsia"/>
              </w:rPr>
            </w:pPr>
            <w:r>
              <w:rPr>
                <w:rFonts w:hint="eastAsia"/>
              </w:rPr>
              <w:t>控制备用</w:t>
            </w:r>
          </w:p>
        </w:tc>
        <w:tc>
          <w:tcPr>
            <w:tcW w:w="1059" w:type="pct"/>
            <w:tcBorders>
              <w:bottom w:val="single" w:sz="4" w:space="0" w:color="auto"/>
              <w:right w:val="single" w:sz="8" w:space="0" w:color="auto"/>
            </w:tcBorders>
            <w:vAlign w:val="center"/>
          </w:tcPr>
          <w:p w14:paraId="794AE0A0" w14:textId="77777777" w:rsidR="00AE1875" w:rsidRDefault="00000000" w:rsidP="008E669B">
            <w:pPr>
              <w:pStyle w:val="XF-0"/>
              <w:rPr>
                <w:rFonts w:hint="eastAsia"/>
              </w:rPr>
            </w:pPr>
            <w:r>
              <w:rPr>
                <w:rFonts w:hint="eastAsia"/>
              </w:rPr>
              <w:t>默认固定0x00</w:t>
            </w:r>
          </w:p>
        </w:tc>
      </w:tr>
      <w:tr w:rsidR="00AE1875" w14:paraId="3A80E603" w14:textId="77777777" w:rsidTr="0014630C">
        <w:trPr>
          <w:trHeight w:val="170"/>
        </w:trPr>
        <w:tc>
          <w:tcPr>
            <w:tcW w:w="386" w:type="pct"/>
            <w:tcBorders>
              <w:left w:val="single" w:sz="8" w:space="0" w:color="auto"/>
            </w:tcBorders>
            <w:vAlign w:val="center"/>
          </w:tcPr>
          <w:p w14:paraId="15CE7149" w14:textId="77777777" w:rsidR="00AE1875" w:rsidRDefault="00000000" w:rsidP="008E669B">
            <w:pPr>
              <w:pStyle w:val="XF-0"/>
              <w:rPr>
                <w:rFonts w:hint="eastAsia"/>
              </w:rPr>
            </w:pPr>
            <w:r>
              <w:rPr>
                <w:rFonts w:hint="eastAsia"/>
              </w:rPr>
              <w:t>10</w:t>
            </w:r>
          </w:p>
        </w:tc>
        <w:tc>
          <w:tcPr>
            <w:tcW w:w="439" w:type="pct"/>
            <w:vAlign w:val="center"/>
          </w:tcPr>
          <w:p w14:paraId="2BDCBC29" w14:textId="77777777" w:rsidR="00AE1875" w:rsidRDefault="00000000" w:rsidP="008E669B">
            <w:pPr>
              <w:pStyle w:val="XF-0"/>
              <w:rPr>
                <w:rFonts w:hint="eastAsia"/>
              </w:rPr>
            </w:pPr>
            <w:r>
              <w:rPr>
                <w:rFonts w:hint="eastAsia"/>
              </w:rPr>
              <w:t>方位位置</w:t>
            </w:r>
          </w:p>
        </w:tc>
        <w:tc>
          <w:tcPr>
            <w:tcW w:w="539" w:type="pct"/>
            <w:vAlign w:val="center"/>
          </w:tcPr>
          <w:p w14:paraId="4E2B450A" w14:textId="77777777" w:rsidR="00AE1875" w:rsidRDefault="00000000" w:rsidP="008E669B">
            <w:pPr>
              <w:pStyle w:val="XF-0"/>
              <w:rPr>
                <w:rFonts w:hint="eastAsia"/>
              </w:rPr>
            </w:pPr>
            <w:r>
              <w:rPr>
                <w:rFonts w:hint="eastAsia"/>
              </w:rPr>
              <w:t>4</w:t>
            </w:r>
          </w:p>
        </w:tc>
        <w:tc>
          <w:tcPr>
            <w:tcW w:w="971" w:type="pct"/>
            <w:vAlign w:val="center"/>
          </w:tcPr>
          <w:p w14:paraId="6D0469CC" w14:textId="77777777" w:rsidR="00AE1875" w:rsidRDefault="00000000" w:rsidP="008E669B">
            <w:pPr>
              <w:pStyle w:val="XF-0"/>
              <w:rPr>
                <w:rFonts w:hint="eastAsia"/>
              </w:rPr>
            </w:pPr>
            <w:r>
              <w:rPr>
                <w:rFonts w:hint="eastAsia"/>
              </w:rPr>
              <w:t>9~12</w:t>
            </w:r>
          </w:p>
        </w:tc>
        <w:tc>
          <w:tcPr>
            <w:tcW w:w="1606" w:type="pct"/>
            <w:tcBorders>
              <w:top w:val="single" w:sz="4" w:space="0" w:color="auto"/>
            </w:tcBorders>
            <w:vAlign w:val="center"/>
          </w:tcPr>
          <w:p w14:paraId="5D5B96CB" w14:textId="77777777" w:rsidR="00AE1875" w:rsidRDefault="00000000" w:rsidP="008E669B">
            <w:pPr>
              <w:pStyle w:val="XF-0"/>
              <w:rPr>
                <w:rFonts w:hint="eastAsia"/>
              </w:rPr>
            </w:pPr>
            <w:r>
              <w:rPr>
                <w:rFonts w:hint="eastAsia"/>
              </w:rPr>
              <w:t>0~360°</w:t>
            </w:r>
          </w:p>
        </w:tc>
        <w:tc>
          <w:tcPr>
            <w:tcW w:w="1059" w:type="pct"/>
            <w:tcBorders>
              <w:top w:val="single" w:sz="4" w:space="0" w:color="auto"/>
              <w:right w:val="single" w:sz="8" w:space="0" w:color="auto"/>
            </w:tcBorders>
            <w:vAlign w:val="center"/>
          </w:tcPr>
          <w:p w14:paraId="1DB4C1F0" w14:textId="77777777" w:rsidR="00AE1875" w:rsidRDefault="00000000" w:rsidP="008E669B">
            <w:pPr>
              <w:pStyle w:val="XF-0"/>
              <w:rPr>
                <w:rFonts w:hint="eastAsia"/>
              </w:rPr>
            </w:pPr>
            <w:r>
              <w:t>Float</w:t>
            </w:r>
          </w:p>
        </w:tc>
      </w:tr>
      <w:tr w:rsidR="00AE1875" w14:paraId="402C44F2" w14:textId="77777777" w:rsidTr="0014630C">
        <w:trPr>
          <w:trHeight w:val="170"/>
        </w:trPr>
        <w:tc>
          <w:tcPr>
            <w:tcW w:w="386" w:type="pct"/>
            <w:tcBorders>
              <w:left w:val="single" w:sz="8" w:space="0" w:color="auto"/>
            </w:tcBorders>
            <w:vAlign w:val="center"/>
          </w:tcPr>
          <w:p w14:paraId="7E04C20D" w14:textId="77777777" w:rsidR="00AE1875" w:rsidRDefault="00000000" w:rsidP="008E669B">
            <w:pPr>
              <w:pStyle w:val="XF-0"/>
              <w:rPr>
                <w:rFonts w:hint="eastAsia"/>
              </w:rPr>
            </w:pPr>
            <w:r>
              <w:rPr>
                <w:rFonts w:hint="eastAsia"/>
              </w:rPr>
              <w:t>11</w:t>
            </w:r>
          </w:p>
        </w:tc>
        <w:tc>
          <w:tcPr>
            <w:tcW w:w="439" w:type="pct"/>
            <w:vAlign w:val="center"/>
          </w:tcPr>
          <w:p w14:paraId="17955912" w14:textId="77777777" w:rsidR="00AE1875" w:rsidRDefault="00000000" w:rsidP="008E669B">
            <w:pPr>
              <w:pStyle w:val="XF-0"/>
              <w:rPr>
                <w:rFonts w:hint="eastAsia"/>
              </w:rPr>
            </w:pPr>
            <w:r>
              <w:rPr>
                <w:rFonts w:hint="eastAsia"/>
              </w:rPr>
              <w:t>俯仰位置</w:t>
            </w:r>
          </w:p>
        </w:tc>
        <w:tc>
          <w:tcPr>
            <w:tcW w:w="539" w:type="pct"/>
            <w:vAlign w:val="center"/>
          </w:tcPr>
          <w:p w14:paraId="5786D431" w14:textId="77777777" w:rsidR="00AE1875" w:rsidRDefault="00000000" w:rsidP="008E669B">
            <w:pPr>
              <w:pStyle w:val="XF-0"/>
              <w:rPr>
                <w:rFonts w:hint="eastAsia"/>
              </w:rPr>
            </w:pPr>
            <w:r>
              <w:rPr>
                <w:rFonts w:hint="eastAsia"/>
              </w:rPr>
              <w:t>4</w:t>
            </w:r>
          </w:p>
        </w:tc>
        <w:tc>
          <w:tcPr>
            <w:tcW w:w="971" w:type="pct"/>
            <w:vAlign w:val="center"/>
          </w:tcPr>
          <w:p w14:paraId="6A872EAB" w14:textId="77777777" w:rsidR="00AE1875" w:rsidRDefault="00000000" w:rsidP="008E669B">
            <w:pPr>
              <w:pStyle w:val="XF-0"/>
              <w:rPr>
                <w:rFonts w:hint="eastAsia"/>
              </w:rPr>
            </w:pPr>
            <w:r>
              <w:rPr>
                <w:rFonts w:hint="eastAsia"/>
              </w:rPr>
              <w:t>13~16</w:t>
            </w:r>
          </w:p>
        </w:tc>
        <w:tc>
          <w:tcPr>
            <w:tcW w:w="1606" w:type="pct"/>
            <w:tcBorders>
              <w:top w:val="single" w:sz="4" w:space="0" w:color="auto"/>
            </w:tcBorders>
            <w:vAlign w:val="center"/>
          </w:tcPr>
          <w:p w14:paraId="5F165247" w14:textId="77777777" w:rsidR="00AE1875" w:rsidRDefault="00000000" w:rsidP="008E669B">
            <w:pPr>
              <w:pStyle w:val="XF-0"/>
              <w:rPr>
                <w:rFonts w:hint="eastAsia"/>
              </w:rPr>
            </w:pPr>
            <w:r>
              <w:rPr>
                <w:rFonts w:hint="eastAsia"/>
              </w:rPr>
              <w:t>-6°～60°</w:t>
            </w:r>
          </w:p>
        </w:tc>
        <w:tc>
          <w:tcPr>
            <w:tcW w:w="1059" w:type="pct"/>
            <w:tcBorders>
              <w:top w:val="single" w:sz="4" w:space="0" w:color="auto"/>
              <w:right w:val="single" w:sz="8" w:space="0" w:color="auto"/>
            </w:tcBorders>
            <w:vAlign w:val="center"/>
          </w:tcPr>
          <w:p w14:paraId="765F46CE" w14:textId="77777777" w:rsidR="00AE1875" w:rsidRDefault="00000000" w:rsidP="008E669B">
            <w:pPr>
              <w:pStyle w:val="XF-0"/>
              <w:rPr>
                <w:rFonts w:hint="eastAsia"/>
              </w:rPr>
            </w:pPr>
            <w:r>
              <w:t>Float</w:t>
            </w:r>
          </w:p>
        </w:tc>
      </w:tr>
      <w:tr w:rsidR="00AE1875" w14:paraId="4612106C" w14:textId="77777777" w:rsidTr="0014630C">
        <w:trPr>
          <w:trHeight w:val="170"/>
        </w:trPr>
        <w:tc>
          <w:tcPr>
            <w:tcW w:w="386" w:type="pct"/>
            <w:tcBorders>
              <w:left w:val="single" w:sz="8" w:space="0" w:color="auto"/>
            </w:tcBorders>
            <w:vAlign w:val="center"/>
          </w:tcPr>
          <w:p w14:paraId="7D5DD858" w14:textId="77777777" w:rsidR="00AE1875" w:rsidRDefault="00000000" w:rsidP="008E669B">
            <w:pPr>
              <w:pStyle w:val="XF-0"/>
              <w:rPr>
                <w:rFonts w:hint="eastAsia"/>
              </w:rPr>
            </w:pPr>
            <w:r>
              <w:rPr>
                <w:rFonts w:hint="eastAsia"/>
              </w:rPr>
              <w:t>12</w:t>
            </w:r>
          </w:p>
        </w:tc>
        <w:tc>
          <w:tcPr>
            <w:tcW w:w="439" w:type="pct"/>
            <w:vAlign w:val="center"/>
          </w:tcPr>
          <w:p w14:paraId="14419F68" w14:textId="77777777" w:rsidR="00AE1875" w:rsidRDefault="00000000" w:rsidP="008E669B">
            <w:pPr>
              <w:pStyle w:val="XF-0"/>
              <w:rPr>
                <w:rFonts w:hint="eastAsia"/>
              </w:rPr>
            </w:pPr>
            <w:r>
              <w:rPr>
                <w:rFonts w:hint="eastAsia"/>
              </w:rPr>
              <w:t>方位速度</w:t>
            </w:r>
          </w:p>
        </w:tc>
        <w:tc>
          <w:tcPr>
            <w:tcW w:w="539" w:type="pct"/>
            <w:vAlign w:val="center"/>
          </w:tcPr>
          <w:p w14:paraId="348D20F0" w14:textId="77777777" w:rsidR="00AE1875" w:rsidRDefault="00000000" w:rsidP="008E669B">
            <w:pPr>
              <w:pStyle w:val="XF-0"/>
              <w:rPr>
                <w:rFonts w:hint="eastAsia"/>
              </w:rPr>
            </w:pPr>
            <w:r>
              <w:rPr>
                <w:rFonts w:hint="eastAsia"/>
              </w:rPr>
              <w:t>4</w:t>
            </w:r>
          </w:p>
        </w:tc>
        <w:tc>
          <w:tcPr>
            <w:tcW w:w="971" w:type="pct"/>
            <w:vAlign w:val="center"/>
          </w:tcPr>
          <w:p w14:paraId="25356DF5" w14:textId="77777777" w:rsidR="00AE1875" w:rsidRDefault="00000000" w:rsidP="008E669B">
            <w:pPr>
              <w:pStyle w:val="XF-0"/>
              <w:rPr>
                <w:rFonts w:hint="eastAsia"/>
              </w:rPr>
            </w:pPr>
            <w:r>
              <w:rPr>
                <w:rFonts w:hint="eastAsia"/>
              </w:rPr>
              <w:t>17~20</w:t>
            </w:r>
          </w:p>
        </w:tc>
        <w:tc>
          <w:tcPr>
            <w:tcW w:w="1606" w:type="pct"/>
            <w:tcBorders>
              <w:top w:val="single" w:sz="4" w:space="0" w:color="auto"/>
            </w:tcBorders>
            <w:vAlign w:val="center"/>
          </w:tcPr>
          <w:p w14:paraId="0DC81085" w14:textId="77777777" w:rsidR="00AE1875" w:rsidRDefault="00000000" w:rsidP="008E669B">
            <w:pPr>
              <w:pStyle w:val="XF-0"/>
              <w:rPr>
                <w:rFonts w:hint="eastAsia"/>
              </w:rPr>
            </w:pPr>
            <w:r>
              <w:rPr>
                <w:rFonts w:hint="eastAsia"/>
              </w:rPr>
              <w:t>0~±100°/s</w:t>
            </w:r>
          </w:p>
        </w:tc>
        <w:tc>
          <w:tcPr>
            <w:tcW w:w="1059" w:type="pct"/>
            <w:tcBorders>
              <w:top w:val="single" w:sz="4" w:space="0" w:color="auto"/>
              <w:right w:val="single" w:sz="8" w:space="0" w:color="auto"/>
            </w:tcBorders>
            <w:vAlign w:val="center"/>
          </w:tcPr>
          <w:p w14:paraId="4F2E80DA" w14:textId="77777777" w:rsidR="00AE1875" w:rsidRDefault="00000000" w:rsidP="008E669B">
            <w:pPr>
              <w:pStyle w:val="XF-0"/>
              <w:rPr>
                <w:rFonts w:hint="eastAsia"/>
              </w:rPr>
            </w:pPr>
            <w:r>
              <w:t>Float</w:t>
            </w:r>
          </w:p>
        </w:tc>
      </w:tr>
      <w:tr w:rsidR="00AE1875" w14:paraId="2FC72176" w14:textId="77777777" w:rsidTr="0014630C">
        <w:trPr>
          <w:trHeight w:val="170"/>
        </w:trPr>
        <w:tc>
          <w:tcPr>
            <w:tcW w:w="386" w:type="pct"/>
            <w:tcBorders>
              <w:left w:val="single" w:sz="8" w:space="0" w:color="auto"/>
            </w:tcBorders>
            <w:vAlign w:val="center"/>
          </w:tcPr>
          <w:p w14:paraId="3E0CE849" w14:textId="77777777" w:rsidR="00AE1875" w:rsidRDefault="00000000" w:rsidP="008E669B">
            <w:pPr>
              <w:pStyle w:val="XF-0"/>
              <w:rPr>
                <w:rFonts w:hint="eastAsia"/>
              </w:rPr>
            </w:pPr>
            <w:r>
              <w:rPr>
                <w:rFonts w:hint="eastAsia"/>
              </w:rPr>
              <w:t>13</w:t>
            </w:r>
          </w:p>
        </w:tc>
        <w:tc>
          <w:tcPr>
            <w:tcW w:w="439" w:type="pct"/>
            <w:vAlign w:val="center"/>
          </w:tcPr>
          <w:p w14:paraId="10380553" w14:textId="77777777" w:rsidR="00AE1875" w:rsidRDefault="00000000" w:rsidP="008E669B">
            <w:pPr>
              <w:pStyle w:val="XF-0"/>
              <w:rPr>
                <w:rFonts w:hint="eastAsia"/>
              </w:rPr>
            </w:pPr>
            <w:r>
              <w:rPr>
                <w:rFonts w:hint="eastAsia"/>
              </w:rPr>
              <w:t>俯仰速度</w:t>
            </w:r>
          </w:p>
        </w:tc>
        <w:tc>
          <w:tcPr>
            <w:tcW w:w="539" w:type="pct"/>
            <w:vAlign w:val="center"/>
          </w:tcPr>
          <w:p w14:paraId="5030FB99" w14:textId="77777777" w:rsidR="00AE1875" w:rsidRDefault="00000000" w:rsidP="008E669B">
            <w:pPr>
              <w:pStyle w:val="XF-0"/>
              <w:rPr>
                <w:rFonts w:hint="eastAsia"/>
              </w:rPr>
            </w:pPr>
            <w:r>
              <w:rPr>
                <w:rFonts w:hint="eastAsia"/>
              </w:rPr>
              <w:t>4</w:t>
            </w:r>
          </w:p>
        </w:tc>
        <w:tc>
          <w:tcPr>
            <w:tcW w:w="971" w:type="pct"/>
            <w:vAlign w:val="center"/>
          </w:tcPr>
          <w:p w14:paraId="0230EA23" w14:textId="77777777" w:rsidR="00AE1875" w:rsidRDefault="00000000" w:rsidP="008E669B">
            <w:pPr>
              <w:pStyle w:val="XF-0"/>
              <w:rPr>
                <w:rFonts w:hint="eastAsia"/>
              </w:rPr>
            </w:pPr>
            <w:r>
              <w:rPr>
                <w:rFonts w:hint="eastAsia"/>
              </w:rPr>
              <w:t>21~24</w:t>
            </w:r>
          </w:p>
        </w:tc>
        <w:tc>
          <w:tcPr>
            <w:tcW w:w="1606" w:type="pct"/>
            <w:tcBorders>
              <w:top w:val="single" w:sz="4" w:space="0" w:color="auto"/>
            </w:tcBorders>
            <w:vAlign w:val="center"/>
          </w:tcPr>
          <w:p w14:paraId="2992F41E" w14:textId="77777777" w:rsidR="00AE1875" w:rsidRDefault="00000000" w:rsidP="008E669B">
            <w:pPr>
              <w:pStyle w:val="XF-0"/>
              <w:rPr>
                <w:rFonts w:hint="eastAsia"/>
              </w:rPr>
            </w:pPr>
            <w:r>
              <w:rPr>
                <w:rFonts w:hint="eastAsia"/>
              </w:rPr>
              <w:t>0~±60°/s</w:t>
            </w:r>
          </w:p>
        </w:tc>
        <w:tc>
          <w:tcPr>
            <w:tcW w:w="1059" w:type="pct"/>
            <w:tcBorders>
              <w:top w:val="single" w:sz="4" w:space="0" w:color="auto"/>
              <w:right w:val="single" w:sz="8" w:space="0" w:color="auto"/>
            </w:tcBorders>
            <w:vAlign w:val="center"/>
          </w:tcPr>
          <w:p w14:paraId="05ABED9C" w14:textId="77777777" w:rsidR="00AE1875" w:rsidRDefault="00000000" w:rsidP="008E669B">
            <w:pPr>
              <w:pStyle w:val="XF-0"/>
              <w:rPr>
                <w:rFonts w:hint="eastAsia"/>
              </w:rPr>
            </w:pPr>
            <w:r>
              <w:t>Float</w:t>
            </w:r>
          </w:p>
        </w:tc>
      </w:tr>
      <w:tr w:rsidR="00AE1875" w14:paraId="27A85286" w14:textId="77777777" w:rsidTr="0014630C">
        <w:trPr>
          <w:trHeight w:val="170"/>
        </w:trPr>
        <w:tc>
          <w:tcPr>
            <w:tcW w:w="386" w:type="pct"/>
            <w:tcBorders>
              <w:left w:val="single" w:sz="8" w:space="0" w:color="auto"/>
            </w:tcBorders>
            <w:vAlign w:val="center"/>
          </w:tcPr>
          <w:p w14:paraId="055B70A8" w14:textId="77777777" w:rsidR="00AE1875" w:rsidRDefault="00000000" w:rsidP="008E669B">
            <w:pPr>
              <w:pStyle w:val="XF-0"/>
              <w:rPr>
                <w:rFonts w:hint="eastAsia"/>
              </w:rPr>
            </w:pPr>
            <w:r>
              <w:rPr>
                <w:rFonts w:hint="eastAsia"/>
              </w:rPr>
              <w:t>14</w:t>
            </w:r>
          </w:p>
        </w:tc>
        <w:tc>
          <w:tcPr>
            <w:tcW w:w="439" w:type="pct"/>
            <w:vAlign w:val="center"/>
          </w:tcPr>
          <w:p w14:paraId="1FFD86C5" w14:textId="77777777" w:rsidR="00AE1875" w:rsidRDefault="00000000" w:rsidP="008E669B">
            <w:pPr>
              <w:pStyle w:val="XF-0"/>
              <w:rPr>
                <w:rFonts w:hint="eastAsia"/>
              </w:rPr>
            </w:pPr>
            <w:r>
              <w:rPr>
                <w:rFonts w:hint="eastAsia"/>
              </w:rPr>
              <w:t>目标距离</w:t>
            </w:r>
          </w:p>
        </w:tc>
        <w:tc>
          <w:tcPr>
            <w:tcW w:w="539" w:type="pct"/>
            <w:vAlign w:val="center"/>
          </w:tcPr>
          <w:p w14:paraId="5C27EDB6" w14:textId="77777777" w:rsidR="00AE1875" w:rsidRDefault="00000000" w:rsidP="008E669B">
            <w:pPr>
              <w:pStyle w:val="XF-0"/>
              <w:rPr>
                <w:rFonts w:hint="eastAsia"/>
              </w:rPr>
            </w:pPr>
            <w:r>
              <w:rPr>
                <w:rFonts w:hint="eastAsia"/>
              </w:rPr>
              <w:t>2</w:t>
            </w:r>
          </w:p>
        </w:tc>
        <w:tc>
          <w:tcPr>
            <w:tcW w:w="971" w:type="pct"/>
            <w:vAlign w:val="center"/>
          </w:tcPr>
          <w:p w14:paraId="02D73729" w14:textId="77777777" w:rsidR="00AE1875" w:rsidRDefault="00000000" w:rsidP="008E669B">
            <w:pPr>
              <w:pStyle w:val="XF-0"/>
              <w:rPr>
                <w:rFonts w:hint="eastAsia"/>
              </w:rPr>
            </w:pPr>
            <w:r>
              <w:rPr>
                <w:rFonts w:hint="eastAsia"/>
              </w:rPr>
              <w:t>25-26</w:t>
            </w:r>
          </w:p>
        </w:tc>
        <w:tc>
          <w:tcPr>
            <w:tcW w:w="1606" w:type="pct"/>
            <w:tcBorders>
              <w:top w:val="single" w:sz="4" w:space="0" w:color="auto"/>
            </w:tcBorders>
            <w:vAlign w:val="center"/>
          </w:tcPr>
          <w:p w14:paraId="156BE3C8" w14:textId="77777777" w:rsidR="00AE1875" w:rsidRDefault="00AE1875" w:rsidP="008E669B">
            <w:pPr>
              <w:pStyle w:val="XF-0"/>
              <w:rPr>
                <w:rFonts w:hint="eastAsia"/>
              </w:rPr>
            </w:pPr>
          </w:p>
        </w:tc>
        <w:tc>
          <w:tcPr>
            <w:tcW w:w="1059" w:type="pct"/>
            <w:tcBorders>
              <w:top w:val="single" w:sz="4" w:space="0" w:color="auto"/>
              <w:right w:val="single" w:sz="8" w:space="0" w:color="auto"/>
            </w:tcBorders>
            <w:vAlign w:val="center"/>
          </w:tcPr>
          <w:p w14:paraId="670E38DD" w14:textId="77777777" w:rsidR="00AE1875" w:rsidRDefault="00AE1875" w:rsidP="008E669B">
            <w:pPr>
              <w:pStyle w:val="XF-0"/>
              <w:rPr>
                <w:rFonts w:hint="eastAsia"/>
              </w:rPr>
            </w:pPr>
          </w:p>
        </w:tc>
      </w:tr>
      <w:tr w:rsidR="00AE1875" w14:paraId="275B6525" w14:textId="77777777" w:rsidTr="0014630C">
        <w:trPr>
          <w:trHeight w:val="170"/>
        </w:trPr>
        <w:tc>
          <w:tcPr>
            <w:tcW w:w="386" w:type="pct"/>
            <w:tcBorders>
              <w:left w:val="single" w:sz="8" w:space="0" w:color="auto"/>
            </w:tcBorders>
            <w:vAlign w:val="center"/>
          </w:tcPr>
          <w:p w14:paraId="7F72A928" w14:textId="77777777" w:rsidR="00AE1875" w:rsidRDefault="00000000" w:rsidP="008E669B">
            <w:pPr>
              <w:pStyle w:val="XF-0"/>
              <w:rPr>
                <w:rFonts w:hint="eastAsia"/>
              </w:rPr>
            </w:pPr>
            <w:r>
              <w:rPr>
                <w:rFonts w:hint="eastAsia"/>
              </w:rPr>
              <w:t>15</w:t>
            </w:r>
          </w:p>
        </w:tc>
        <w:tc>
          <w:tcPr>
            <w:tcW w:w="439" w:type="pct"/>
            <w:vAlign w:val="center"/>
          </w:tcPr>
          <w:p w14:paraId="6CD0527F" w14:textId="77777777" w:rsidR="00AE1875" w:rsidRDefault="00000000" w:rsidP="008E669B">
            <w:pPr>
              <w:pStyle w:val="XF-0"/>
              <w:rPr>
                <w:rFonts w:hint="eastAsia"/>
              </w:rPr>
            </w:pPr>
            <w:r>
              <w:rPr>
                <w:rFonts w:hint="eastAsia"/>
              </w:rPr>
              <w:t>预留</w:t>
            </w:r>
          </w:p>
        </w:tc>
        <w:tc>
          <w:tcPr>
            <w:tcW w:w="539" w:type="pct"/>
            <w:vAlign w:val="center"/>
          </w:tcPr>
          <w:p w14:paraId="0EF9D2CB" w14:textId="77777777" w:rsidR="00AE1875" w:rsidRDefault="00000000" w:rsidP="008E669B">
            <w:pPr>
              <w:pStyle w:val="XF-0"/>
              <w:rPr>
                <w:rFonts w:hint="eastAsia"/>
              </w:rPr>
            </w:pPr>
            <w:r>
              <w:rPr>
                <w:rFonts w:hint="eastAsia"/>
              </w:rPr>
              <w:t>33</w:t>
            </w:r>
          </w:p>
        </w:tc>
        <w:tc>
          <w:tcPr>
            <w:tcW w:w="971" w:type="pct"/>
            <w:vAlign w:val="center"/>
          </w:tcPr>
          <w:p w14:paraId="21186494" w14:textId="77777777" w:rsidR="00AE1875" w:rsidRDefault="00000000" w:rsidP="008E669B">
            <w:pPr>
              <w:pStyle w:val="XF-0"/>
              <w:rPr>
                <w:rFonts w:hint="eastAsia"/>
              </w:rPr>
            </w:pPr>
            <w:r>
              <w:rPr>
                <w:rFonts w:hint="eastAsia"/>
              </w:rPr>
              <w:t>27~59</w:t>
            </w:r>
          </w:p>
        </w:tc>
        <w:tc>
          <w:tcPr>
            <w:tcW w:w="1606" w:type="pct"/>
            <w:tcBorders>
              <w:top w:val="single" w:sz="4" w:space="0" w:color="auto"/>
            </w:tcBorders>
            <w:vAlign w:val="center"/>
          </w:tcPr>
          <w:p w14:paraId="3FD74966" w14:textId="77777777" w:rsidR="00AE1875" w:rsidRDefault="00000000" w:rsidP="008E669B">
            <w:pPr>
              <w:pStyle w:val="XF-0"/>
              <w:rPr>
                <w:rFonts w:hint="eastAsia"/>
              </w:rPr>
            </w:pPr>
            <w:r>
              <w:rPr>
                <w:rFonts w:hint="eastAsia"/>
              </w:rPr>
              <w:t>批量备用</w:t>
            </w:r>
          </w:p>
        </w:tc>
        <w:tc>
          <w:tcPr>
            <w:tcW w:w="1059" w:type="pct"/>
            <w:tcBorders>
              <w:top w:val="single" w:sz="4" w:space="0" w:color="auto"/>
              <w:right w:val="single" w:sz="8" w:space="0" w:color="auto"/>
            </w:tcBorders>
            <w:vAlign w:val="center"/>
          </w:tcPr>
          <w:p w14:paraId="41279A68" w14:textId="77777777" w:rsidR="00AE1875" w:rsidRDefault="00000000" w:rsidP="008E669B">
            <w:pPr>
              <w:pStyle w:val="XF-0"/>
              <w:rPr>
                <w:rFonts w:hint="eastAsia"/>
              </w:rPr>
            </w:pPr>
            <w:r>
              <w:rPr>
                <w:rFonts w:hint="eastAsia"/>
              </w:rPr>
              <w:t>预留（全部默认0x00下发）</w:t>
            </w:r>
          </w:p>
        </w:tc>
      </w:tr>
      <w:tr w:rsidR="00AE1875" w14:paraId="55EFFFD5" w14:textId="77777777" w:rsidTr="0014630C">
        <w:trPr>
          <w:trHeight w:val="170"/>
        </w:trPr>
        <w:tc>
          <w:tcPr>
            <w:tcW w:w="386" w:type="pct"/>
            <w:tcBorders>
              <w:left w:val="single" w:sz="8" w:space="0" w:color="auto"/>
            </w:tcBorders>
            <w:vAlign w:val="center"/>
          </w:tcPr>
          <w:p w14:paraId="7843FC5A" w14:textId="77777777" w:rsidR="00AE1875" w:rsidRDefault="00000000" w:rsidP="008E669B">
            <w:pPr>
              <w:pStyle w:val="XF-0"/>
              <w:rPr>
                <w:rFonts w:hint="eastAsia"/>
              </w:rPr>
            </w:pPr>
            <w:r>
              <w:rPr>
                <w:rFonts w:hint="eastAsia"/>
              </w:rPr>
              <w:t>16</w:t>
            </w:r>
          </w:p>
        </w:tc>
        <w:tc>
          <w:tcPr>
            <w:tcW w:w="439" w:type="pct"/>
            <w:vAlign w:val="center"/>
          </w:tcPr>
          <w:p w14:paraId="63350693" w14:textId="77777777" w:rsidR="00AE1875" w:rsidRDefault="00000000" w:rsidP="008E669B">
            <w:pPr>
              <w:pStyle w:val="XF-0"/>
              <w:rPr>
                <w:rFonts w:hint="eastAsia"/>
              </w:rPr>
            </w:pPr>
            <w:r>
              <w:rPr>
                <w:rFonts w:hint="eastAsia"/>
              </w:rPr>
              <w:t>预留水平脱靶量</w:t>
            </w:r>
          </w:p>
        </w:tc>
        <w:tc>
          <w:tcPr>
            <w:tcW w:w="539" w:type="pct"/>
            <w:vAlign w:val="center"/>
          </w:tcPr>
          <w:p w14:paraId="044A153D" w14:textId="77777777" w:rsidR="00AE1875" w:rsidRDefault="00000000" w:rsidP="008E669B">
            <w:pPr>
              <w:pStyle w:val="XF-0"/>
              <w:rPr>
                <w:rFonts w:hint="eastAsia"/>
              </w:rPr>
            </w:pPr>
            <w:r>
              <w:rPr>
                <w:rFonts w:hint="eastAsia"/>
              </w:rPr>
              <w:t>2</w:t>
            </w:r>
          </w:p>
        </w:tc>
        <w:tc>
          <w:tcPr>
            <w:tcW w:w="971" w:type="pct"/>
            <w:vAlign w:val="center"/>
          </w:tcPr>
          <w:p w14:paraId="291D84DA" w14:textId="77777777" w:rsidR="00AE1875" w:rsidRDefault="00000000" w:rsidP="008E669B">
            <w:pPr>
              <w:pStyle w:val="XF-0"/>
              <w:rPr>
                <w:rFonts w:hint="eastAsia"/>
              </w:rPr>
            </w:pPr>
            <w:r>
              <w:rPr>
                <w:rFonts w:hint="eastAsia"/>
              </w:rPr>
              <w:t>60-61</w:t>
            </w:r>
          </w:p>
        </w:tc>
        <w:tc>
          <w:tcPr>
            <w:tcW w:w="1606" w:type="pct"/>
            <w:tcBorders>
              <w:top w:val="single" w:sz="4" w:space="0" w:color="auto"/>
            </w:tcBorders>
            <w:vAlign w:val="center"/>
          </w:tcPr>
          <w:p w14:paraId="6C7E61CE" w14:textId="77777777" w:rsidR="00AE1875" w:rsidRDefault="00000000" w:rsidP="008E669B">
            <w:pPr>
              <w:pStyle w:val="XF-0"/>
              <w:rPr>
                <w:rFonts w:hint="eastAsia"/>
              </w:rPr>
            </w:pPr>
            <w:r>
              <w:rPr>
                <w:rFonts w:hint="eastAsia"/>
              </w:rPr>
              <w:t>备用</w:t>
            </w:r>
          </w:p>
        </w:tc>
        <w:tc>
          <w:tcPr>
            <w:tcW w:w="1059" w:type="pct"/>
            <w:tcBorders>
              <w:top w:val="single" w:sz="4" w:space="0" w:color="auto"/>
              <w:right w:val="single" w:sz="8" w:space="0" w:color="auto"/>
            </w:tcBorders>
            <w:vAlign w:val="center"/>
          </w:tcPr>
          <w:p w14:paraId="477B0808" w14:textId="77777777" w:rsidR="00AE1875" w:rsidRDefault="00000000" w:rsidP="008E669B">
            <w:pPr>
              <w:pStyle w:val="XF-0"/>
              <w:rPr>
                <w:rFonts w:hint="eastAsia"/>
              </w:rPr>
            </w:pPr>
            <w:r>
              <w:rPr>
                <w:rFonts w:hint="eastAsia"/>
              </w:rPr>
              <w:t>预留（默认0x0000下发）</w:t>
            </w:r>
          </w:p>
        </w:tc>
      </w:tr>
      <w:tr w:rsidR="00AE1875" w14:paraId="55570210" w14:textId="77777777" w:rsidTr="0014630C">
        <w:trPr>
          <w:trHeight w:val="170"/>
        </w:trPr>
        <w:tc>
          <w:tcPr>
            <w:tcW w:w="386" w:type="pct"/>
            <w:tcBorders>
              <w:left w:val="single" w:sz="8" w:space="0" w:color="auto"/>
            </w:tcBorders>
            <w:vAlign w:val="center"/>
          </w:tcPr>
          <w:p w14:paraId="733681EA" w14:textId="77777777" w:rsidR="00AE1875" w:rsidRDefault="00000000" w:rsidP="008E669B">
            <w:pPr>
              <w:pStyle w:val="XF-0"/>
              <w:rPr>
                <w:rFonts w:hint="eastAsia"/>
              </w:rPr>
            </w:pPr>
            <w:r>
              <w:rPr>
                <w:rFonts w:hint="eastAsia"/>
              </w:rPr>
              <w:lastRenderedPageBreak/>
              <w:t>17</w:t>
            </w:r>
          </w:p>
        </w:tc>
        <w:tc>
          <w:tcPr>
            <w:tcW w:w="439" w:type="pct"/>
            <w:vAlign w:val="center"/>
          </w:tcPr>
          <w:p w14:paraId="0D22F1A9" w14:textId="77777777" w:rsidR="00AE1875" w:rsidRDefault="00000000" w:rsidP="008E669B">
            <w:pPr>
              <w:pStyle w:val="XF-0"/>
              <w:rPr>
                <w:rFonts w:hint="eastAsia"/>
              </w:rPr>
            </w:pPr>
            <w:r>
              <w:rPr>
                <w:rFonts w:hint="eastAsia"/>
              </w:rPr>
              <w:t>预留俯仰脱靶量</w:t>
            </w:r>
          </w:p>
        </w:tc>
        <w:tc>
          <w:tcPr>
            <w:tcW w:w="539" w:type="pct"/>
            <w:vAlign w:val="center"/>
          </w:tcPr>
          <w:p w14:paraId="109D996B" w14:textId="77777777" w:rsidR="00AE1875" w:rsidRDefault="00000000" w:rsidP="008E669B">
            <w:pPr>
              <w:pStyle w:val="XF-0"/>
              <w:rPr>
                <w:rFonts w:hint="eastAsia"/>
              </w:rPr>
            </w:pPr>
            <w:r>
              <w:rPr>
                <w:rFonts w:hint="eastAsia"/>
              </w:rPr>
              <w:t>2</w:t>
            </w:r>
          </w:p>
        </w:tc>
        <w:tc>
          <w:tcPr>
            <w:tcW w:w="971" w:type="pct"/>
            <w:vAlign w:val="center"/>
          </w:tcPr>
          <w:p w14:paraId="09135A1E" w14:textId="77777777" w:rsidR="00AE1875" w:rsidRDefault="00000000" w:rsidP="008E669B">
            <w:pPr>
              <w:pStyle w:val="XF-0"/>
              <w:rPr>
                <w:rFonts w:hint="eastAsia"/>
              </w:rPr>
            </w:pPr>
            <w:r>
              <w:rPr>
                <w:rFonts w:hint="eastAsia"/>
              </w:rPr>
              <w:t>62-63</w:t>
            </w:r>
          </w:p>
        </w:tc>
        <w:tc>
          <w:tcPr>
            <w:tcW w:w="1606" w:type="pct"/>
            <w:tcBorders>
              <w:top w:val="single" w:sz="4" w:space="0" w:color="auto"/>
            </w:tcBorders>
            <w:vAlign w:val="center"/>
          </w:tcPr>
          <w:p w14:paraId="4674E5DF" w14:textId="77777777" w:rsidR="00AE1875" w:rsidRDefault="00000000" w:rsidP="008E669B">
            <w:pPr>
              <w:pStyle w:val="XF-0"/>
              <w:rPr>
                <w:rFonts w:hint="eastAsia"/>
              </w:rPr>
            </w:pPr>
            <w:r>
              <w:rPr>
                <w:rFonts w:hint="eastAsia"/>
              </w:rPr>
              <w:t>备用</w:t>
            </w:r>
          </w:p>
        </w:tc>
        <w:tc>
          <w:tcPr>
            <w:tcW w:w="1059" w:type="pct"/>
            <w:tcBorders>
              <w:top w:val="single" w:sz="4" w:space="0" w:color="auto"/>
              <w:right w:val="single" w:sz="8" w:space="0" w:color="auto"/>
            </w:tcBorders>
            <w:vAlign w:val="center"/>
          </w:tcPr>
          <w:p w14:paraId="0DA385F7" w14:textId="77777777" w:rsidR="00AE1875" w:rsidRDefault="00000000" w:rsidP="008E669B">
            <w:pPr>
              <w:pStyle w:val="XF-0"/>
              <w:rPr>
                <w:rFonts w:hint="eastAsia"/>
              </w:rPr>
            </w:pPr>
            <w:r>
              <w:rPr>
                <w:rFonts w:hint="eastAsia"/>
              </w:rPr>
              <w:t>预留（默认0x0000下发）</w:t>
            </w:r>
          </w:p>
        </w:tc>
      </w:tr>
      <w:tr w:rsidR="00AE1875" w14:paraId="48AF7177" w14:textId="77777777" w:rsidTr="0014630C">
        <w:trPr>
          <w:trHeight w:val="170"/>
        </w:trPr>
        <w:tc>
          <w:tcPr>
            <w:tcW w:w="386" w:type="pct"/>
            <w:tcBorders>
              <w:left w:val="single" w:sz="8" w:space="0" w:color="auto"/>
            </w:tcBorders>
            <w:vAlign w:val="center"/>
          </w:tcPr>
          <w:p w14:paraId="05F6F589" w14:textId="77777777" w:rsidR="00AE1875" w:rsidRDefault="00000000" w:rsidP="008E669B">
            <w:pPr>
              <w:pStyle w:val="XF-0"/>
              <w:rPr>
                <w:rFonts w:hint="eastAsia"/>
              </w:rPr>
            </w:pPr>
            <w:r>
              <w:rPr>
                <w:rFonts w:hint="eastAsia"/>
              </w:rPr>
              <w:t>18</w:t>
            </w:r>
          </w:p>
        </w:tc>
        <w:tc>
          <w:tcPr>
            <w:tcW w:w="439" w:type="pct"/>
            <w:vAlign w:val="center"/>
          </w:tcPr>
          <w:p w14:paraId="6E363473" w14:textId="77777777" w:rsidR="00AE1875" w:rsidRDefault="00000000" w:rsidP="008E669B">
            <w:pPr>
              <w:pStyle w:val="XF-0"/>
              <w:rPr>
                <w:rFonts w:hint="eastAsia"/>
              </w:rPr>
            </w:pPr>
            <w:r>
              <w:rPr>
                <w:rFonts w:hint="eastAsia"/>
              </w:rPr>
              <w:t>时间戳</w:t>
            </w:r>
          </w:p>
        </w:tc>
        <w:tc>
          <w:tcPr>
            <w:tcW w:w="539" w:type="pct"/>
            <w:vAlign w:val="center"/>
          </w:tcPr>
          <w:p w14:paraId="30871C02" w14:textId="77777777" w:rsidR="00AE1875" w:rsidRDefault="00000000" w:rsidP="008E669B">
            <w:pPr>
              <w:pStyle w:val="XF-0"/>
              <w:rPr>
                <w:rFonts w:hint="eastAsia"/>
              </w:rPr>
            </w:pPr>
            <w:r>
              <w:rPr>
                <w:rFonts w:hint="eastAsia"/>
              </w:rPr>
              <w:t>4</w:t>
            </w:r>
          </w:p>
        </w:tc>
        <w:tc>
          <w:tcPr>
            <w:tcW w:w="971" w:type="pct"/>
            <w:vAlign w:val="center"/>
          </w:tcPr>
          <w:p w14:paraId="4A4A58DC" w14:textId="77777777" w:rsidR="00AE1875" w:rsidRDefault="00000000" w:rsidP="008E669B">
            <w:pPr>
              <w:pStyle w:val="XF-0"/>
              <w:rPr>
                <w:rFonts w:hint="eastAsia"/>
              </w:rPr>
            </w:pPr>
            <w:r>
              <w:rPr>
                <w:rFonts w:hint="eastAsia"/>
              </w:rPr>
              <w:t>64~67</w:t>
            </w:r>
          </w:p>
        </w:tc>
        <w:tc>
          <w:tcPr>
            <w:tcW w:w="1606" w:type="pct"/>
            <w:tcBorders>
              <w:top w:val="single" w:sz="4" w:space="0" w:color="auto"/>
            </w:tcBorders>
            <w:vAlign w:val="center"/>
          </w:tcPr>
          <w:p w14:paraId="213FCB7D" w14:textId="77777777" w:rsidR="00AE1875" w:rsidRDefault="00000000" w:rsidP="008E669B">
            <w:pPr>
              <w:pStyle w:val="XF-0"/>
              <w:rPr>
                <w:rFonts w:hint="eastAsia"/>
              </w:rPr>
            </w:pPr>
            <w:r>
              <w:rPr>
                <w:rFonts w:hint="eastAsia"/>
              </w:rPr>
              <w:t>时间戳</w:t>
            </w:r>
          </w:p>
        </w:tc>
        <w:tc>
          <w:tcPr>
            <w:tcW w:w="1059" w:type="pct"/>
            <w:tcBorders>
              <w:top w:val="single" w:sz="4" w:space="0" w:color="auto"/>
              <w:right w:val="single" w:sz="8" w:space="0" w:color="auto"/>
            </w:tcBorders>
            <w:vAlign w:val="center"/>
          </w:tcPr>
          <w:p w14:paraId="276E2C8A" w14:textId="77777777" w:rsidR="00AE1875" w:rsidRDefault="00000000" w:rsidP="008E669B">
            <w:pPr>
              <w:pStyle w:val="XF-0"/>
              <w:rPr>
                <w:rFonts w:hint="eastAsia"/>
              </w:rPr>
            </w:pPr>
            <w:r>
              <w:rPr>
                <w:rFonts w:hint="eastAsia"/>
              </w:rPr>
              <w:t>基于0点秒计数</w:t>
            </w:r>
          </w:p>
        </w:tc>
      </w:tr>
      <w:tr w:rsidR="00AE1875" w14:paraId="6B6FFFD3" w14:textId="77777777" w:rsidTr="0014630C">
        <w:trPr>
          <w:trHeight w:val="170"/>
        </w:trPr>
        <w:tc>
          <w:tcPr>
            <w:tcW w:w="386" w:type="pct"/>
            <w:tcBorders>
              <w:left w:val="single" w:sz="8" w:space="0" w:color="auto"/>
            </w:tcBorders>
            <w:vAlign w:val="center"/>
          </w:tcPr>
          <w:p w14:paraId="0DA0B913" w14:textId="77777777" w:rsidR="00AE1875" w:rsidRDefault="00000000" w:rsidP="008E669B">
            <w:pPr>
              <w:pStyle w:val="XF-0"/>
              <w:rPr>
                <w:rFonts w:hint="eastAsia"/>
              </w:rPr>
            </w:pPr>
            <w:r>
              <w:rPr>
                <w:rFonts w:hint="eastAsia"/>
              </w:rPr>
              <w:t>19</w:t>
            </w:r>
          </w:p>
        </w:tc>
        <w:tc>
          <w:tcPr>
            <w:tcW w:w="439" w:type="pct"/>
            <w:vAlign w:val="center"/>
          </w:tcPr>
          <w:p w14:paraId="69E8D562" w14:textId="77777777" w:rsidR="00AE1875" w:rsidRDefault="00000000" w:rsidP="008E669B">
            <w:pPr>
              <w:pStyle w:val="XF-0"/>
              <w:rPr>
                <w:rFonts w:hint="eastAsia"/>
              </w:rPr>
            </w:pPr>
            <w:r>
              <w:rPr>
                <w:rFonts w:hint="eastAsia"/>
              </w:rPr>
              <w:t>预留跟踪状态</w:t>
            </w:r>
          </w:p>
        </w:tc>
        <w:tc>
          <w:tcPr>
            <w:tcW w:w="539" w:type="pct"/>
            <w:vAlign w:val="center"/>
          </w:tcPr>
          <w:p w14:paraId="244EF562" w14:textId="77777777" w:rsidR="00AE1875" w:rsidRDefault="00000000" w:rsidP="008E669B">
            <w:pPr>
              <w:pStyle w:val="XF-0"/>
              <w:rPr>
                <w:rFonts w:hint="eastAsia"/>
              </w:rPr>
            </w:pPr>
            <w:r>
              <w:rPr>
                <w:rFonts w:hint="eastAsia"/>
              </w:rPr>
              <w:t>1</w:t>
            </w:r>
          </w:p>
        </w:tc>
        <w:tc>
          <w:tcPr>
            <w:tcW w:w="971" w:type="pct"/>
            <w:vAlign w:val="center"/>
          </w:tcPr>
          <w:p w14:paraId="04286FD8" w14:textId="77777777" w:rsidR="00AE1875" w:rsidRDefault="00000000" w:rsidP="008E669B">
            <w:pPr>
              <w:pStyle w:val="XF-0"/>
              <w:rPr>
                <w:rFonts w:hint="eastAsia"/>
              </w:rPr>
            </w:pPr>
            <w:r>
              <w:rPr>
                <w:rFonts w:hint="eastAsia"/>
              </w:rPr>
              <w:t>68</w:t>
            </w:r>
          </w:p>
        </w:tc>
        <w:tc>
          <w:tcPr>
            <w:tcW w:w="1606" w:type="pct"/>
            <w:tcBorders>
              <w:top w:val="single" w:sz="4" w:space="0" w:color="auto"/>
            </w:tcBorders>
            <w:vAlign w:val="center"/>
          </w:tcPr>
          <w:p w14:paraId="1E5770A3" w14:textId="77777777" w:rsidR="00AE1875" w:rsidRDefault="00000000" w:rsidP="008E669B">
            <w:pPr>
              <w:pStyle w:val="XF-0"/>
              <w:rPr>
                <w:rFonts w:hint="eastAsia"/>
              </w:rPr>
            </w:pPr>
            <w:r>
              <w:rPr>
                <w:rFonts w:hint="eastAsia"/>
              </w:rPr>
              <w:t>备用</w:t>
            </w:r>
          </w:p>
        </w:tc>
        <w:tc>
          <w:tcPr>
            <w:tcW w:w="1059" w:type="pct"/>
            <w:tcBorders>
              <w:top w:val="single" w:sz="4" w:space="0" w:color="auto"/>
              <w:right w:val="single" w:sz="8" w:space="0" w:color="auto"/>
            </w:tcBorders>
            <w:vAlign w:val="center"/>
          </w:tcPr>
          <w:p w14:paraId="1B88D56A" w14:textId="77777777" w:rsidR="00AE1875" w:rsidRDefault="00000000" w:rsidP="008E669B">
            <w:pPr>
              <w:pStyle w:val="XF-0"/>
              <w:rPr>
                <w:rFonts w:hint="eastAsia"/>
              </w:rPr>
            </w:pPr>
            <w:r>
              <w:rPr>
                <w:rFonts w:hint="eastAsia"/>
              </w:rPr>
              <w:t>默认0x00下发</w:t>
            </w:r>
          </w:p>
        </w:tc>
      </w:tr>
      <w:tr w:rsidR="00AE1875" w14:paraId="2A90E901" w14:textId="77777777" w:rsidTr="0014630C">
        <w:trPr>
          <w:trHeight w:val="170"/>
        </w:trPr>
        <w:tc>
          <w:tcPr>
            <w:tcW w:w="386" w:type="pct"/>
            <w:tcBorders>
              <w:left w:val="single" w:sz="8" w:space="0" w:color="auto"/>
            </w:tcBorders>
            <w:vAlign w:val="center"/>
          </w:tcPr>
          <w:p w14:paraId="42B623F5" w14:textId="77777777" w:rsidR="00AE1875" w:rsidRDefault="00000000" w:rsidP="008E669B">
            <w:pPr>
              <w:pStyle w:val="XF-0"/>
              <w:rPr>
                <w:rFonts w:hint="eastAsia"/>
              </w:rPr>
            </w:pPr>
            <w:r>
              <w:rPr>
                <w:rFonts w:hint="eastAsia"/>
              </w:rPr>
              <w:t>20</w:t>
            </w:r>
          </w:p>
        </w:tc>
        <w:tc>
          <w:tcPr>
            <w:tcW w:w="439" w:type="pct"/>
            <w:vAlign w:val="center"/>
          </w:tcPr>
          <w:p w14:paraId="608E53D4" w14:textId="77777777" w:rsidR="00AE1875" w:rsidRDefault="00000000" w:rsidP="008E669B">
            <w:pPr>
              <w:pStyle w:val="XF-0"/>
              <w:rPr>
                <w:rFonts w:hint="eastAsia"/>
              </w:rPr>
            </w:pPr>
            <w:r>
              <w:rPr>
                <w:rFonts w:hint="eastAsia"/>
              </w:rPr>
              <w:t>预留备份</w:t>
            </w:r>
          </w:p>
        </w:tc>
        <w:tc>
          <w:tcPr>
            <w:tcW w:w="539" w:type="pct"/>
            <w:vAlign w:val="center"/>
          </w:tcPr>
          <w:p w14:paraId="4F32E673" w14:textId="77777777" w:rsidR="00AE1875" w:rsidRDefault="00000000" w:rsidP="008E669B">
            <w:pPr>
              <w:pStyle w:val="XF-0"/>
              <w:rPr>
                <w:rFonts w:hint="eastAsia"/>
              </w:rPr>
            </w:pPr>
            <w:r>
              <w:rPr>
                <w:rFonts w:hint="eastAsia"/>
              </w:rPr>
              <w:t>2</w:t>
            </w:r>
          </w:p>
        </w:tc>
        <w:tc>
          <w:tcPr>
            <w:tcW w:w="971" w:type="pct"/>
            <w:vAlign w:val="center"/>
          </w:tcPr>
          <w:p w14:paraId="6EBF9BF9" w14:textId="77777777" w:rsidR="00AE1875" w:rsidRDefault="00000000" w:rsidP="008E669B">
            <w:pPr>
              <w:pStyle w:val="XF-0"/>
              <w:rPr>
                <w:rFonts w:hint="eastAsia"/>
              </w:rPr>
            </w:pPr>
            <w:r>
              <w:rPr>
                <w:rFonts w:hint="eastAsia"/>
              </w:rPr>
              <w:t>69~70</w:t>
            </w:r>
          </w:p>
        </w:tc>
        <w:tc>
          <w:tcPr>
            <w:tcW w:w="1606" w:type="pct"/>
            <w:tcBorders>
              <w:top w:val="single" w:sz="4" w:space="0" w:color="auto"/>
            </w:tcBorders>
            <w:vAlign w:val="center"/>
          </w:tcPr>
          <w:p w14:paraId="47CF8343" w14:textId="77777777" w:rsidR="00AE1875" w:rsidRDefault="00000000" w:rsidP="008E669B">
            <w:pPr>
              <w:pStyle w:val="XF-0"/>
              <w:rPr>
                <w:rFonts w:hint="eastAsia"/>
              </w:rPr>
            </w:pPr>
            <w:r>
              <w:t>备份</w:t>
            </w:r>
          </w:p>
        </w:tc>
        <w:tc>
          <w:tcPr>
            <w:tcW w:w="1059" w:type="pct"/>
            <w:tcBorders>
              <w:top w:val="single" w:sz="4" w:space="0" w:color="auto"/>
              <w:right w:val="single" w:sz="8" w:space="0" w:color="auto"/>
            </w:tcBorders>
            <w:vAlign w:val="center"/>
          </w:tcPr>
          <w:p w14:paraId="7EEB7914" w14:textId="77777777" w:rsidR="00AE1875" w:rsidRDefault="00000000" w:rsidP="008E669B">
            <w:pPr>
              <w:pStyle w:val="XF-0"/>
              <w:rPr>
                <w:rFonts w:hint="eastAsia"/>
              </w:rPr>
            </w:pPr>
            <w:r>
              <w:rPr>
                <w:rFonts w:hint="eastAsia"/>
              </w:rPr>
              <w:t>默认0x0000下发</w:t>
            </w:r>
          </w:p>
        </w:tc>
      </w:tr>
      <w:tr w:rsidR="00AE1875" w14:paraId="21106A53" w14:textId="77777777" w:rsidTr="0014630C">
        <w:trPr>
          <w:trHeight w:val="170"/>
        </w:trPr>
        <w:tc>
          <w:tcPr>
            <w:tcW w:w="386" w:type="pct"/>
            <w:tcBorders>
              <w:left w:val="single" w:sz="8" w:space="0" w:color="auto"/>
              <w:bottom w:val="single" w:sz="8" w:space="0" w:color="auto"/>
            </w:tcBorders>
            <w:vAlign w:val="center"/>
          </w:tcPr>
          <w:p w14:paraId="1447A535" w14:textId="77777777" w:rsidR="00AE1875" w:rsidRDefault="00000000" w:rsidP="008E669B">
            <w:pPr>
              <w:pStyle w:val="XF-0"/>
              <w:rPr>
                <w:rFonts w:hint="eastAsia"/>
              </w:rPr>
            </w:pPr>
            <w:r>
              <w:rPr>
                <w:rFonts w:hint="eastAsia"/>
              </w:rPr>
              <w:t>21</w:t>
            </w:r>
          </w:p>
        </w:tc>
        <w:tc>
          <w:tcPr>
            <w:tcW w:w="439" w:type="pct"/>
            <w:tcBorders>
              <w:bottom w:val="single" w:sz="8" w:space="0" w:color="auto"/>
            </w:tcBorders>
            <w:vAlign w:val="center"/>
          </w:tcPr>
          <w:p w14:paraId="1B998D91" w14:textId="77777777" w:rsidR="00AE1875" w:rsidRDefault="00000000" w:rsidP="008E669B">
            <w:pPr>
              <w:pStyle w:val="XF-0"/>
              <w:rPr>
                <w:rFonts w:hint="eastAsia"/>
              </w:rPr>
            </w:pPr>
            <w:r>
              <w:rPr>
                <w:rFonts w:hint="eastAsia"/>
              </w:rPr>
              <w:t>校验</w:t>
            </w:r>
          </w:p>
        </w:tc>
        <w:tc>
          <w:tcPr>
            <w:tcW w:w="539" w:type="pct"/>
            <w:tcBorders>
              <w:bottom w:val="single" w:sz="8" w:space="0" w:color="auto"/>
            </w:tcBorders>
            <w:vAlign w:val="center"/>
          </w:tcPr>
          <w:p w14:paraId="6CD8A6B3" w14:textId="77777777" w:rsidR="00AE1875" w:rsidRDefault="00000000" w:rsidP="008E669B">
            <w:pPr>
              <w:pStyle w:val="XF-0"/>
              <w:rPr>
                <w:rFonts w:hint="eastAsia"/>
              </w:rPr>
            </w:pPr>
            <w:r>
              <w:rPr>
                <w:rFonts w:hint="eastAsia"/>
              </w:rPr>
              <w:t>1</w:t>
            </w:r>
          </w:p>
        </w:tc>
        <w:tc>
          <w:tcPr>
            <w:tcW w:w="971" w:type="pct"/>
            <w:tcBorders>
              <w:bottom w:val="single" w:sz="8" w:space="0" w:color="auto"/>
            </w:tcBorders>
            <w:vAlign w:val="center"/>
          </w:tcPr>
          <w:p w14:paraId="4E80159D" w14:textId="77777777" w:rsidR="00AE1875" w:rsidRDefault="00000000" w:rsidP="008E669B">
            <w:pPr>
              <w:pStyle w:val="XF-0"/>
              <w:rPr>
                <w:rFonts w:hint="eastAsia"/>
              </w:rPr>
            </w:pPr>
            <w:r>
              <w:rPr>
                <w:rFonts w:hint="eastAsia"/>
              </w:rPr>
              <w:t>71</w:t>
            </w:r>
          </w:p>
        </w:tc>
        <w:tc>
          <w:tcPr>
            <w:tcW w:w="1606" w:type="pct"/>
            <w:tcBorders>
              <w:bottom w:val="single" w:sz="8" w:space="0" w:color="auto"/>
            </w:tcBorders>
            <w:vAlign w:val="center"/>
          </w:tcPr>
          <w:p w14:paraId="22CA1A27" w14:textId="77777777" w:rsidR="00AE1875" w:rsidRDefault="00000000" w:rsidP="008E669B">
            <w:pPr>
              <w:pStyle w:val="XF-0"/>
              <w:rPr>
                <w:rFonts w:hint="eastAsia"/>
              </w:rPr>
            </w:pPr>
            <w:r>
              <w:rPr>
                <w:rFonts w:hint="eastAsia"/>
              </w:rPr>
              <w:t>XOR</w:t>
            </w:r>
          </w:p>
        </w:tc>
        <w:tc>
          <w:tcPr>
            <w:tcW w:w="1059" w:type="pct"/>
            <w:tcBorders>
              <w:bottom w:val="single" w:sz="8" w:space="0" w:color="auto"/>
              <w:right w:val="single" w:sz="8" w:space="0" w:color="auto"/>
            </w:tcBorders>
            <w:vAlign w:val="center"/>
          </w:tcPr>
          <w:p w14:paraId="3E5A1625" w14:textId="77777777" w:rsidR="00AE1875" w:rsidRDefault="00AE1875" w:rsidP="008E669B">
            <w:pPr>
              <w:pStyle w:val="XF-0"/>
              <w:rPr>
                <w:rFonts w:hint="eastAsia"/>
              </w:rPr>
            </w:pPr>
          </w:p>
        </w:tc>
      </w:tr>
    </w:tbl>
    <w:p w14:paraId="6106D743" w14:textId="1329EF20" w:rsidR="00BB6539" w:rsidRDefault="00BB6539" w:rsidP="00BB6539">
      <w:r>
        <w:br w:type="page"/>
      </w:r>
    </w:p>
    <w:p w14:paraId="0DCBC6AD" w14:textId="077CFD1C" w:rsidR="00AE1875" w:rsidRDefault="00000000">
      <w:pPr>
        <w:pStyle w:val="3"/>
        <w:ind w:left="0" w:firstLine="0"/>
      </w:pPr>
      <w:bookmarkStart w:id="52" w:name="_Toc229133434"/>
      <w:bookmarkStart w:id="53" w:name="_Ref229219573"/>
      <w:r>
        <w:rPr>
          <w:rFonts w:hint="eastAsia"/>
        </w:rPr>
        <w:lastRenderedPageBreak/>
        <w:t>综合显控软件</w:t>
      </w:r>
      <w:r>
        <w:rPr>
          <w:rFonts w:hint="eastAsia"/>
        </w:rPr>
        <w:t>-&gt;</w:t>
      </w:r>
      <w:r>
        <w:rPr>
          <w:rFonts w:hint="eastAsia"/>
        </w:rPr>
        <w:t>扫描方式（跟踪处理器）</w:t>
      </w:r>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1354"/>
        <w:gridCol w:w="1529"/>
        <w:gridCol w:w="1599"/>
        <w:gridCol w:w="6185"/>
        <w:gridCol w:w="1701"/>
        <w:gridCol w:w="1098"/>
      </w:tblGrid>
      <w:tr w:rsidR="00AE1875" w14:paraId="7ADEA384" w14:textId="77777777" w:rsidTr="0056302F">
        <w:tc>
          <w:tcPr>
            <w:tcW w:w="376" w:type="pct"/>
          </w:tcPr>
          <w:p w14:paraId="5D918A20" w14:textId="77777777" w:rsidR="00AE1875" w:rsidRPr="00373ECE" w:rsidRDefault="00000000" w:rsidP="00BB6539">
            <w:pPr>
              <w:pStyle w:val="XF-0"/>
              <w:rPr>
                <w:rFonts w:hint="eastAsia"/>
                <w:b/>
                <w:bCs/>
              </w:rPr>
            </w:pPr>
            <w:bookmarkStart w:id="54" w:name="OLE_LINK10"/>
            <w:r w:rsidRPr="00373ECE">
              <w:rPr>
                <w:rFonts w:hint="eastAsia"/>
                <w:b/>
                <w:bCs/>
              </w:rPr>
              <w:t>帧头</w:t>
            </w:r>
          </w:p>
        </w:tc>
        <w:tc>
          <w:tcPr>
            <w:tcW w:w="465" w:type="pct"/>
          </w:tcPr>
          <w:p w14:paraId="336CDF11" w14:textId="77777777" w:rsidR="00AE1875" w:rsidRPr="00373ECE" w:rsidRDefault="00000000" w:rsidP="00BB6539">
            <w:pPr>
              <w:pStyle w:val="XF-0"/>
              <w:rPr>
                <w:rFonts w:hint="eastAsia"/>
                <w:b/>
                <w:bCs/>
              </w:rPr>
            </w:pPr>
            <w:r w:rsidRPr="00373ECE">
              <w:rPr>
                <w:rFonts w:hint="eastAsia"/>
                <w:b/>
                <w:bCs/>
              </w:rPr>
              <w:t>地址位</w:t>
            </w:r>
          </w:p>
        </w:tc>
        <w:tc>
          <w:tcPr>
            <w:tcW w:w="525" w:type="pct"/>
          </w:tcPr>
          <w:p w14:paraId="72B66929" w14:textId="77777777" w:rsidR="00AE1875" w:rsidRPr="00373ECE" w:rsidRDefault="00000000" w:rsidP="00BB6539">
            <w:pPr>
              <w:pStyle w:val="XF-0"/>
              <w:rPr>
                <w:rFonts w:hint="eastAsia"/>
                <w:b/>
                <w:bCs/>
              </w:rPr>
            </w:pPr>
            <w:r w:rsidRPr="00373ECE">
              <w:rPr>
                <w:rFonts w:hint="eastAsia"/>
                <w:b/>
                <w:bCs/>
              </w:rPr>
              <w:t>功能位</w:t>
            </w:r>
          </w:p>
        </w:tc>
        <w:tc>
          <w:tcPr>
            <w:tcW w:w="549" w:type="pct"/>
          </w:tcPr>
          <w:p w14:paraId="5AED4FDD" w14:textId="77777777" w:rsidR="00AE1875" w:rsidRPr="00373ECE" w:rsidRDefault="00000000" w:rsidP="00BB6539">
            <w:pPr>
              <w:pStyle w:val="XF-0"/>
              <w:rPr>
                <w:rFonts w:hint="eastAsia"/>
                <w:b/>
                <w:bCs/>
              </w:rPr>
            </w:pPr>
            <w:r w:rsidRPr="00373ECE">
              <w:rPr>
                <w:rFonts w:hint="eastAsia"/>
                <w:b/>
                <w:bCs/>
              </w:rPr>
              <w:t>控制位</w:t>
            </w:r>
          </w:p>
        </w:tc>
        <w:tc>
          <w:tcPr>
            <w:tcW w:w="2124" w:type="pct"/>
          </w:tcPr>
          <w:p w14:paraId="5D1DC8CB" w14:textId="77777777" w:rsidR="00AE1875" w:rsidRPr="00373ECE" w:rsidRDefault="00000000" w:rsidP="00BB6539">
            <w:pPr>
              <w:pStyle w:val="XF-0"/>
              <w:rPr>
                <w:rFonts w:hint="eastAsia"/>
                <w:b/>
                <w:bCs/>
              </w:rPr>
            </w:pPr>
            <w:r w:rsidRPr="00373ECE">
              <w:rPr>
                <w:rFonts w:hint="eastAsia"/>
                <w:b/>
                <w:bCs/>
              </w:rPr>
              <w:t>数据位（总长度15字节）</w:t>
            </w:r>
          </w:p>
        </w:tc>
        <w:tc>
          <w:tcPr>
            <w:tcW w:w="584" w:type="pct"/>
          </w:tcPr>
          <w:p w14:paraId="5AAD0915" w14:textId="77777777" w:rsidR="00AE1875" w:rsidRPr="00373ECE" w:rsidRDefault="00000000" w:rsidP="00BB6539">
            <w:pPr>
              <w:pStyle w:val="XF-0"/>
              <w:rPr>
                <w:rFonts w:hint="eastAsia"/>
                <w:b/>
                <w:bCs/>
              </w:rPr>
            </w:pPr>
            <w:r w:rsidRPr="00373ECE">
              <w:rPr>
                <w:rFonts w:hint="eastAsia"/>
                <w:b/>
                <w:bCs/>
              </w:rPr>
              <w:t>校验</w:t>
            </w:r>
          </w:p>
        </w:tc>
        <w:tc>
          <w:tcPr>
            <w:tcW w:w="377" w:type="pct"/>
          </w:tcPr>
          <w:p w14:paraId="3B4255B4" w14:textId="77777777" w:rsidR="00AE1875" w:rsidRPr="00373ECE" w:rsidRDefault="00000000" w:rsidP="00BB6539">
            <w:pPr>
              <w:pStyle w:val="XF-0"/>
              <w:rPr>
                <w:rFonts w:hint="eastAsia"/>
                <w:b/>
                <w:bCs/>
              </w:rPr>
            </w:pPr>
            <w:r w:rsidRPr="00373ECE">
              <w:rPr>
                <w:rFonts w:hint="eastAsia"/>
                <w:b/>
                <w:bCs/>
              </w:rPr>
              <w:t>帧尾</w:t>
            </w:r>
          </w:p>
        </w:tc>
      </w:tr>
      <w:tr w:rsidR="00AE1875" w14:paraId="49B99577" w14:textId="77777777" w:rsidTr="0056302F">
        <w:tc>
          <w:tcPr>
            <w:tcW w:w="376" w:type="pct"/>
          </w:tcPr>
          <w:p w14:paraId="4A3409F2" w14:textId="77777777" w:rsidR="00AE1875" w:rsidRDefault="00000000" w:rsidP="00BB6539">
            <w:pPr>
              <w:pStyle w:val="XF-0"/>
              <w:rPr>
                <w:rFonts w:hint="eastAsia"/>
                <w:b/>
              </w:rPr>
            </w:pPr>
            <w:r>
              <w:rPr>
                <w:rFonts w:hint="eastAsia"/>
              </w:rPr>
              <w:t>0F F0</w:t>
            </w:r>
          </w:p>
        </w:tc>
        <w:tc>
          <w:tcPr>
            <w:tcW w:w="465" w:type="pct"/>
          </w:tcPr>
          <w:p w14:paraId="496E60A8" w14:textId="77777777" w:rsidR="00AE1875" w:rsidRDefault="00000000" w:rsidP="00BB6539">
            <w:pPr>
              <w:pStyle w:val="XF-0"/>
              <w:rPr>
                <w:rFonts w:hint="eastAsia"/>
              </w:rPr>
            </w:pPr>
            <w:r>
              <w:rPr>
                <w:rFonts w:hint="eastAsia"/>
              </w:rPr>
              <w:t>分机标识号</w:t>
            </w:r>
          </w:p>
          <w:p w14:paraId="2A7EDB68" w14:textId="77777777" w:rsidR="00AE1875" w:rsidRDefault="00000000" w:rsidP="00BB6539">
            <w:pPr>
              <w:pStyle w:val="XF-0"/>
              <w:rPr>
                <w:rFonts w:hint="eastAsia"/>
              </w:rPr>
            </w:pPr>
            <w:r>
              <w:rPr>
                <w:rFonts w:hint="eastAsia"/>
              </w:rPr>
              <w:t>扫描生成器为06</w:t>
            </w:r>
          </w:p>
        </w:tc>
        <w:tc>
          <w:tcPr>
            <w:tcW w:w="525" w:type="pct"/>
          </w:tcPr>
          <w:p w14:paraId="5FB3FE78" w14:textId="77777777" w:rsidR="00AE1875" w:rsidRDefault="00000000" w:rsidP="00BB6539">
            <w:pPr>
              <w:pStyle w:val="XF-0"/>
              <w:rPr>
                <w:rFonts w:hint="eastAsia"/>
              </w:rPr>
            </w:pPr>
            <w:r>
              <w:rPr>
                <w:rFonts w:hint="eastAsia"/>
              </w:rPr>
              <w:t>功能种类</w:t>
            </w:r>
          </w:p>
        </w:tc>
        <w:tc>
          <w:tcPr>
            <w:tcW w:w="549" w:type="pct"/>
          </w:tcPr>
          <w:p w14:paraId="17362BB2" w14:textId="77777777" w:rsidR="00AE1875" w:rsidRDefault="00000000" w:rsidP="00BB6539">
            <w:pPr>
              <w:pStyle w:val="XF-0"/>
              <w:rPr>
                <w:rFonts w:hint="eastAsia"/>
              </w:rPr>
            </w:pPr>
            <w:r>
              <w:rPr>
                <w:rFonts w:hint="eastAsia"/>
              </w:rPr>
              <w:t>对功能的控制</w:t>
            </w:r>
          </w:p>
        </w:tc>
        <w:tc>
          <w:tcPr>
            <w:tcW w:w="2124" w:type="pct"/>
          </w:tcPr>
          <w:p w14:paraId="143706EF" w14:textId="77777777" w:rsidR="00AE1875" w:rsidRDefault="00000000" w:rsidP="00BB6539">
            <w:pPr>
              <w:pStyle w:val="XF-0"/>
              <w:rPr>
                <w:rFonts w:hint="eastAsia"/>
              </w:rPr>
            </w:pPr>
            <w:r>
              <w:rPr>
                <w:rFonts w:hint="eastAsia"/>
              </w:rPr>
              <w:t>有需要的情况下，</w:t>
            </w:r>
          </w:p>
          <w:p w14:paraId="1E11CC4D" w14:textId="77777777" w:rsidR="00AE1875" w:rsidRDefault="00000000" w:rsidP="00BB6539">
            <w:pPr>
              <w:pStyle w:val="XF-0"/>
              <w:rPr>
                <w:rFonts w:hint="eastAsia"/>
              </w:rPr>
            </w:pPr>
            <w:r>
              <w:rPr>
                <w:rFonts w:hint="eastAsia"/>
              </w:rPr>
              <w:t>提供周期参数</w:t>
            </w:r>
          </w:p>
        </w:tc>
        <w:tc>
          <w:tcPr>
            <w:tcW w:w="584" w:type="pct"/>
          </w:tcPr>
          <w:p w14:paraId="2BD778C5" w14:textId="77777777" w:rsidR="00AE1875" w:rsidRDefault="00000000" w:rsidP="00BB6539">
            <w:pPr>
              <w:pStyle w:val="XF-0"/>
              <w:rPr>
                <w:rFonts w:hint="eastAsia"/>
              </w:rPr>
            </w:pPr>
            <w:r>
              <w:rPr>
                <w:rFonts w:hint="eastAsia"/>
              </w:rPr>
              <w:t>地址位到数据位和校验取低位1字节</w:t>
            </w:r>
          </w:p>
        </w:tc>
        <w:tc>
          <w:tcPr>
            <w:tcW w:w="377" w:type="pct"/>
          </w:tcPr>
          <w:p w14:paraId="0440EC65" w14:textId="77777777" w:rsidR="00AE1875" w:rsidRDefault="00000000" w:rsidP="00BB6539">
            <w:pPr>
              <w:pStyle w:val="XF-0"/>
              <w:rPr>
                <w:rFonts w:hint="eastAsia"/>
              </w:rPr>
            </w:pPr>
            <w:r>
              <w:rPr>
                <w:rFonts w:hint="eastAsia"/>
              </w:rPr>
              <w:t>F0 0F</w:t>
            </w:r>
          </w:p>
        </w:tc>
      </w:tr>
      <w:tr w:rsidR="00AE1875" w14:paraId="1BB19EF7" w14:textId="77777777" w:rsidTr="0056302F">
        <w:trPr>
          <w:trHeight w:val="90"/>
        </w:trPr>
        <w:tc>
          <w:tcPr>
            <w:tcW w:w="376" w:type="pct"/>
          </w:tcPr>
          <w:p w14:paraId="6FA7C79A" w14:textId="77777777" w:rsidR="00AE1875" w:rsidRDefault="00000000" w:rsidP="00BB6539">
            <w:pPr>
              <w:pStyle w:val="XF-0"/>
              <w:rPr>
                <w:rFonts w:hint="eastAsia"/>
                <w:b/>
              </w:rPr>
            </w:pPr>
            <w:r>
              <w:rPr>
                <w:rFonts w:hint="eastAsia"/>
              </w:rPr>
              <w:t>2字节</w:t>
            </w:r>
          </w:p>
        </w:tc>
        <w:tc>
          <w:tcPr>
            <w:tcW w:w="465" w:type="pct"/>
          </w:tcPr>
          <w:p w14:paraId="12A142D4" w14:textId="77777777" w:rsidR="00AE1875" w:rsidRDefault="00000000" w:rsidP="00BB6539">
            <w:pPr>
              <w:pStyle w:val="XF-0"/>
              <w:rPr>
                <w:rFonts w:hint="eastAsia"/>
              </w:rPr>
            </w:pPr>
            <w:r>
              <w:rPr>
                <w:rFonts w:hint="eastAsia"/>
              </w:rPr>
              <w:t>1字节</w:t>
            </w:r>
          </w:p>
        </w:tc>
        <w:tc>
          <w:tcPr>
            <w:tcW w:w="525" w:type="pct"/>
          </w:tcPr>
          <w:p w14:paraId="4F8D7770" w14:textId="77777777" w:rsidR="00AE1875" w:rsidRDefault="00000000" w:rsidP="00BB6539">
            <w:pPr>
              <w:pStyle w:val="XF-0"/>
              <w:rPr>
                <w:rFonts w:hint="eastAsia"/>
              </w:rPr>
            </w:pPr>
            <w:r>
              <w:rPr>
                <w:rFonts w:hint="eastAsia"/>
              </w:rPr>
              <w:t>1字节</w:t>
            </w:r>
          </w:p>
        </w:tc>
        <w:tc>
          <w:tcPr>
            <w:tcW w:w="549" w:type="pct"/>
          </w:tcPr>
          <w:p w14:paraId="012BD4EA" w14:textId="77777777" w:rsidR="00AE1875" w:rsidRDefault="00000000" w:rsidP="00BB6539">
            <w:pPr>
              <w:pStyle w:val="XF-0"/>
              <w:rPr>
                <w:rFonts w:hint="eastAsia"/>
              </w:rPr>
            </w:pPr>
            <w:r>
              <w:rPr>
                <w:rFonts w:hint="eastAsia"/>
              </w:rPr>
              <w:t>1字节</w:t>
            </w:r>
          </w:p>
        </w:tc>
        <w:tc>
          <w:tcPr>
            <w:tcW w:w="2124" w:type="pct"/>
          </w:tcPr>
          <w:p w14:paraId="0993C497" w14:textId="77777777" w:rsidR="00AE1875" w:rsidRDefault="00000000" w:rsidP="00BB6539">
            <w:pPr>
              <w:pStyle w:val="XF-0"/>
              <w:rPr>
                <w:rFonts w:hint="eastAsia"/>
              </w:rPr>
            </w:pPr>
            <w:r>
              <w:rPr>
                <w:rFonts w:hint="eastAsia"/>
              </w:rPr>
              <w:t>固定X字节，高位补零</w:t>
            </w:r>
          </w:p>
          <w:p w14:paraId="04E99573" w14:textId="77777777" w:rsidR="00AE1875" w:rsidRDefault="00000000" w:rsidP="00BB6539">
            <w:pPr>
              <w:pStyle w:val="XF-0"/>
              <w:rPr>
                <w:rFonts w:hint="eastAsia"/>
              </w:rPr>
            </w:pPr>
            <w:r>
              <w:rPr>
                <w:rFonts w:hint="eastAsia"/>
              </w:rPr>
              <w:t>[X-Y]表示第X位到第Y位</w:t>
            </w:r>
          </w:p>
        </w:tc>
        <w:tc>
          <w:tcPr>
            <w:tcW w:w="584" w:type="pct"/>
          </w:tcPr>
          <w:p w14:paraId="10170B6C" w14:textId="77777777" w:rsidR="00AE1875" w:rsidRDefault="00000000" w:rsidP="00BB6539">
            <w:pPr>
              <w:pStyle w:val="XF-0"/>
              <w:rPr>
                <w:rFonts w:hint="eastAsia"/>
              </w:rPr>
            </w:pPr>
            <w:r>
              <w:rPr>
                <w:rFonts w:hint="eastAsia"/>
              </w:rPr>
              <w:t>1字节</w:t>
            </w:r>
          </w:p>
        </w:tc>
        <w:tc>
          <w:tcPr>
            <w:tcW w:w="377" w:type="pct"/>
          </w:tcPr>
          <w:p w14:paraId="5F1DF7A0" w14:textId="77777777" w:rsidR="00AE1875" w:rsidRDefault="00000000" w:rsidP="00BB6539">
            <w:pPr>
              <w:pStyle w:val="XF-0"/>
              <w:rPr>
                <w:rFonts w:hint="eastAsia"/>
              </w:rPr>
            </w:pPr>
            <w:r>
              <w:rPr>
                <w:rFonts w:hint="eastAsia"/>
              </w:rPr>
              <w:t>2字节</w:t>
            </w:r>
          </w:p>
        </w:tc>
      </w:tr>
    </w:tbl>
    <w:p w14:paraId="082C1FD5" w14:textId="77777777" w:rsidR="00AE1875" w:rsidRPr="00373ECE" w:rsidRDefault="00AE1875">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
        <w:gridCol w:w="1350"/>
        <w:gridCol w:w="1526"/>
        <w:gridCol w:w="1596"/>
        <w:gridCol w:w="1305"/>
        <w:gridCol w:w="1255"/>
        <w:gridCol w:w="50"/>
        <w:gridCol w:w="1273"/>
        <w:gridCol w:w="32"/>
        <w:gridCol w:w="1290"/>
        <w:gridCol w:w="15"/>
        <w:gridCol w:w="1313"/>
        <w:gridCol w:w="1366"/>
        <w:gridCol w:w="1098"/>
      </w:tblGrid>
      <w:tr w:rsidR="00AE1875" w:rsidRPr="00373ECE" w14:paraId="3826E616" w14:textId="77777777" w:rsidTr="0056302F">
        <w:tc>
          <w:tcPr>
            <w:tcW w:w="375" w:type="pct"/>
            <w:vAlign w:val="center"/>
          </w:tcPr>
          <w:p w14:paraId="1FCDE767" w14:textId="77777777" w:rsidR="00AE1875" w:rsidRPr="00373ECE" w:rsidRDefault="00000000" w:rsidP="007B4125">
            <w:pPr>
              <w:pStyle w:val="XF-0"/>
              <w:jc w:val="both"/>
              <w:rPr>
                <w:rFonts w:hint="eastAsia"/>
                <w:b/>
                <w:bCs/>
              </w:rPr>
            </w:pPr>
            <w:bookmarkStart w:id="55" w:name="OLE_LINK22"/>
            <w:r w:rsidRPr="00373ECE">
              <w:rPr>
                <w:rFonts w:hint="eastAsia"/>
                <w:b/>
                <w:bCs/>
              </w:rPr>
              <w:t>帧头</w:t>
            </w:r>
          </w:p>
        </w:tc>
        <w:tc>
          <w:tcPr>
            <w:tcW w:w="464" w:type="pct"/>
            <w:vAlign w:val="center"/>
          </w:tcPr>
          <w:p w14:paraId="393316A9" w14:textId="77777777" w:rsidR="00AE1875" w:rsidRPr="00373ECE" w:rsidRDefault="00000000" w:rsidP="007B4125">
            <w:pPr>
              <w:pStyle w:val="XF-0"/>
              <w:jc w:val="both"/>
              <w:rPr>
                <w:rFonts w:hint="eastAsia"/>
                <w:b/>
                <w:bCs/>
              </w:rPr>
            </w:pPr>
            <w:r w:rsidRPr="00373ECE">
              <w:rPr>
                <w:rFonts w:hint="eastAsia"/>
                <w:b/>
                <w:bCs/>
              </w:rPr>
              <w:t>地址位</w:t>
            </w:r>
          </w:p>
        </w:tc>
        <w:tc>
          <w:tcPr>
            <w:tcW w:w="524" w:type="pct"/>
            <w:vAlign w:val="center"/>
          </w:tcPr>
          <w:p w14:paraId="77F92CBB" w14:textId="77777777" w:rsidR="00AE1875" w:rsidRPr="00373ECE" w:rsidRDefault="00000000" w:rsidP="007B4125">
            <w:pPr>
              <w:pStyle w:val="XF-0"/>
              <w:jc w:val="both"/>
              <w:rPr>
                <w:rFonts w:hint="eastAsia"/>
                <w:b/>
                <w:bCs/>
              </w:rPr>
            </w:pPr>
            <w:r w:rsidRPr="00373ECE">
              <w:rPr>
                <w:rFonts w:hint="eastAsia"/>
                <w:b/>
                <w:bCs/>
              </w:rPr>
              <w:t>功能位</w:t>
            </w:r>
          </w:p>
        </w:tc>
        <w:tc>
          <w:tcPr>
            <w:tcW w:w="548" w:type="pct"/>
            <w:vAlign w:val="center"/>
          </w:tcPr>
          <w:p w14:paraId="2D35EBE2" w14:textId="77777777" w:rsidR="00AE1875" w:rsidRPr="00373ECE" w:rsidRDefault="00000000" w:rsidP="007B4125">
            <w:pPr>
              <w:pStyle w:val="XF-0"/>
              <w:jc w:val="both"/>
              <w:rPr>
                <w:rFonts w:hint="eastAsia"/>
                <w:b/>
                <w:bCs/>
              </w:rPr>
            </w:pPr>
            <w:r w:rsidRPr="00373ECE">
              <w:rPr>
                <w:rFonts w:hint="eastAsia"/>
                <w:b/>
                <w:bCs/>
              </w:rPr>
              <w:t>控制位</w:t>
            </w:r>
          </w:p>
        </w:tc>
        <w:tc>
          <w:tcPr>
            <w:tcW w:w="2243" w:type="pct"/>
            <w:gridSpan w:val="8"/>
            <w:vAlign w:val="center"/>
          </w:tcPr>
          <w:p w14:paraId="3AECA718" w14:textId="77777777" w:rsidR="00AE1875" w:rsidRDefault="00000000" w:rsidP="007B4125">
            <w:pPr>
              <w:pStyle w:val="XF-0"/>
              <w:jc w:val="both"/>
              <w:rPr>
                <w:rFonts w:hint="eastAsia"/>
                <w:b/>
                <w:bCs/>
              </w:rPr>
            </w:pPr>
            <w:r w:rsidRPr="00373ECE">
              <w:rPr>
                <w:rFonts w:hint="eastAsia"/>
                <w:b/>
                <w:bCs/>
              </w:rPr>
              <w:t>数据位（总长度15字节）</w:t>
            </w:r>
          </w:p>
          <w:p w14:paraId="08A710F3" w14:textId="0EC79386" w:rsidR="00373ECE" w:rsidRPr="00373ECE" w:rsidRDefault="00373ECE" w:rsidP="007B4125">
            <w:pPr>
              <w:pStyle w:val="XF-0"/>
              <w:jc w:val="both"/>
              <w:rPr>
                <w:rFonts w:hint="eastAsia"/>
                <w:b/>
                <w:bCs/>
              </w:rPr>
            </w:pPr>
            <w:r>
              <w:rPr>
                <w:rFonts w:hint="eastAsia"/>
                <w:b/>
                <w:bCs/>
              </w:rPr>
              <w:t>以下仅规定了已占用的数据位，未注明数据位补00</w:t>
            </w:r>
          </w:p>
        </w:tc>
        <w:tc>
          <w:tcPr>
            <w:tcW w:w="469" w:type="pct"/>
            <w:vAlign w:val="center"/>
          </w:tcPr>
          <w:p w14:paraId="0C41F792" w14:textId="77777777" w:rsidR="00AE1875" w:rsidRPr="00373ECE" w:rsidRDefault="00000000" w:rsidP="007B4125">
            <w:pPr>
              <w:pStyle w:val="XF-0"/>
              <w:jc w:val="both"/>
              <w:rPr>
                <w:rFonts w:hint="eastAsia"/>
                <w:b/>
                <w:bCs/>
              </w:rPr>
            </w:pPr>
            <w:r w:rsidRPr="00373ECE">
              <w:rPr>
                <w:rFonts w:hint="eastAsia"/>
                <w:b/>
                <w:bCs/>
              </w:rPr>
              <w:t>校验</w:t>
            </w:r>
          </w:p>
        </w:tc>
        <w:tc>
          <w:tcPr>
            <w:tcW w:w="377" w:type="pct"/>
            <w:vAlign w:val="center"/>
          </w:tcPr>
          <w:p w14:paraId="59C365D8" w14:textId="77777777" w:rsidR="00AE1875" w:rsidRPr="00373ECE" w:rsidRDefault="00000000" w:rsidP="007B4125">
            <w:pPr>
              <w:pStyle w:val="XF-0"/>
              <w:jc w:val="both"/>
              <w:rPr>
                <w:rFonts w:hint="eastAsia"/>
                <w:b/>
                <w:bCs/>
              </w:rPr>
            </w:pPr>
            <w:r w:rsidRPr="00373ECE">
              <w:rPr>
                <w:rFonts w:hint="eastAsia"/>
                <w:b/>
                <w:bCs/>
              </w:rPr>
              <w:t>帧尾</w:t>
            </w:r>
          </w:p>
        </w:tc>
      </w:tr>
      <w:tr w:rsidR="00C54DBE" w14:paraId="3E5705FA" w14:textId="77777777" w:rsidTr="0056302F">
        <w:trPr>
          <w:trHeight w:val="350"/>
        </w:trPr>
        <w:tc>
          <w:tcPr>
            <w:tcW w:w="375" w:type="pct"/>
            <w:vMerge w:val="restart"/>
            <w:vAlign w:val="center"/>
          </w:tcPr>
          <w:p w14:paraId="4755B2EF" w14:textId="77777777" w:rsidR="00C54DBE" w:rsidRDefault="00C54DBE" w:rsidP="007B4125">
            <w:pPr>
              <w:pStyle w:val="XF-0"/>
              <w:jc w:val="both"/>
              <w:rPr>
                <w:rFonts w:hint="eastAsia"/>
                <w:b/>
              </w:rPr>
            </w:pPr>
            <w:r>
              <w:rPr>
                <w:rFonts w:hint="eastAsia"/>
              </w:rPr>
              <w:t>0F F0</w:t>
            </w:r>
          </w:p>
        </w:tc>
        <w:tc>
          <w:tcPr>
            <w:tcW w:w="464" w:type="pct"/>
            <w:vMerge w:val="restart"/>
            <w:vAlign w:val="center"/>
          </w:tcPr>
          <w:p w14:paraId="3DBE459A" w14:textId="4D6DE5CD" w:rsidR="00C54DBE" w:rsidRDefault="00C54DBE" w:rsidP="007B4125">
            <w:pPr>
              <w:pStyle w:val="XF-0"/>
              <w:jc w:val="both"/>
              <w:rPr>
                <w:rFonts w:hint="eastAsia"/>
              </w:rPr>
            </w:pPr>
            <w:r>
              <w:rPr>
                <w:rFonts w:hint="eastAsia"/>
              </w:rPr>
              <w:t>06</w:t>
            </w:r>
          </w:p>
        </w:tc>
        <w:tc>
          <w:tcPr>
            <w:tcW w:w="524" w:type="pct"/>
            <w:vMerge w:val="restart"/>
            <w:vAlign w:val="center"/>
          </w:tcPr>
          <w:p w14:paraId="4781096D" w14:textId="77777777" w:rsidR="00C54DBE" w:rsidRDefault="00C54DBE" w:rsidP="007B4125">
            <w:pPr>
              <w:pStyle w:val="XF-0"/>
              <w:jc w:val="both"/>
              <w:rPr>
                <w:rFonts w:hint="eastAsia"/>
              </w:rPr>
            </w:pPr>
            <w:r>
              <w:rPr>
                <w:rFonts w:hint="eastAsia"/>
              </w:rPr>
              <w:t>01：设定扫描方式</w:t>
            </w:r>
          </w:p>
        </w:tc>
        <w:tc>
          <w:tcPr>
            <w:tcW w:w="548" w:type="pct"/>
            <w:vAlign w:val="center"/>
          </w:tcPr>
          <w:p w14:paraId="3C536454" w14:textId="7B25B58B" w:rsidR="00C54DBE" w:rsidRDefault="00C54DBE" w:rsidP="007B4125">
            <w:pPr>
              <w:pStyle w:val="XF-0"/>
              <w:jc w:val="both"/>
              <w:rPr>
                <w:rFonts w:hint="eastAsia"/>
              </w:rPr>
            </w:pPr>
            <w:r>
              <w:rPr>
                <w:rFonts w:hint="eastAsia"/>
              </w:rPr>
              <w:t>01：路径巡航</w:t>
            </w:r>
          </w:p>
        </w:tc>
        <w:tc>
          <w:tcPr>
            <w:tcW w:w="448" w:type="pct"/>
            <w:vAlign w:val="center"/>
          </w:tcPr>
          <w:p w14:paraId="663CBA2A" w14:textId="4A1ECE83" w:rsidR="00C54DBE" w:rsidRDefault="00C54DBE" w:rsidP="00FE631C">
            <w:pPr>
              <w:pStyle w:val="XF-0"/>
              <w:rPr>
                <w:rFonts w:hint="eastAsia"/>
              </w:rPr>
            </w:pPr>
            <w:r>
              <w:rPr>
                <w:rFonts w:hint="eastAsia"/>
              </w:rPr>
              <w:t>扫描速度(4字节,float)</w:t>
            </w:r>
          </w:p>
        </w:tc>
        <w:tc>
          <w:tcPr>
            <w:tcW w:w="431" w:type="pct"/>
            <w:vAlign w:val="center"/>
          </w:tcPr>
          <w:p w14:paraId="42BEBA52" w14:textId="55BFCAD4" w:rsidR="00C54DBE" w:rsidRDefault="00C54DBE" w:rsidP="00FE631C">
            <w:pPr>
              <w:pStyle w:val="XF-0"/>
              <w:rPr>
                <w:rFonts w:hint="eastAsia"/>
              </w:rPr>
            </w:pPr>
            <w:r>
              <w:rPr>
                <w:rFonts w:hint="eastAsia"/>
              </w:rPr>
              <w:t>停留时间(1字节,int)</w:t>
            </w:r>
          </w:p>
        </w:tc>
        <w:tc>
          <w:tcPr>
            <w:tcW w:w="1364" w:type="pct"/>
            <w:gridSpan w:val="6"/>
            <w:vAlign w:val="center"/>
          </w:tcPr>
          <w:p w14:paraId="29FEA632" w14:textId="77777777" w:rsidR="00C54DBE" w:rsidRDefault="00C54DBE" w:rsidP="00FE631C">
            <w:pPr>
              <w:pStyle w:val="XF-0"/>
              <w:rPr>
                <w:rFonts w:hint="eastAsia"/>
              </w:rPr>
            </w:pPr>
          </w:p>
        </w:tc>
        <w:tc>
          <w:tcPr>
            <w:tcW w:w="469" w:type="pct"/>
            <w:vMerge w:val="restart"/>
            <w:vAlign w:val="center"/>
          </w:tcPr>
          <w:p w14:paraId="293A8DCE" w14:textId="200CC4C7" w:rsidR="00C54DBE" w:rsidRDefault="00C54DBE" w:rsidP="007B4125">
            <w:pPr>
              <w:pStyle w:val="XF-0"/>
              <w:jc w:val="both"/>
              <w:rPr>
                <w:rFonts w:hint="eastAsia"/>
              </w:rPr>
            </w:pPr>
            <w:r>
              <w:rPr>
                <w:rFonts w:hint="eastAsia"/>
              </w:rPr>
              <w:t>地址位到数据位和校验取低位1字节</w:t>
            </w:r>
          </w:p>
        </w:tc>
        <w:tc>
          <w:tcPr>
            <w:tcW w:w="377" w:type="pct"/>
            <w:vMerge w:val="restart"/>
            <w:vAlign w:val="center"/>
          </w:tcPr>
          <w:p w14:paraId="465ECFCF" w14:textId="77777777" w:rsidR="00C54DBE" w:rsidRDefault="00C54DBE" w:rsidP="007B4125">
            <w:pPr>
              <w:pStyle w:val="XF-0"/>
              <w:jc w:val="both"/>
              <w:rPr>
                <w:rFonts w:hint="eastAsia"/>
              </w:rPr>
            </w:pPr>
            <w:r>
              <w:rPr>
                <w:rFonts w:hint="eastAsia"/>
              </w:rPr>
              <w:t>F0 0F</w:t>
            </w:r>
          </w:p>
        </w:tc>
      </w:tr>
      <w:tr w:rsidR="00C54DBE" w14:paraId="3D878132" w14:textId="77777777" w:rsidTr="0056302F">
        <w:trPr>
          <w:trHeight w:val="350"/>
        </w:trPr>
        <w:tc>
          <w:tcPr>
            <w:tcW w:w="375" w:type="pct"/>
            <w:vMerge/>
            <w:vAlign w:val="center"/>
          </w:tcPr>
          <w:p w14:paraId="0B2855F4" w14:textId="77777777" w:rsidR="00C54DBE" w:rsidRDefault="00C54DBE" w:rsidP="007B4125">
            <w:pPr>
              <w:pStyle w:val="XF-0"/>
              <w:jc w:val="both"/>
              <w:rPr>
                <w:rFonts w:hint="eastAsia"/>
              </w:rPr>
            </w:pPr>
            <w:bookmarkStart w:id="56" w:name="_Hlk229143047"/>
          </w:p>
        </w:tc>
        <w:tc>
          <w:tcPr>
            <w:tcW w:w="464" w:type="pct"/>
            <w:vMerge/>
            <w:vAlign w:val="center"/>
          </w:tcPr>
          <w:p w14:paraId="257638D3" w14:textId="6FC7DAD1" w:rsidR="00C54DBE" w:rsidRDefault="00C54DBE" w:rsidP="007B4125">
            <w:pPr>
              <w:pStyle w:val="XF-0"/>
              <w:jc w:val="both"/>
              <w:rPr>
                <w:rFonts w:hint="eastAsia"/>
              </w:rPr>
            </w:pPr>
          </w:p>
        </w:tc>
        <w:tc>
          <w:tcPr>
            <w:tcW w:w="524" w:type="pct"/>
            <w:vMerge/>
            <w:vAlign w:val="center"/>
          </w:tcPr>
          <w:p w14:paraId="436EBF8F" w14:textId="77777777" w:rsidR="00C54DBE" w:rsidRDefault="00C54DBE" w:rsidP="007B4125">
            <w:pPr>
              <w:pStyle w:val="XF-0"/>
              <w:jc w:val="both"/>
              <w:rPr>
                <w:rFonts w:hint="eastAsia"/>
              </w:rPr>
            </w:pPr>
          </w:p>
        </w:tc>
        <w:tc>
          <w:tcPr>
            <w:tcW w:w="548" w:type="pct"/>
            <w:vAlign w:val="center"/>
          </w:tcPr>
          <w:p w14:paraId="0AB7A0AD" w14:textId="5CEDDBB5" w:rsidR="00C54DBE" w:rsidRDefault="00C54DBE" w:rsidP="007B4125">
            <w:pPr>
              <w:pStyle w:val="XF-0"/>
              <w:jc w:val="both"/>
              <w:rPr>
                <w:rFonts w:hint="eastAsia"/>
              </w:rPr>
            </w:pPr>
            <w:r>
              <w:rPr>
                <w:rFonts w:hint="eastAsia"/>
              </w:rPr>
              <w:t>02：线扫</w:t>
            </w:r>
          </w:p>
        </w:tc>
        <w:tc>
          <w:tcPr>
            <w:tcW w:w="448" w:type="pct"/>
            <w:vAlign w:val="center"/>
          </w:tcPr>
          <w:p w14:paraId="419BCA84" w14:textId="397E179C" w:rsidR="00C54DBE" w:rsidRDefault="00C54DBE" w:rsidP="00FE631C">
            <w:pPr>
              <w:pStyle w:val="XF-0"/>
              <w:rPr>
                <w:rFonts w:hint="eastAsia"/>
              </w:rPr>
            </w:pPr>
            <w:r>
              <w:rPr>
                <w:rFonts w:hint="eastAsia"/>
              </w:rPr>
              <w:t>方位起点(4字节,int)</w:t>
            </w:r>
          </w:p>
        </w:tc>
        <w:tc>
          <w:tcPr>
            <w:tcW w:w="431" w:type="pct"/>
            <w:vAlign w:val="center"/>
          </w:tcPr>
          <w:p w14:paraId="10B4F03D" w14:textId="355C7D16" w:rsidR="00C54DBE" w:rsidRDefault="00C54DBE" w:rsidP="00FE631C">
            <w:pPr>
              <w:pStyle w:val="XF-0"/>
              <w:rPr>
                <w:rFonts w:hint="eastAsia"/>
              </w:rPr>
            </w:pPr>
            <w:r>
              <w:rPr>
                <w:rFonts w:hint="eastAsia"/>
              </w:rPr>
              <w:t>方位终点(4字节,int)</w:t>
            </w:r>
          </w:p>
        </w:tc>
        <w:tc>
          <w:tcPr>
            <w:tcW w:w="454" w:type="pct"/>
            <w:gridSpan w:val="2"/>
            <w:tcBorders>
              <w:right w:val="single" w:sz="8" w:space="0" w:color="auto"/>
            </w:tcBorders>
            <w:vAlign w:val="center"/>
          </w:tcPr>
          <w:p w14:paraId="0871162D" w14:textId="348C856B" w:rsidR="00C54DBE" w:rsidRDefault="00C54DBE" w:rsidP="00FE631C">
            <w:pPr>
              <w:pStyle w:val="XF-0"/>
              <w:rPr>
                <w:rFonts w:hint="eastAsia"/>
              </w:rPr>
            </w:pPr>
            <w:r>
              <w:rPr>
                <w:rFonts w:hint="eastAsia"/>
              </w:rPr>
              <w:t>扫描速度(4字节,float)</w:t>
            </w:r>
          </w:p>
        </w:tc>
        <w:tc>
          <w:tcPr>
            <w:tcW w:w="910" w:type="pct"/>
            <w:gridSpan w:val="4"/>
            <w:tcBorders>
              <w:left w:val="single" w:sz="8" w:space="0" w:color="auto"/>
            </w:tcBorders>
            <w:vAlign w:val="center"/>
          </w:tcPr>
          <w:p w14:paraId="31879C71" w14:textId="77777777" w:rsidR="00C54DBE" w:rsidRDefault="00C54DBE" w:rsidP="00FE631C">
            <w:pPr>
              <w:pStyle w:val="XF-0"/>
              <w:rPr>
                <w:rFonts w:hint="eastAsia"/>
              </w:rPr>
            </w:pPr>
          </w:p>
        </w:tc>
        <w:tc>
          <w:tcPr>
            <w:tcW w:w="469" w:type="pct"/>
            <w:vMerge/>
            <w:vAlign w:val="center"/>
          </w:tcPr>
          <w:p w14:paraId="756C70CB" w14:textId="344AB828" w:rsidR="00C54DBE" w:rsidRDefault="00C54DBE" w:rsidP="007B4125">
            <w:pPr>
              <w:pStyle w:val="XF-0"/>
              <w:jc w:val="both"/>
              <w:rPr>
                <w:rFonts w:hint="eastAsia"/>
              </w:rPr>
            </w:pPr>
          </w:p>
        </w:tc>
        <w:tc>
          <w:tcPr>
            <w:tcW w:w="377" w:type="pct"/>
            <w:vMerge/>
            <w:vAlign w:val="center"/>
          </w:tcPr>
          <w:p w14:paraId="5C3021A4" w14:textId="77777777" w:rsidR="00C54DBE" w:rsidRDefault="00C54DBE" w:rsidP="007B4125">
            <w:pPr>
              <w:pStyle w:val="XF-0"/>
              <w:jc w:val="both"/>
              <w:rPr>
                <w:rFonts w:hint="eastAsia"/>
              </w:rPr>
            </w:pPr>
          </w:p>
        </w:tc>
      </w:tr>
      <w:bookmarkEnd w:id="56"/>
      <w:tr w:rsidR="00C54DBE" w14:paraId="671D4EBA" w14:textId="77777777" w:rsidTr="0056302F">
        <w:trPr>
          <w:trHeight w:val="350"/>
        </w:trPr>
        <w:tc>
          <w:tcPr>
            <w:tcW w:w="375" w:type="pct"/>
            <w:vMerge/>
            <w:vAlign w:val="center"/>
          </w:tcPr>
          <w:p w14:paraId="25197680" w14:textId="77777777" w:rsidR="00C54DBE" w:rsidRDefault="00C54DBE" w:rsidP="00FE631C">
            <w:pPr>
              <w:pStyle w:val="XF-0"/>
              <w:jc w:val="both"/>
              <w:rPr>
                <w:rFonts w:hint="eastAsia"/>
              </w:rPr>
            </w:pPr>
          </w:p>
        </w:tc>
        <w:tc>
          <w:tcPr>
            <w:tcW w:w="464" w:type="pct"/>
            <w:vMerge/>
            <w:vAlign w:val="center"/>
          </w:tcPr>
          <w:p w14:paraId="5CE3C691" w14:textId="72F74398" w:rsidR="00C54DBE" w:rsidRDefault="00C54DBE" w:rsidP="00FE631C">
            <w:pPr>
              <w:pStyle w:val="XF-0"/>
              <w:jc w:val="both"/>
              <w:rPr>
                <w:rFonts w:hint="eastAsia"/>
              </w:rPr>
            </w:pPr>
          </w:p>
        </w:tc>
        <w:tc>
          <w:tcPr>
            <w:tcW w:w="524" w:type="pct"/>
            <w:vMerge/>
            <w:vAlign w:val="center"/>
          </w:tcPr>
          <w:p w14:paraId="2945A01D" w14:textId="77777777" w:rsidR="00C54DBE" w:rsidRDefault="00C54DBE" w:rsidP="00FE631C">
            <w:pPr>
              <w:pStyle w:val="XF-0"/>
              <w:jc w:val="both"/>
              <w:rPr>
                <w:rFonts w:hint="eastAsia"/>
              </w:rPr>
            </w:pPr>
          </w:p>
        </w:tc>
        <w:tc>
          <w:tcPr>
            <w:tcW w:w="548" w:type="pct"/>
            <w:vAlign w:val="center"/>
          </w:tcPr>
          <w:p w14:paraId="6F1C408A" w14:textId="3CA5FA6A" w:rsidR="00C54DBE" w:rsidRDefault="00C54DBE" w:rsidP="00FE631C">
            <w:pPr>
              <w:pStyle w:val="XF-0"/>
              <w:jc w:val="both"/>
              <w:rPr>
                <w:rFonts w:hint="eastAsia"/>
              </w:rPr>
            </w:pPr>
            <w:r>
              <w:rPr>
                <w:rFonts w:hint="eastAsia"/>
              </w:rPr>
              <w:t>03：帧扫描</w:t>
            </w:r>
          </w:p>
        </w:tc>
        <w:tc>
          <w:tcPr>
            <w:tcW w:w="448" w:type="pct"/>
            <w:vAlign w:val="center"/>
          </w:tcPr>
          <w:p w14:paraId="29E4DD54" w14:textId="6E5610EE" w:rsidR="00C54DBE" w:rsidRDefault="00C54DBE" w:rsidP="00FE631C">
            <w:pPr>
              <w:pStyle w:val="XF-0"/>
              <w:rPr>
                <w:rFonts w:hint="eastAsia"/>
              </w:rPr>
            </w:pPr>
            <w:r>
              <w:rPr>
                <w:rFonts w:hint="eastAsia"/>
              </w:rPr>
              <w:t>方位起点(4字节,int)</w:t>
            </w:r>
          </w:p>
        </w:tc>
        <w:tc>
          <w:tcPr>
            <w:tcW w:w="431" w:type="pct"/>
            <w:vAlign w:val="center"/>
          </w:tcPr>
          <w:p w14:paraId="4C0BA845" w14:textId="76D46096" w:rsidR="00C54DBE" w:rsidRDefault="00C54DBE" w:rsidP="00FE631C">
            <w:pPr>
              <w:pStyle w:val="XF-0"/>
              <w:rPr>
                <w:rFonts w:hint="eastAsia"/>
              </w:rPr>
            </w:pPr>
            <w:r>
              <w:rPr>
                <w:rFonts w:hint="eastAsia"/>
              </w:rPr>
              <w:t>方位终点</w:t>
            </w:r>
            <w:bookmarkStart w:id="57" w:name="OLE_LINK12"/>
            <w:r>
              <w:rPr>
                <w:rFonts w:hint="eastAsia"/>
              </w:rPr>
              <w:t>(4字节,int)</w:t>
            </w:r>
            <w:bookmarkEnd w:id="57"/>
          </w:p>
        </w:tc>
        <w:tc>
          <w:tcPr>
            <w:tcW w:w="454" w:type="pct"/>
            <w:gridSpan w:val="2"/>
            <w:tcBorders>
              <w:right w:val="single" w:sz="8" w:space="0" w:color="auto"/>
            </w:tcBorders>
            <w:vAlign w:val="center"/>
          </w:tcPr>
          <w:p w14:paraId="10D00BAE" w14:textId="4C8A4A82" w:rsidR="00C54DBE" w:rsidRDefault="00C54DBE" w:rsidP="00FE631C">
            <w:pPr>
              <w:pStyle w:val="XF-0"/>
              <w:rPr>
                <w:rFonts w:hint="eastAsia"/>
              </w:rPr>
            </w:pPr>
            <w:r>
              <w:rPr>
                <w:rFonts w:hint="eastAsia"/>
              </w:rPr>
              <w:t>步进角度(4字节)</w:t>
            </w:r>
          </w:p>
        </w:tc>
        <w:tc>
          <w:tcPr>
            <w:tcW w:w="454" w:type="pct"/>
            <w:gridSpan w:val="2"/>
            <w:tcBorders>
              <w:left w:val="single" w:sz="8" w:space="0" w:color="auto"/>
              <w:right w:val="single" w:sz="8" w:space="0" w:color="auto"/>
            </w:tcBorders>
            <w:vAlign w:val="center"/>
          </w:tcPr>
          <w:p w14:paraId="76434737" w14:textId="70594C58" w:rsidR="00C54DBE" w:rsidRDefault="00C54DBE" w:rsidP="00FE631C">
            <w:pPr>
              <w:pStyle w:val="XF-0"/>
              <w:rPr>
                <w:rFonts w:hint="eastAsia"/>
              </w:rPr>
            </w:pPr>
            <w:r>
              <w:rPr>
                <w:rFonts w:hint="eastAsia"/>
              </w:rPr>
              <w:t>停留时间(1字节,int)</w:t>
            </w:r>
          </w:p>
        </w:tc>
        <w:tc>
          <w:tcPr>
            <w:tcW w:w="456" w:type="pct"/>
            <w:gridSpan w:val="2"/>
            <w:tcBorders>
              <w:left w:val="single" w:sz="8" w:space="0" w:color="auto"/>
            </w:tcBorders>
            <w:vAlign w:val="center"/>
          </w:tcPr>
          <w:p w14:paraId="34FD0D83" w14:textId="77777777" w:rsidR="00C54DBE" w:rsidRDefault="00C54DBE" w:rsidP="00FE631C">
            <w:pPr>
              <w:pStyle w:val="XF-0"/>
              <w:rPr>
                <w:rFonts w:hint="eastAsia"/>
              </w:rPr>
            </w:pPr>
          </w:p>
        </w:tc>
        <w:tc>
          <w:tcPr>
            <w:tcW w:w="469" w:type="pct"/>
            <w:vMerge/>
            <w:vAlign w:val="center"/>
          </w:tcPr>
          <w:p w14:paraId="0E0FF541" w14:textId="269B75A5" w:rsidR="00C54DBE" w:rsidRDefault="00C54DBE" w:rsidP="00FE631C">
            <w:pPr>
              <w:pStyle w:val="XF-0"/>
              <w:jc w:val="both"/>
              <w:rPr>
                <w:rFonts w:hint="eastAsia"/>
              </w:rPr>
            </w:pPr>
          </w:p>
        </w:tc>
        <w:tc>
          <w:tcPr>
            <w:tcW w:w="377" w:type="pct"/>
            <w:vMerge/>
            <w:vAlign w:val="center"/>
          </w:tcPr>
          <w:p w14:paraId="15408439" w14:textId="77777777" w:rsidR="00C54DBE" w:rsidRDefault="00C54DBE" w:rsidP="00FE631C">
            <w:pPr>
              <w:pStyle w:val="XF-0"/>
              <w:jc w:val="both"/>
              <w:rPr>
                <w:rFonts w:hint="eastAsia"/>
              </w:rPr>
            </w:pPr>
          </w:p>
        </w:tc>
      </w:tr>
      <w:tr w:rsidR="00C54DBE" w14:paraId="176495E0" w14:textId="77777777" w:rsidTr="0056302F">
        <w:trPr>
          <w:trHeight w:val="350"/>
        </w:trPr>
        <w:tc>
          <w:tcPr>
            <w:tcW w:w="375" w:type="pct"/>
            <w:vMerge/>
            <w:vAlign w:val="center"/>
          </w:tcPr>
          <w:p w14:paraId="1A92F475" w14:textId="77777777" w:rsidR="00C54DBE" w:rsidRDefault="00C54DBE" w:rsidP="00FE631C">
            <w:pPr>
              <w:pStyle w:val="XF-0"/>
              <w:jc w:val="both"/>
              <w:rPr>
                <w:rFonts w:hint="eastAsia"/>
              </w:rPr>
            </w:pPr>
          </w:p>
        </w:tc>
        <w:tc>
          <w:tcPr>
            <w:tcW w:w="464" w:type="pct"/>
            <w:vMerge/>
            <w:vAlign w:val="center"/>
          </w:tcPr>
          <w:p w14:paraId="12B8E72D" w14:textId="340757B1" w:rsidR="00C54DBE" w:rsidRDefault="00C54DBE" w:rsidP="00FE631C">
            <w:pPr>
              <w:pStyle w:val="XF-0"/>
              <w:jc w:val="both"/>
              <w:rPr>
                <w:rFonts w:hint="eastAsia"/>
              </w:rPr>
            </w:pPr>
          </w:p>
        </w:tc>
        <w:tc>
          <w:tcPr>
            <w:tcW w:w="524" w:type="pct"/>
            <w:vMerge/>
            <w:vAlign w:val="center"/>
          </w:tcPr>
          <w:p w14:paraId="5A896570" w14:textId="77777777" w:rsidR="00C54DBE" w:rsidRDefault="00C54DBE" w:rsidP="00FE631C">
            <w:pPr>
              <w:pStyle w:val="XF-0"/>
              <w:jc w:val="both"/>
              <w:rPr>
                <w:rFonts w:hint="eastAsia"/>
              </w:rPr>
            </w:pPr>
          </w:p>
        </w:tc>
        <w:tc>
          <w:tcPr>
            <w:tcW w:w="548" w:type="pct"/>
            <w:vAlign w:val="center"/>
          </w:tcPr>
          <w:p w14:paraId="64056D73" w14:textId="352D96F7" w:rsidR="00C54DBE" w:rsidRDefault="00C54DBE" w:rsidP="00FE631C">
            <w:pPr>
              <w:pStyle w:val="XF-0"/>
              <w:jc w:val="both"/>
              <w:rPr>
                <w:rFonts w:hint="eastAsia"/>
              </w:rPr>
            </w:pPr>
            <w:r>
              <w:rPr>
                <w:rFonts w:hint="eastAsia"/>
              </w:rPr>
              <w:t>04：苹果皮扫描</w:t>
            </w:r>
          </w:p>
        </w:tc>
        <w:tc>
          <w:tcPr>
            <w:tcW w:w="448" w:type="pct"/>
            <w:vAlign w:val="center"/>
          </w:tcPr>
          <w:p w14:paraId="3F44C6F8" w14:textId="757858E6" w:rsidR="00C54DBE" w:rsidRDefault="00C54DBE" w:rsidP="00FE631C">
            <w:pPr>
              <w:pStyle w:val="XF-0"/>
              <w:rPr>
                <w:rFonts w:hint="eastAsia"/>
              </w:rPr>
            </w:pPr>
            <w:r>
              <w:rPr>
                <w:rFonts w:hint="eastAsia"/>
              </w:rPr>
              <w:t>俯仰起点(4字节,int)</w:t>
            </w:r>
          </w:p>
        </w:tc>
        <w:tc>
          <w:tcPr>
            <w:tcW w:w="431" w:type="pct"/>
            <w:vAlign w:val="center"/>
          </w:tcPr>
          <w:p w14:paraId="4C91EB0A" w14:textId="043EDE91" w:rsidR="00C54DBE" w:rsidRDefault="00C54DBE" w:rsidP="00FE631C">
            <w:pPr>
              <w:pStyle w:val="XF-0"/>
              <w:rPr>
                <w:rFonts w:hint="eastAsia"/>
              </w:rPr>
            </w:pPr>
            <w:r>
              <w:rPr>
                <w:rFonts w:hint="eastAsia"/>
              </w:rPr>
              <w:t>俯仰终点(4字节,int)</w:t>
            </w:r>
          </w:p>
        </w:tc>
        <w:tc>
          <w:tcPr>
            <w:tcW w:w="454" w:type="pct"/>
            <w:gridSpan w:val="2"/>
            <w:tcBorders>
              <w:right w:val="single" w:sz="8" w:space="0" w:color="auto"/>
            </w:tcBorders>
            <w:vAlign w:val="center"/>
          </w:tcPr>
          <w:p w14:paraId="14F2BB66" w14:textId="7A89F153" w:rsidR="00C54DBE" w:rsidRDefault="00C54DBE" w:rsidP="00FE631C">
            <w:pPr>
              <w:pStyle w:val="XF-0"/>
              <w:rPr>
                <w:rFonts w:hint="eastAsia"/>
              </w:rPr>
            </w:pPr>
            <w:r>
              <w:rPr>
                <w:rFonts w:hint="eastAsia"/>
              </w:rPr>
              <w:t>扫描速度(4字节,float)</w:t>
            </w:r>
          </w:p>
        </w:tc>
        <w:tc>
          <w:tcPr>
            <w:tcW w:w="910" w:type="pct"/>
            <w:gridSpan w:val="4"/>
            <w:tcBorders>
              <w:left w:val="single" w:sz="8" w:space="0" w:color="auto"/>
            </w:tcBorders>
            <w:vAlign w:val="center"/>
          </w:tcPr>
          <w:p w14:paraId="7F119C0F" w14:textId="77777777" w:rsidR="00C54DBE" w:rsidRDefault="00C54DBE" w:rsidP="00FE631C">
            <w:pPr>
              <w:pStyle w:val="XF-0"/>
              <w:rPr>
                <w:rFonts w:hint="eastAsia"/>
              </w:rPr>
            </w:pPr>
          </w:p>
        </w:tc>
        <w:tc>
          <w:tcPr>
            <w:tcW w:w="469" w:type="pct"/>
            <w:vMerge/>
            <w:vAlign w:val="center"/>
          </w:tcPr>
          <w:p w14:paraId="3F0BE696" w14:textId="603F7FAB" w:rsidR="00C54DBE" w:rsidRDefault="00C54DBE" w:rsidP="00FE631C">
            <w:pPr>
              <w:pStyle w:val="XF-0"/>
              <w:jc w:val="both"/>
              <w:rPr>
                <w:rFonts w:hint="eastAsia"/>
              </w:rPr>
            </w:pPr>
          </w:p>
        </w:tc>
        <w:tc>
          <w:tcPr>
            <w:tcW w:w="377" w:type="pct"/>
            <w:vMerge/>
            <w:vAlign w:val="center"/>
          </w:tcPr>
          <w:p w14:paraId="4699DA9D" w14:textId="77777777" w:rsidR="00C54DBE" w:rsidRDefault="00C54DBE" w:rsidP="00FE631C">
            <w:pPr>
              <w:pStyle w:val="XF-0"/>
              <w:jc w:val="both"/>
              <w:rPr>
                <w:rFonts w:hint="eastAsia"/>
              </w:rPr>
            </w:pPr>
          </w:p>
        </w:tc>
      </w:tr>
      <w:tr w:rsidR="00C54DBE" w14:paraId="03F2B4F9" w14:textId="77777777" w:rsidTr="0056302F">
        <w:tc>
          <w:tcPr>
            <w:tcW w:w="375" w:type="pct"/>
            <w:vMerge/>
            <w:vAlign w:val="center"/>
          </w:tcPr>
          <w:p w14:paraId="68A2E974" w14:textId="77777777" w:rsidR="00C54DBE" w:rsidRDefault="00C54DBE" w:rsidP="00FE631C">
            <w:pPr>
              <w:pStyle w:val="XF-0"/>
              <w:jc w:val="both"/>
              <w:rPr>
                <w:rFonts w:hint="eastAsia"/>
                <w:b/>
              </w:rPr>
            </w:pPr>
          </w:p>
        </w:tc>
        <w:tc>
          <w:tcPr>
            <w:tcW w:w="464" w:type="pct"/>
            <w:vMerge/>
            <w:vAlign w:val="center"/>
          </w:tcPr>
          <w:p w14:paraId="4CE2F98E" w14:textId="2A4C34AC" w:rsidR="00C54DBE" w:rsidRDefault="00C54DBE" w:rsidP="00FE631C">
            <w:pPr>
              <w:pStyle w:val="XF-0"/>
              <w:jc w:val="both"/>
              <w:rPr>
                <w:rFonts w:hint="eastAsia"/>
              </w:rPr>
            </w:pPr>
          </w:p>
        </w:tc>
        <w:tc>
          <w:tcPr>
            <w:tcW w:w="524" w:type="pct"/>
            <w:vMerge w:val="restart"/>
            <w:vAlign w:val="center"/>
          </w:tcPr>
          <w:p w14:paraId="3A8CA470" w14:textId="219292C3" w:rsidR="00C54DBE" w:rsidRDefault="00C54DBE" w:rsidP="00FE631C">
            <w:pPr>
              <w:pStyle w:val="XF-0"/>
              <w:jc w:val="both"/>
              <w:rPr>
                <w:rFonts w:hint="eastAsia"/>
              </w:rPr>
            </w:pPr>
            <w:r>
              <w:rPr>
                <w:rFonts w:hint="eastAsia"/>
              </w:rPr>
              <w:t>02：预置点操作</w:t>
            </w:r>
          </w:p>
        </w:tc>
        <w:tc>
          <w:tcPr>
            <w:tcW w:w="548" w:type="pct"/>
            <w:vAlign w:val="center"/>
          </w:tcPr>
          <w:p w14:paraId="408D2D16" w14:textId="6D929791" w:rsidR="00C54DBE" w:rsidRDefault="00C54DBE" w:rsidP="00FE631C">
            <w:pPr>
              <w:pStyle w:val="XF-0"/>
              <w:jc w:val="both"/>
              <w:rPr>
                <w:rFonts w:hint="eastAsia"/>
              </w:rPr>
            </w:pPr>
            <w:r>
              <w:rPr>
                <w:rFonts w:hint="eastAsia"/>
              </w:rPr>
              <w:t>00：写入</w:t>
            </w:r>
          </w:p>
        </w:tc>
        <w:tc>
          <w:tcPr>
            <w:tcW w:w="448" w:type="pct"/>
            <w:vAlign w:val="center"/>
          </w:tcPr>
          <w:p w14:paraId="03077B04" w14:textId="4B1C0E0D" w:rsidR="00C54DBE" w:rsidRPr="00EA277D" w:rsidRDefault="00C54DBE" w:rsidP="00FE631C">
            <w:pPr>
              <w:pStyle w:val="XF-0"/>
              <w:rPr>
                <w:rFonts w:hint="eastAsia"/>
              </w:rPr>
            </w:pPr>
            <w:r w:rsidRPr="00EA277D">
              <w:t>00-FF：（预置点编号）</w:t>
            </w:r>
          </w:p>
        </w:tc>
        <w:tc>
          <w:tcPr>
            <w:tcW w:w="431" w:type="pct"/>
            <w:vAlign w:val="center"/>
          </w:tcPr>
          <w:p w14:paraId="5106E9A5" w14:textId="632F8398" w:rsidR="00C54DBE" w:rsidRDefault="00C54DBE" w:rsidP="00FE631C">
            <w:pPr>
              <w:pStyle w:val="XF-0"/>
              <w:rPr>
                <w:rFonts w:hint="eastAsia"/>
              </w:rPr>
            </w:pPr>
            <w:r>
              <w:rPr>
                <w:rFonts w:hint="eastAsia"/>
              </w:rPr>
              <w:t>方位角度(4字节,float)</w:t>
            </w:r>
          </w:p>
        </w:tc>
        <w:tc>
          <w:tcPr>
            <w:tcW w:w="454" w:type="pct"/>
            <w:gridSpan w:val="2"/>
            <w:vAlign w:val="center"/>
          </w:tcPr>
          <w:p w14:paraId="113E4AB2" w14:textId="54A7B965" w:rsidR="00C54DBE" w:rsidRDefault="00C54DBE" w:rsidP="00FE631C">
            <w:pPr>
              <w:pStyle w:val="XF-0"/>
              <w:rPr>
                <w:rFonts w:hint="eastAsia"/>
              </w:rPr>
            </w:pPr>
            <w:r>
              <w:rPr>
                <w:rFonts w:hint="eastAsia"/>
              </w:rPr>
              <w:t>俯仰角度(4字节,float)</w:t>
            </w:r>
          </w:p>
        </w:tc>
        <w:tc>
          <w:tcPr>
            <w:tcW w:w="454" w:type="pct"/>
            <w:gridSpan w:val="2"/>
            <w:vAlign w:val="center"/>
          </w:tcPr>
          <w:p w14:paraId="1DC43A6D" w14:textId="0ECC3D19" w:rsidR="00C54DBE" w:rsidRDefault="00C54DBE" w:rsidP="00FE631C">
            <w:pPr>
              <w:pStyle w:val="XF-0"/>
              <w:rPr>
                <w:rFonts w:hint="eastAsia"/>
              </w:rPr>
            </w:pPr>
            <w:r>
              <w:rPr>
                <w:rFonts w:hint="eastAsia"/>
              </w:rPr>
              <w:t>可见光倍率(1字节,int)</w:t>
            </w:r>
          </w:p>
        </w:tc>
        <w:tc>
          <w:tcPr>
            <w:tcW w:w="456" w:type="pct"/>
            <w:gridSpan w:val="2"/>
            <w:vAlign w:val="center"/>
          </w:tcPr>
          <w:p w14:paraId="48487467" w14:textId="28111B7C" w:rsidR="00C54DBE" w:rsidRDefault="00C54DBE" w:rsidP="00FE631C">
            <w:pPr>
              <w:pStyle w:val="XF-0"/>
              <w:rPr>
                <w:rFonts w:hint="eastAsia"/>
              </w:rPr>
            </w:pPr>
            <w:r>
              <w:rPr>
                <w:rFonts w:hint="eastAsia"/>
              </w:rPr>
              <w:t>红外焦距(2字节,int)</w:t>
            </w:r>
          </w:p>
        </w:tc>
        <w:tc>
          <w:tcPr>
            <w:tcW w:w="469" w:type="pct"/>
            <w:vMerge/>
            <w:vAlign w:val="center"/>
          </w:tcPr>
          <w:p w14:paraId="1EA6616C" w14:textId="77777777" w:rsidR="00C54DBE" w:rsidRDefault="00C54DBE" w:rsidP="00FE631C">
            <w:pPr>
              <w:pStyle w:val="XF-0"/>
              <w:jc w:val="both"/>
              <w:rPr>
                <w:rFonts w:hint="eastAsia"/>
              </w:rPr>
            </w:pPr>
          </w:p>
        </w:tc>
        <w:tc>
          <w:tcPr>
            <w:tcW w:w="377" w:type="pct"/>
            <w:vMerge/>
            <w:vAlign w:val="center"/>
          </w:tcPr>
          <w:p w14:paraId="6FF42314" w14:textId="77777777" w:rsidR="00C54DBE" w:rsidRDefault="00C54DBE" w:rsidP="00FE631C">
            <w:pPr>
              <w:pStyle w:val="XF-0"/>
              <w:jc w:val="both"/>
              <w:rPr>
                <w:rFonts w:hint="eastAsia"/>
              </w:rPr>
            </w:pPr>
          </w:p>
        </w:tc>
      </w:tr>
      <w:tr w:rsidR="00C54DBE" w14:paraId="126E8465" w14:textId="77777777" w:rsidTr="0056302F">
        <w:tc>
          <w:tcPr>
            <w:tcW w:w="375" w:type="pct"/>
            <w:vMerge/>
            <w:vAlign w:val="center"/>
          </w:tcPr>
          <w:p w14:paraId="3016A061" w14:textId="77777777" w:rsidR="00C54DBE" w:rsidRDefault="00C54DBE" w:rsidP="00FE631C">
            <w:pPr>
              <w:pStyle w:val="XF-0"/>
              <w:jc w:val="both"/>
              <w:rPr>
                <w:rFonts w:hint="eastAsia"/>
                <w:b/>
              </w:rPr>
            </w:pPr>
          </w:p>
        </w:tc>
        <w:tc>
          <w:tcPr>
            <w:tcW w:w="464" w:type="pct"/>
            <w:vMerge/>
            <w:vAlign w:val="center"/>
          </w:tcPr>
          <w:p w14:paraId="6F1367F3" w14:textId="7F173ED0" w:rsidR="00C54DBE" w:rsidRDefault="00C54DBE" w:rsidP="00FE631C">
            <w:pPr>
              <w:pStyle w:val="XF-0"/>
              <w:jc w:val="both"/>
              <w:rPr>
                <w:rFonts w:hint="eastAsia"/>
              </w:rPr>
            </w:pPr>
          </w:p>
        </w:tc>
        <w:tc>
          <w:tcPr>
            <w:tcW w:w="524" w:type="pct"/>
            <w:vMerge/>
            <w:vAlign w:val="center"/>
          </w:tcPr>
          <w:p w14:paraId="5687D6C1" w14:textId="77777777" w:rsidR="00C54DBE" w:rsidRDefault="00C54DBE" w:rsidP="00FE631C">
            <w:pPr>
              <w:pStyle w:val="XF-0"/>
              <w:jc w:val="both"/>
              <w:rPr>
                <w:rFonts w:hint="eastAsia"/>
              </w:rPr>
            </w:pPr>
          </w:p>
        </w:tc>
        <w:tc>
          <w:tcPr>
            <w:tcW w:w="548" w:type="pct"/>
            <w:vAlign w:val="center"/>
          </w:tcPr>
          <w:p w14:paraId="34467F28" w14:textId="5729EFAD" w:rsidR="00C54DBE" w:rsidRDefault="00C54DBE" w:rsidP="00FE631C">
            <w:pPr>
              <w:pStyle w:val="XF-0"/>
              <w:jc w:val="both"/>
              <w:rPr>
                <w:rFonts w:hint="eastAsia"/>
              </w:rPr>
            </w:pPr>
            <w:r>
              <w:rPr>
                <w:rFonts w:hint="eastAsia"/>
              </w:rPr>
              <w:t>01:使用当前状</w:t>
            </w:r>
            <w:r>
              <w:rPr>
                <w:rFonts w:hint="eastAsia"/>
              </w:rPr>
              <w:lastRenderedPageBreak/>
              <w:t>态写入</w:t>
            </w:r>
          </w:p>
        </w:tc>
        <w:tc>
          <w:tcPr>
            <w:tcW w:w="448" w:type="pct"/>
            <w:vAlign w:val="center"/>
          </w:tcPr>
          <w:p w14:paraId="0F890198" w14:textId="0E2A3859" w:rsidR="00C54DBE" w:rsidRPr="00EA277D" w:rsidRDefault="00C54DBE" w:rsidP="00FE631C">
            <w:pPr>
              <w:pStyle w:val="XF-0"/>
              <w:rPr>
                <w:rFonts w:hint="eastAsia"/>
              </w:rPr>
            </w:pPr>
            <w:r w:rsidRPr="00EA277D">
              <w:lastRenderedPageBreak/>
              <w:t>00-FF：</w:t>
            </w:r>
            <w:r w:rsidRPr="00EA277D">
              <w:lastRenderedPageBreak/>
              <w:t>（预置点编号）</w:t>
            </w:r>
          </w:p>
        </w:tc>
        <w:tc>
          <w:tcPr>
            <w:tcW w:w="1795" w:type="pct"/>
            <w:gridSpan w:val="7"/>
            <w:vAlign w:val="center"/>
          </w:tcPr>
          <w:p w14:paraId="4A802130" w14:textId="4A085B02" w:rsidR="00C54DBE" w:rsidRDefault="00C54DBE" w:rsidP="00FE631C">
            <w:pPr>
              <w:pStyle w:val="XF-0"/>
              <w:rPr>
                <w:rFonts w:hint="eastAsia"/>
              </w:rPr>
            </w:pPr>
            <w:r>
              <w:rPr>
                <w:rFonts w:hint="eastAsia"/>
              </w:rPr>
              <w:lastRenderedPageBreak/>
              <w:t>方位角度、俯仰角度、可见光倍率、红外焦距将采用</w:t>
            </w:r>
            <w:r>
              <w:rPr>
                <w:rFonts w:hint="eastAsia"/>
              </w:rPr>
              <w:lastRenderedPageBreak/>
              <w:t>当前设备的现有值。</w:t>
            </w:r>
          </w:p>
        </w:tc>
        <w:tc>
          <w:tcPr>
            <w:tcW w:w="469" w:type="pct"/>
            <w:vMerge/>
            <w:vAlign w:val="center"/>
          </w:tcPr>
          <w:p w14:paraId="30861158" w14:textId="77777777" w:rsidR="00C54DBE" w:rsidRDefault="00C54DBE" w:rsidP="00FE631C">
            <w:pPr>
              <w:pStyle w:val="XF-0"/>
              <w:jc w:val="both"/>
              <w:rPr>
                <w:rFonts w:hint="eastAsia"/>
              </w:rPr>
            </w:pPr>
          </w:p>
        </w:tc>
        <w:tc>
          <w:tcPr>
            <w:tcW w:w="377" w:type="pct"/>
            <w:vMerge/>
            <w:vAlign w:val="center"/>
          </w:tcPr>
          <w:p w14:paraId="22542DD2" w14:textId="77777777" w:rsidR="00C54DBE" w:rsidRDefault="00C54DBE" w:rsidP="00FE631C">
            <w:pPr>
              <w:pStyle w:val="XF-0"/>
              <w:jc w:val="both"/>
              <w:rPr>
                <w:rFonts w:hint="eastAsia"/>
              </w:rPr>
            </w:pPr>
          </w:p>
        </w:tc>
      </w:tr>
      <w:tr w:rsidR="00C54DBE" w14:paraId="3566FDE2" w14:textId="77777777" w:rsidTr="0056302F">
        <w:tc>
          <w:tcPr>
            <w:tcW w:w="375" w:type="pct"/>
            <w:vMerge/>
            <w:vAlign w:val="center"/>
          </w:tcPr>
          <w:p w14:paraId="7310C0AB" w14:textId="77777777" w:rsidR="00C54DBE" w:rsidRDefault="00C54DBE" w:rsidP="00FE631C">
            <w:pPr>
              <w:pStyle w:val="XF-0"/>
              <w:jc w:val="both"/>
              <w:rPr>
                <w:rFonts w:hint="eastAsia"/>
                <w:b/>
              </w:rPr>
            </w:pPr>
          </w:p>
        </w:tc>
        <w:tc>
          <w:tcPr>
            <w:tcW w:w="464" w:type="pct"/>
            <w:vMerge/>
            <w:vAlign w:val="center"/>
          </w:tcPr>
          <w:p w14:paraId="64BC487F" w14:textId="1E329198" w:rsidR="00C54DBE" w:rsidRDefault="00C54DBE" w:rsidP="00FE631C">
            <w:pPr>
              <w:pStyle w:val="XF-0"/>
              <w:jc w:val="both"/>
              <w:rPr>
                <w:rFonts w:hint="eastAsia"/>
              </w:rPr>
            </w:pPr>
          </w:p>
        </w:tc>
        <w:tc>
          <w:tcPr>
            <w:tcW w:w="524" w:type="pct"/>
            <w:vMerge/>
            <w:vAlign w:val="center"/>
          </w:tcPr>
          <w:p w14:paraId="26360B07" w14:textId="77777777" w:rsidR="00C54DBE" w:rsidRDefault="00C54DBE" w:rsidP="00FE631C">
            <w:pPr>
              <w:pStyle w:val="XF-0"/>
              <w:jc w:val="both"/>
              <w:rPr>
                <w:rFonts w:hint="eastAsia"/>
              </w:rPr>
            </w:pPr>
          </w:p>
        </w:tc>
        <w:tc>
          <w:tcPr>
            <w:tcW w:w="548" w:type="pct"/>
            <w:vAlign w:val="center"/>
          </w:tcPr>
          <w:p w14:paraId="0251CBB0" w14:textId="2E657FED" w:rsidR="00C54DBE" w:rsidRDefault="00C54DBE" w:rsidP="00FE631C">
            <w:pPr>
              <w:pStyle w:val="XF-0"/>
              <w:jc w:val="both"/>
              <w:rPr>
                <w:rFonts w:hint="eastAsia"/>
              </w:rPr>
            </w:pPr>
            <w:r>
              <w:rPr>
                <w:rFonts w:hint="eastAsia"/>
              </w:rPr>
              <w:t>02：调用</w:t>
            </w:r>
          </w:p>
        </w:tc>
        <w:tc>
          <w:tcPr>
            <w:tcW w:w="448" w:type="pct"/>
            <w:vAlign w:val="center"/>
          </w:tcPr>
          <w:p w14:paraId="16FFBEA3" w14:textId="2DAF6F96" w:rsidR="00C54DBE" w:rsidRPr="00EA277D" w:rsidRDefault="00C54DBE" w:rsidP="00FE631C">
            <w:pPr>
              <w:pStyle w:val="XF-0"/>
              <w:rPr>
                <w:rFonts w:hint="eastAsia"/>
              </w:rPr>
            </w:pPr>
            <w:r w:rsidRPr="00EA277D">
              <w:t>00-FF：（预置点编号）</w:t>
            </w:r>
          </w:p>
        </w:tc>
        <w:tc>
          <w:tcPr>
            <w:tcW w:w="1795" w:type="pct"/>
            <w:gridSpan w:val="7"/>
            <w:vAlign w:val="center"/>
          </w:tcPr>
          <w:p w14:paraId="3FD2C816" w14:textId="77777777" w:rsidR="00C54DBE" w:rsidRDefault="00C54DBE" w:rsidP="00FE631C">
            <w:pPr>
              <w:pStyle w:val="XF-0"/>
              <w:rPr>
                <w:rFonts w:hint="eastAsia"/>
              </w:rPr>
            </w:pPr>
          </w:p>
        </w:tc>
        <w:tc>
          <w:tcPr>
            <w:tcW w:w="469" w:type="pct"/>
            <w:vMerge/>
            <w:vAlign w:val="center"/>
          </w:tcPr>
          <w:p w14:paraId="1452D21B" w14:textId="77777777" w:rsidR="00C54DBE" w:rsidRDefault="00C54DBE" w:rsidP="00FE631C">
            <w:pPr>
              <w:pStyle w:val="XF-0"/>
              <w:jc w:val="both"/>
              <w:rPr>
                <w:rFonts w:hint="eastAsia"/>
              </w:rPr>
            </w:pPr>
          </w:p>
        </w:tc>
        <w:tc>
          <w:tcPr>
            <w:tcW w:w="377" w:type="pct"/>
            <w:vMerge/>
            <w:vAlign w:val="center"/>
          </w:tcPr>
          <w:p w14:paraId="48530EAE" w14:textId="77777777" w:rsidR="00C54DBE" w:rsidRDefault="00C54DBE" w:rsidP="00FE631C">
            <w:pPr>
              <w:pStyle w:val="XF-0"/>
              <w:jc w:val="both"/>
              <w:rPr>
                <w:rFonts w:hint="eastAsia"/>
              </w:rPr>
            </w:pPr>
          </w:p>
        </w:tc>
      </w:tr>
      <w:tr w:rsidR="00C54DBE" w14:paraId="47D0A73A" w14:textId="77777777" w:rsidTr="0056302F">
        <w:tc>
          <w:tcPr>
            <w:tcW w:w="375" w:type="pct"/>
            <w:vMerge/>
            <w:vAlign w:val="center"/>
          </w:tcPr>
          <w:p w14:paraId="11156DEE" w14:textId="77777777" w:rsidR="00C54DBE" w:rsidRDefault="00C54DBE" w:rsidP="00FE631C">
            <w:pPr>
              <w:pStyle w:val="XF-0"/>
              <w:jc w:val="both"/>
              <w:rPr>
                <w:rFonts w:hint="eastAsia"/>
                <w:b/>
              </w:rPr>
            </w:pPr>
          </w:p>
        </w:tc>
        <w:tc>
          <w:tcPr>
            <w:tcW w:w="464" w:type="pct"/>
            <w:vMerge/>
            <w:vAlign w:val="center"/>
          </w:tcPr>
          <w:p w14:paraId="7E270326" w14:textId="43060E56" w:rsidR="00C54DBE" w:rsidRDefault="00C54DBE" w:rsidP="00FE631C">
            <w:pPr>
              <w:pStyle w:val="XF-0"/>
              <w:jc w:val="both"/>
              <w:rPr>
                <w:rFonts w:hint="eastAsia"/>
              </w:rPr>
            </w:pPr>
          </w:p>
        </w:tc>
        <w:tc>
          <w:tcPr>
            <w:tcW w:w="524" w:type="pct"/>
            <w:vMerge/>
            <w:vAlign w:val="center"/>
          </w:tcPr>
          <w:p w14:paraId="39B0B1C8" w14:textId="52309AE4" w:rsidR="00C54DBE" w:rsidRDefault="00C54DBE" w:rsidP="00FE631C">
            <w:pPr>
              <w:pStyle w:val="XF-0"/>
              <w:jc w:val="both"/>
              <w:rPr>
                <w:rFonts w:hint="eastAsia"/>
              </w:rPr>
            </w:pPr>
          </w:p>
        </w:tc>
        <w:tc>
          <w:tcPr>
            <w:tcW w:w="548" w:type="pct"/>
            <w:vAlign w:val="center"/>
          </w:tcPr>
          <w:p w14:paraId="4AA10B90" w14:textId="46AB2CDE" w:rsidR="00C54DBE" w:rsidRDefault="00C54DBE" w:rsidP="00FE631C">
            <w:pPr>
              <w:pStyle w:val="XF-0"/>
              <w:jc w:val="both"/>
              <w:rPr>
                <w:rFonts w:hint="eastAsia"/>
              </w:rPr>
            </w:pPr>
            <w:r>
              <w:rPr>
                <w:rFonts w:hint="eastAsia"/>
              </w:rPr>
              <w:t>03：删除</w:t>
            </w:r>
          </w:p>
        </w:tc>
        <w:tc>
          <w:tcPr>
            <w:tcW w:w="448" w:type="pct"/>
            <w:vAlign w:val="center"/>
          </w:tcPr>
          <w:p w14:paraId="1F457F36" w14:textId="718B70C4" w:rsidR="00C54DBE" w:rsidRPr="00EA277D" w:rsidRDefault="00C54DBE" w:rsidP="00FE631C">
            <w:pPr>
              <w:pStyle w:val="XF-0"/>
              <w:rPr>
                <w:rFonts w:hint="eastAsia"/>
              </w:rPr>
            </w:pPr>
            <w:r w:rsidRPr="00EA277D">
              <w:t>00-FF：（预置点编号）</w:t>
            </w:r>
          </w:p>
        </w:tc>
        <w:tc>
          <w:tcPr>
            <w:tcW w:w="1795" w:type="pct"/>
            <w:gridSpan w:val="7"/>
            <w:vAlign w:val="center"/>
          </w:tcPr>
          <w:p w14:paraId="0C91A291" w14:textId="77777777" w:rsidR="00C54DBE" w:rsidRDefault="00C54DBE" w:rsidP="00FE631C">
            <w:pPr>
              <w:pStyle w:val="XF-0"/>
              <w:rPr>
                <w:rFonts w:hint="eastAsia"/>
              </w:rPr>
            </w:pPr>
          </w:p>
        </w:tc>
        <w:tc>
          <w:tcPr>
            <w:tcW w:w="469" w:type="pct"/>
            <w:vMerge/>
            <w:vAlign w:val="center"/>
          </w:tcPr>
          <w:p w14:paraId="4A164647" w14:textId="77777777" w:rsidR="00C54DBE" w:rsidRDefault="00C54DBE" w:rsidP="00FE631C">
            <w:pPr>
              <w:pStyle w:val="XF-0"/>
              <w:jc w:val="both"/>
              <w:rPr>
                <w:rFonts w:hint="eastAsia"/>
              </w:rPr>
            </w:pPr>
          </w:p>
        </w:tc>
        <w:tc>
          <w:tcPr>
            <w:tcW w:w="377" w:type="pct"/>
            <w:vMerge/>
            <w:vAlign w:val="center"/>
          </w:tcPr>
          <w:p w14:paraId="5392F512" w14:textId="77777777" w:rsidR="00C54DBE" w:rsidRDefault="00C54DBE" w:rsidP="00FE631C">
            <w:pPr>
              <w:pStyle w:val="XF-0"/>
              <w:jc w:val="both"/>
              <w:rPr>
                <w:rFonts w:hint="eastAsia"/>
              </w:rPr>
            </w:pPr>
          </w:p>
        </w:tc>
      </w:tr>
      <w:tr w:rsidR="00C54DBE" w14:paraId="49253051" w14:textId="77777777" w:rsidTr="0056302F">
        <w:tc>
          <w:tcPr>
            <w:tcW w:w="375" w:type="pct"/>
            <w:vMerge/>
            <w:vAlign w:val="center"/>
          </w:tcPr>
          <w:p w14:paraId="72FBEC08" w14:textId="77777777" w:rsidR="00C54DBE" w:rsidRDefault="00C54DBE" w:rsidP="00FE631C">
            <w:pPr>
              <w:pStyle w:val="XF-0"/>
              <w:jc w:val="both"/>
              <w:rPr>
                <w:rFonts w:hint="eastAsia"/>
                <w:b/>
              </w:rPr>
            </w:pPr>
          </w:p>
        </w:tc>
        <w:tc>
          <w:tcPr>
            <w:tcW w:w="464" w:type="pct"/>
            <w:vMerge/>
            <w:vAlign w:val="center"/>
          </w:tcPr>
          <w:p w14:paraId="459AD449" w14:textId="34EB686D" w:rsidR="00C54DBE" w:rsidRDefault="00C54DBE" w:rsidP="00FE631C">
            <w:pPr>
              <w:pStyle w:val="XF-0"/>
              <w:jc w:val="both"/>
              <w:rPr>
                <w:rFonts w:hint="eastAsia"/>
              </w:rPr>
            </w:pPr>
          </w:p>
        </w:tc>
        <w:tc>
          <w:tcPr>
            <w:tcW w:w="524" w:type="pct"/>
            <w:vMerge/>
            <w:vAlign w:val="center"/>
          </w:tcPr>
          <w:p w14:paraId="5FCEC537" w14:textId="77777777" w:rsidR="00C54DBE" w:rsidRDefault="00C54DBE" w:rsidP="00FE631C">
            <w:pPr>
              <w:pStyle w:val="XF-0"/>
              <w:jc w:val="both"/>
              <w:rPr>
                <w:rFonts w:hint="eastAsia"/>
              </w:rPr>
            </w:pPr>
          </w:p>
        </w:tc>
        <w:tc>
          <w:tcPr>
            <w:tcW w:w="548" w:type="pct"/>
            <w:vAlign w:val="center"/>
          </w:tcPr>
          <w:p w14:paraId="1A70C0E0" w14:textId="193AD53C" w:rsidR="00C54DBE" w:rsidRDefault="00C54DBE" w:rsidP="00FE631C">
            <w:pPr>
              <w:pStyle w:val="XF-0"/>
              <w:jc w:val="both"/>
              <w:rPr>
                <w:rFonts w:hint="eastAsia"/>
              </w:rPr>
            </w:pPr>
            <w:r>
              <w:rPr>
                <w:rFonts w:hint="eastAsia"/>
              </w:rPr>
              <w:t>04：已存储预置点数量读取</w:t>
            </w:r>
          </w:p>
        </w:tc>
        <w:tc>
          <w:tcPr>
            <w:tcW w:w="2243" w:type="pct"/>
            <w:gridSpan w:val="8"/>
            <w:vAlign w:val="center"/>
          </w:tcPr>
          <w:p w14:paraId="19E4EAAA" w14:textId="77777777" w:rsidR="00C54DBE" w:rsidRDefault="00C54DBE" w:rsidP="00FE631C">
            <w:pPr>
              <w:pStyle w:val="XF-0"/>
              <w:jc w:val="both"/>
              <w:rPr>
                <w:rFonts w:hint="eastAsia"/>
              </w:rPr>
            </w:pPr>
          </w:p>
        </w:tc>
        <w:tc>
          <w:tcPr>
            <w:tcW w:w="469" w:type="pct"/>
            <w:vMerge/>
            <w:vAlign w:val="center"/>
          </w:tcPr>
          <w:p w14:paraId="7E0B28F0" w14:textId="77777777" w:rsidR="00C54DBE" w:rsidRDefault="00C54DBE" w:rsidP="00FE631C">
            <w:pPr>
              <w:pStyle w:val="XF-0"/>
              <w:jc w:val="both"/>
              <w:rPr>
                <w:rFonts w:hint="eastAsia"/>
              </w:rPr>
            </w:pPr>
          </w:p>
        </w:tc>
        <w:tc>
          <w:tcPr>
            <w:tcW w:w="377" w:type="pct"/>
            <w:vMerge/>
            <w:vAlign w:val="center"/>
          </w:tcPr>
          <w:p w14:paraId="0D2E6D56" w14:textId="77777777" w:rsidR="00C54DBE" w:rsidRDefault="00C54DBE" w:rsidP="00FE631C">
            <w:pPr>
              <w:pStyle w:val="XF-0"/>
              <w:jc w:val="both"/>
              <w:rPr>
                <w:rFonts w:hint="eastAsia"/>
              </w:rPr>
            </w:pPr>
          </w:p>
        </w:tc>
      </w:tr>
      <w:tr w:rsidR="00C54DBE" w14:paraId="4A6836AE" w14:textId="77777777" w:rsidTr="0056302F">
        <w:tc>
          <w:tcPr>
            <w:tcW w:w="375" w:type="pct"/>
            <w:vMerge/>
            <w:vAlign w:val="center"/>
          </w:tcPr>
          <w:p w14:paraId="2AAC474B" w14:textId="77777777" w:rsidR="00C54DBE" w:rsidRDefault="00C54DBE" w:rsidP="003201CB">
            <w:pPr>
              <w:pStyle w:val="XF-0"/>
              <w:jc w:val="both"/>
              <w:rPr>
                <w:rFonts w:hint="eastAsia"/>
                <w:b/>
              </w:rPr>
            </w:pPr>
          </w:p>
        </w:tc>
        <w:tc>
          <w:tcPr>
            <w:tcW w:w="464" w:type="pct"/>
            <w:vMerge/>
            <w:vAlign w:val="center"/>
          </w:tcPr>
          <w:p w14:paraId="2E37DF50" w14:textId="7B437192" w:rsidR="00C54DBE" w:rsidRDefault="00C54DBE" w:rsidP="003201CB">
            <w:pPr>
              <w:pStyle w:val="XF-0"/>
              <w:jc w:val="both"/>
              <w:rPr>
                <w:rFonts w:hint="eastAsia"/>
              </w:rPr>
            </w:pPr>
          </w:p>
        </w:tc>
        <w:tc>
          <w:tcPr>
            <w:tcW w:w="524" w:type="pct"/>
            <w:vMerge w:val="restart"/>
            <w:vAlign w:val="center"/>
          </w:tcPr>
          <w:p w14:paraId="307EDC73" w14:textId="080632D0" w:rsidR="00C54DBE" w:rsidRDefault="00C54DBE" w:rsidP="003201CB">
            <w:pPr>
              <w:pStyle w:val="XF-0"/>
              <w:jc w:val="both"/>
              <w:rPr>
                <w:rFonts w:hint="eastAsia"/>
              </w:rPr>
            </w:pPr>
            <w:r>
              <w:rPr>
                <w:rFonts w:hint="eastAsia"/>
              </w:rPr>
              <w:t>03:巡航设置</w:t>
            </w:r>
          </w:p>
        </w:tc>
        <w:tc>
          <w:tcPr>
            <w:tcW w:w="548" w:type="pct"/>
            <w:vAlign w:val="center"/>
          </w:tcPr>
          <w:p w14:paraId="0DDC0032" w14:textId="461EC702" w:rsidR="00C54DBE" w:rsidRDefault="00C54DBE" w:rsidP="003201CB">
            <w:pPr>
              <w:pStyle w:val="XF-0"/>
              <w:jc w:val="both"/>
              <w:rPr>
                <w:rFonts w:hint="eastAsia"/>
              </w:rPr>
            </w:pPr>
            <w:r>
              <w:rPr>
                <w:rFonts w:hint="eastAsia"/>
              </w:rPr>
              <w:t>00：路径写入</w:t>
            </w:r>
          </w:p>
        </w:tc>
        <w:tc>
          <w:tcPr>
            <w:tcW w:w="448" w:type="pct"/>
            <w:vAlign w:val="center"/>
          </w:tcPr>
          <w:p w14:paraId="7C7148CF" w14:textId="6C5F1D20" w:rsidR="00C54DBE" w:rsidRDefault="00C54DBE" w:rsidP="003201CB">
            <w:pPr>
              <w:pStyle w:val="XF-0"/>
              <w:jc w:val="both"/>
              <w:rPr>
                <w:rFonts w:hint="eastAsia"/>
              </w:rPr>
            </w:pPr>
            <w:bookmarkStart w:id="58" w:name="OLE_LINK15"/>
            <w:r>
              <w:rPr>
                <w:rFonts w:hint="eastAsia"/>
              </w:rPr>
              <w:t>00-0F</w:t>
            </w:r>
            <w:r>
              <w:t>:(</w:t>
            </w:r>
            <w:r>
              <w:rPr>
                <w:rFonts w:hint="eastAsia"/>
              </w:rPr>
              <w:t>路径序号)</w:t>
            </w:r>
            <w:bookmarkEnd w:id="58"/>
          </w:p>
        </w:tc>
        <w:tc>
          <w:tcPr>
            <w:tcW w:w="448" w:type="pct"/>
            <w:gridSpan w:val="2"/>
            <w:vAlign w:val="center"/>
          </w:tcPr>
          <w:p w14:paraId="21033B1E" w14:textId="11156003" w:rsidR="00C54DBE" w:rsidRDefault="00C54DBE" w:rsidP="003201CB">
            <w:pPr>
              <w:pStyle w:val="XF-0"/>
              <w:jc w:val="both"/>
              <w:rPr>
                <w:rFonts w:hint="eastAsia"/>
              </w:rPr>
            </w:pPr>
            <w:r>
              <w:rPr>
                <w:rFonts w:hint="eastAsia"/>
              </w:rPr>
              <w:t>第一点编号（</w:t>
            </w:r>
            <w:r w:rsidRPr="00EA277D">
              <w:t>00-FF</w:t>
            </w:r>
            <w:r>
              <w:rPr>
                <w:rFonts w:hint="eastAsia"/>
              </w:rPr>
              <w:t>）</w:t>
            </w:r>
          </w:p>
        </w:tc>
        <w:tc>
          <w:tcPr>
            <w:tcW w:w="448" w:type="pct"/>
            <w:gridSpan w:val="2"/>
            <w:vAlign w:val="center"/>
          </w:tcPr>
          <w:p w14:paraId="13FFA293" w14:textId="321E9D4C" w:rsidR="00C54DBE" w:rsidRDefault="00C54DBE" w:rsidP="003201CB">
            <w:pPr>
              <w:pStyle w:val="XF-0"/>
              <w:jc w:val="both"/>
              <w:rPr>
                <w:rFonts w:hint="eastAsia"/>
              </w:rPr>
            </w:pPr>
            <w:r>
              <w:rPr>
                <w:rFonts w:hint="eastAsia"/>
              </w:rPr>
              <w:t>第二点编号（</w:t>
            </w:r>
            <w:r w:rsidRPr="00EA277D">
              <w:t>00-FF</w:t>
            </w:r>
            <w:r>
              <w:rPr>
                <w:rFonts w:hint="eastAsia"/>
              </w:rPr>
              <w:t>）</w:t>
            </w:r>
          </w:p>
        </w:tc>
        <w:tc>
          <w:tcPr>
            <w:tcW w:w="448" w:type="pct"/>
            <w:gridSpan w:val="2"/>
            <w:vAlign w:val="center"/>
          </w:tcPr>
          <w:p w14:paraId="510CAF7A" w14:textId="343FED7E" w:rsidR="00C54DBE" w:rsidRDefault="00C54DBE" w:rsidP="003201CB">
            <w:pPr>
              <w:pStyle w:val="XF-0"/>
              <w:jc w:val="both"/>
              <w:rPr>
                <w:rFonts w:hint="eastAsia"/>
              </w:rPr>
            </w:pPr>
            <w:r>
              <w:t>…</w:t>
            </w:r>
          </w:p>
        </w:tc>
        <w:tc>
          <w:tcPr>
            <w:tcW w:w="451" w:type="pct"/>
            <w:vAlign w:val="center"/>
          </w:tcPr>
          <w:p w14:paraId="4C003E87" w14:textId="66B0C372" w:rsidR="00C54DBE" w:rsidRDefault="00C54DBE" w:rsidP="003201CB">
            <w:pPr>
              <w:pStyle w:val="XF-0"/>
              <w:jc w:val="both"/>
              <w:rPr>
                <w:rFonts w:hint="eastAsia"/>
              </w:rPr>
            </w:pPr>
            <w:r>
              <w:rPr>
                <w:rFonts w:hint="eastAsia"/>
              </w:rPr>
              <w:t>第十四点编号（</w:t>
            </w:r>
            <w:r w:rsidRPr="00EA277D">
              <w:t>00-FF</w:t>
            </w:r>
            <w:r>
              <w:rPr>
                <w:rFonts w:hint="eastAsia"/>
              </w:rPr>
              <w:t>）</w:t>
            </w:r>
          </w:p>
        </w:tc>
        <w:tc>
          <w:tcPr>
            <w:tcW w:w="469" w:type="pct"/>
            <w:vMerge/>
            <w:vAlign w:val="center"/>
          </w:tcPr>
          <w:p w14:paraId="406B9C02" w14:textId="77777777" w:rsidR="00C54DBE" w:rsidRDefault="00C54DBE" w:rsidP="003201CB">
            <w:pPr>
              <w:pStyle w:val="XF-0"/>
              <w:jc w:val="both"/>
              <w:rPr>
                <w:rFonts w:hint="eastAsia"/>
              </w:rPr>
            </w:pPr>
          </w:p>
        </w:tc>
        <w:tc>
          <w:tcPr>
            <w:tcW w:w="377" w:type="pct"/>
            <w:vMerge/>
            <w:vAlign w:val="center"/>
          </w:tcPr>
          <w:p w14:paraId="7B4CBFD5" w14:textId="77777777" w:rsidR="00C54DBE" w:rsidRDefault="00C54DBE" w:rsidP="003201CB">
            <w:pPr>
              <w:pStyle w:val="XF-0"/>
              <w:jc w:val="both"/>
              <w:rPr>
                <w:rFonts w:hint="eastAsia"/>
              </w:rPr>
            </w:pPr>
          </w:p>
        </w:tc>
      </w:tr>
      <w:tr w:rsidR="00C54DBE" w14:paraId="556D8C90" w14:textId="77777777" w:rsidTr="0056302F">
        <w:tc>
          <w:tcPr>
            <w:tcW w:w="375" w:type="pct"/>
            <w:vMerge/>
            <w:vAlign w:val="center"/>
          </w:tcPr>
          <w:p w14:paraId="205DD17D" w14:textId="77777777" w:rsidR="00C54DBE" w:rsidRDefault="00C54DBE" w:rsidP="003201CB">
            <w:pPr>
              <w:pStyle w:val="XF-0"/>
              <w:jc w:val="both"/>
              <w:rPr>
                <w:rFonts w:hint="eastAsia"/>
                <w:b/>
              </w:rPr>
            </w:pPr>
          </w:p>
        </w:tc>
        <w:tc>
          <w:tcPr>
            <w:tcW w:w="464" w:type="pct"/>
            <w:vMerge/>
            <w:vAlign w:val="center"/>
          </w:tcPr>
          <w:p w14:paraId="4A3A5EF5" w14:textId="77777777" w:rsidR="00C54DBE" w:rsidRDefault="00C54DBE" w:rsidP="003201CB">
            <w:pPr>
              <w:pStyle w:val="XF-0"/>
              <w:jc w:val="both"/>
              <w:rPr>
                <w:rFonts w:hint="eastAsia"/>
              </w:rPr>
            </w:pPr>
          </w:p>
        </w:tc>
        <w:tc>
          <w:tcPr>
            <w:tcW w:w="524" w:type="pct"/>
            <w:vMerge/>
            <w:vAlign w:val="center"/>
          </w:tcPr>
          <w:p w14:paraId="3C59BFD6" w14:textId="77777777" w:rsidR="00C54DBE" w:rsidRDefault="00C54DBE" w:rsidP="003201CB">
            <w:pPr>
              <w:pStyle w:val="XF-0"/>
              <w:jc w:val="both"/>
              <w:rPr>
                <w:rFonts w:hint="eastAsia"/>
              </w:rPr>
            </w:pPr>
          </w:p>
        </w:tc>
        <w:tc>
          <w:tcPr>
            <w:tcW w:w="548" w:type="pct"/>
            <w:vAlign w:val="center"/>
          </w:tcPr>
          <w:p w14:paraId="5A213E9F" w14:textId="7C4AAA91" w:rsidR="00C54DBE" w:rsidRDefault="00C54DBE" w:rsidP="003201CB">
            <w:pPr>
              <w:pStyle w:val="XF-0"/>
              <w:jc w:val="both"/>
              <w:rPr>
                <w:rFonts w:hint="eastAsia"/>
              </w:rPr>
            </w:pPr>
            <w:r>
              <w:rPr>
                <w:rFonts w:hint="eastAsia"/>
              </w:rPr>
              <w:t>01：路径调用（开始巡航）</w:t>
            </w:r>
          </w:p>
        </w:tc>
        <w:tc>
          <w:tcPr>
            <w:tcW w:w="448" w:type="pct"/>
            <w:vAlign w:val="center"/>
          </w:tcPr>
          <w:p w14:paraId="486C3759" w14:textId="710C01F8" w:rsidR="00C54DBE" w:rsidRDefault="00C54DBE" w:rsidP="003201CB">
            <w:pPr>
              <w:pStyle w:val="XF-0"/>
              <w:jc w:val="both"/>
              <w:rPr>
                <w:rFonts w:hint="eastAsia"/>
              </w:rPr>
            </w:pPr>
            <w:r>
              <w:rPr>
                <w:rFonts w:hint="eastAsia"/>
              </w:rPr>
              <w:t>00-0F</w:t>
            </w:r>
            <w:r>
              <w:t>:(</w:t>
            </w:r>
            <w:r>
              <w:rPr>
                <w:rFonts w:hint="eastAsia"/>
              </w:rPr>
              <w:t>路径序号)</w:t>
            </w:r>
          </w:p>
        </w:tc>
        <w:tc>
          <w:tcPr>
            <w:tcW w:w="1795" w:type="pct"/>
            <w:gridSpan w:val="7"/>
            <w:vAlign w:val="center"/>
          </w:tcPr>
          <w:p w14:paraId="451A55BF" w14:textId="77777777" w:rsidR="00C54DBE" w:rsidRDefault="00C54DBE" w:rsidP="003201CB">
            <w:pPr>
              <w:pStyle w:val="XF-0"/>
              <w:jc w:val="both"/>
              <w:rPr>
                <w:rFonts w:hint="eastAsia"/>
              </w:rPr>
            </w:pPr>
          </w:p>
        </w:tc>
        <w:tc>
          <w:tcPr>
            <w:tcW w:w="469" w:type="pct"/>
            <w:vMerge/>
            <w:vAlign w:val="center"/>
          </w:tcPr>
          <w:p w14:paraId="1E584DCA" w14:textId="77777777" w:rsidR="00C54DBE" w:rsidRDefault="00C54DBE" w:rsidP="003201CB">
            <w:pPr>
              <w:pStyle w:val="XF-0"/>
              <w:jc w:val="both"/>
              <w:rPr>
                <w:rFonts w:hint="eastAsia"/>
              </w:rPr>
            </w:pPr>
          </w:p>
        </w:tc>
        <w:tc>
          <w:tcPr>
            <w:tcW w:w="377" w:type="pct"/>
            <w:vMerge/>
            <w:vAlign w:val="center"/>
          </w:tcPr>
          <w:p w14:paraId="3CAD0A36" w14:textId="77777777" w:rsidR="00C54DBE" w:rsidRDefault="00C54DBE" w:rsidP="003201CB">
            <w:pPr>
              <w:pStyle w:val="XF-0"/>
              <w:jc w:val="both"/>
              <w:rPr>
                <w:rFonts w:hint="eastAsia"/>
              </w:rPr>
            </w:pPr>
          </w:p>
        </w:tc>
      </w:tr>
      <w:tr w:rsidR="00C54DBE" w14:paraId="070C6E49" w14:textId="77777777" w:rsidTr="0056302F">
        <w:tc>
          <w:tcPr>
            <w:tcW w:w="375" w:type="pct"/>
            <w:vMerge/>
            <w:vAlign w:val="center"/>
          </w:tcPr>
          <w:p w14:paraId="011D4522" w14:textId="77777777" w:rsidR="00C54DBE" w:rsidRDefault="00C54DBE" w:rsidP="003201CB">
            <w:pPr>
              <w:pStyle w:val="XF-0"/>
              <w:jc w:val="both"/>
              <w:rPr>
                <w:rFonts w:hint="eastAsia"/>
                <w:b/>
              </w:rPr>
            </w:pPr>
          </w:p>
        </w:tc>
        <w:tc>
          <w:tcPr>
            <w:tcW w:w="464" w:type="pct"/>
            <w:vMerge/>
            <w:vAlign w:val="center"/>
          </w:tcPr>
          <w:p w14:paraId="5AF1E854" w14:textId="77777777" w:rsidR="00C54DBE" w:rsidRDefault="00C54DBE" w:rsidP="003201CB">
            <w:pPr>
              <w:pStyle w:val="XF-0"/>
              <w:jc w:val="both"/>
              <w:rPr>
                <w:rFonts w:hint="eastAsia"/>
              </w:rPr>
            </w:pPr>
          </w:p>
        </w:tc>
        <w:tc>
          <w:tcPr>
            <w:tcW w:w="524" w:type="pct"/>
            <w:vMerge/>
            <w:vAlign w:val="center"/>
          </w:tcPr>
          <w:p w14:paraId="0D6ABED7" w14:textId="77777777" w:rsidR="00C54DBE" w:rsidRDefault="00C54DBE" w:rsidP="003201CB">
            <w:pPr>
              <w:pStyle w:val="XF-0"/>
              <w:jc w:val="both"/>
              <w:rPr>
                <w:rFonts w:hint="eastAsia"/>
              </w:rPr>
            </w:pPr>
          </w:p>
        </w:tc>
        <w:tc>
          <w:tcPr>
            <w:tcW w:w="548" w:type="pct"/>
            <w:vAlign w:val="center"/>
          </w:tcPr>
          <w:p w14:paraId="5327FD0B" w14:textId="01E70AB9" w:rsidR="00C54DBE" w:rsidRDefault="00C54DBE" w:rsidP="003201CB">
            <w:pPr>
              <w:pStyle w:val="XF-0"/>
              <w:jc w:val="both"/>
              <w:rPr>
                <w:rFonts w:hint="eastAsia"/>
              </w:rPr>
            </w:pPr>
            <w:r>
              <w:rPr>
                <w:rFonts w:hint="eastAsia"/>
              </w:rPr>
              <w:t>02：路径删除</w:t>
            </w:r>
          </w:p>
        </w:tc>
        <w:tc>
          <w:tcPr>
            <w:tcW w:w="448" w:type="pct"/>
            <w:vAlign w:val="center"/>
          </w:tcPr>
          <w:p w14:paraId="40237F04" w14:textId="1C2DF5A9" w:rsidR="00C54DBE" w:rsidRDefault="00C54DBE" w:rsidP="003201CB">
            <w:pPr>
              <w:pStyle w:val="XF-0"/>
              <w:jc w:val="both"/>
              <w:rPr>
                <w:rFonts w:hint="eastAsia"/>
              </w:rPr>
            </w:pPr>
            <w:r>
              <w:rPr>
                <w:rFonts w:hint="eastAsia"/>
              </w:rPr>
              <w:t>00-0F</w:t>
            </w:r>
            <w:r>
              <w:t>:(</w:t>
            </w:r>
            <w:r>
              <w:rPr>
                <w:rFonts w:hint="eastAsia"/>
              </w:rPr>
              <w:t>路径序号)</w:t>
            </w:r>
          </w:p>
        </w:tc>
        <w:tc>
          <w:tcPr>
            <w:tcW w:w="1795" w:type="pct"/>
            <w:gridSpan w:val="7"/>
            <w:vAlign w:val="center"/>
          </w:tcPr>
          <w:p w14:paraId="7C2404A1" w14:textId="77777777" w:rsidR="00C54DBE" w:rsidRDefault="00C54DBE" w:rsidP="003201CB">
            <w:pPr>
              <w:pStyle w:val="XF-0"/>
              <w:jc w:val="both"/>
              <w:rPr>
                <w:rFonts w:hint="eastAsia"/>
              </w:rPr>
            </w:pPr>
          </w:p>
        </w:tc>
        <w:tc>
          <w:tcPr>
            <w:tcW w:w="469" w:type="pct"/>
            <w:vMerge/>
            <w:vAlign w:val="center"/>
          </w:tcPr>
          <w:p w14:paraId="0CD2876F" w14:textId="77777777" w:rsidR="00C54DBE" w:rsidRDefault="00C54DBE" w:rsidP="003201CB">
            <w:pPr>
              <w:pStyle w:val="XF-0"/>
              <w:jc w:val="both"/>
              <w:rPr>
                <w:rFonts w:hint="eastAsia"/>
              </w:rPr>
            </w:pPr>
          </w:p>
        </w:tc>
        <w:tc>
          <w:tcPr>
            <w:tcW w:w="377" w:type="pct"/>
            <w:vMerge/>
            <w:vAlign w:val="center"/>
          </w:tcPr>
          <w:p w14:paraId="03A25E68" w14:textId="77777777" w:rsidR="00C54DBE" w:rsidRDefault="00C54DBE" w:rsidP="003201CB">
            <w:pPr>
              <w:pStyle w:val="XF-0"/>
              <w:jc w:val="both"/>
              <w:rPr>
                <w:rFonts w:hint="eastAsia"/>
              </w:rPr>
            </w:pPr>
          </w:p>
        </w:tc>
      </w:tr>
      <w:tr w:rsidR="00C54DBE" w14:paraId="7339CEF3" w14:textId="77777777" w:rsidTr="00C54DBE">
        <w:tc>
          <w:tcPr>
            <w:tcW w:w="375" w:type="pct"/>
            <w:vMerge/>
            <w:vAlign w:val="center"/>
          </w:tcPr>
          <w:p w14:paraId="48E9266C" w14:textId="77777777" w:rsidR="00C54DBE" w:rsidRDefault="00C54DBE" w:rsidP="003201CB">
            <w:pPr>
              <w:pStyle w:val="XF-0"/>
              <w:jc w:val="both"/>
              <w:rPr>
                <w:rFonts w:hint="eastAsia"/>
                <w:b/>
              </w:rPr>
            </w:pPr>
          </w:p>
        </w:tc>
        <w:tc>
          <w:tcPr>
            <w:tcW w:w="464" w:type="pct"/>
            <w:vMerge/>
            <w:vAlign w:val="center"/>
          </w:tcPr>
          <w:p w14:paraId="3373DC52" w14:textId="77777777" w:rsidR="00C54DBE" w:rsidRDefault="00C54DBE" w:rsidP="003201CB">
            <w:pPr>
              <w:pStyle w:val="XF-0"/>
              <w:jc w:val="both"/>
              <w:rPr>
                <w:rFonts w:hint="eastAsia"/>
              </w:rPr>
            </w:pPr>
          </w:p>
        </w:tc>
        <w:tc>
          <w:tcPr>
            <w:tcW w:w="524" w:type="pct"/>
            <w:vAlign w:val="center"/>
          </w:tcPr>
          <w:p w14:paraId="7ED7FC85" w14:textId="107C3B07" w:rsidR="00C54DBE" w:rsidRDefault="00C54DBE" w:rsidP="003201CB">
            <w:pPr>
              <w:pStyle w:val="XF-0"/>
              <w:jc w:val="both"/>
              <w:rPr>
                <w:rFonts w:hint="eastAsia"/>
              </w:rPr>
            </w:pPr>
            <w:r>
              <w:rPr>
                <w:rFonts w:hint="eastAsia"/>
              </w:rPr>
              <w:t>04：开始扫描</w:t>
            </w:r>
          </w:p>
        </w:tc>
        <w:tc>
          <w:tcPr>
            <w:tcW w:w="548" w:type="pct"/>
            <w:vAlign w:val="center"/>
          </w:tcPr>
          <w:p w14:paraId="3EFF6623" w14:textId="5B0D87B7" w:rsidR="00C54DBE" w:rsidRDefault="00C54DBE" w:rsidP="003201CB">
            <w:pPr>
              <w:pStyle w:val="XF-0"/>
              <w:jc w:val="both"/>
              <w:rPr>
                <w:rFonts w:hint="eastAsia"/>
              </w:rPr>
            </w:pPr>
            <w:r>
              <w:rPr>
                <w:rFonts w:hint="eastAsia"/>
              </w:rPr>
              <w:t>00</w:t>
            </w:r>
          </w:p>
        </w:tc>
        <w:tc>
          <w:tcPr>
            <w:tcW w:w="2243" w:type="pct"/>
            <w:gridSpan w:val="8"/>
            <w:vAlign w:val="center"/>
          </w:tcPr>
          <w:p w14:paraId="414D4DE9" w14:textId="77777777" w:rsidR="00C54DBE" w:rsidRDefault="00C54DBE" w:rsidP="003201CB">
            <w:pPr>
              <w:pStyle w:val="XF-0"/>
              <w:jc w:val="both"/>
              <w:rPr>
                <w:rFonts w:hint="eastAsia"/>
              </w:rPr>
            </w:pPr>
          </w:p>
        </w:tc>
        <w:tc>
          <w:tcPr>
            <w:tcW w:w="469" w:type="pct"/>
            <w:vMerge/>
            <w:vAlign w:val="center"/>
          </w:tcPr>
          <w:p w14:paraId="4DB2BAEF" w14:textId="77777777" w:rsidR="00C54DBE" w:rsidRDefault="00C54DBE" w:rsidP="003201CB">
            <w:pPr>
              <w:pStyle w:val="XF-0"/>
              <w:jc w:val="both"/>
              <w:rPr>
                <w:rFonts w:hint="eastAsia"/>
              </w:rPr>
            </w:pPr>
          </w:p>
        </w:tc>
        <w:tc>
          <w:tcPr>
            <w:tcW w:w="377" w:type="pct"/>
            <w:vMerge/>
            <w:vAlign w:val="center"/>
          </w:tcPr>
          <w:p w14:paraId="5CBA541D" w14:textId="77777777" w:rsidR="00C54DBE" w:rsidRDefault="00C54DBE" w:rsidP="003201CB">
            <w:pPr>
              <w:pStyle w:val="XF-0"/>
              <w:jc w:val="both"/>
              <w:rPr>
                <w:rFonts w:hint="eastAsia"/>
              </w:rPr>
            </w:pPr>
          </w:p>
        </w:tc>
      </w:tr>
      <w:tr w:rsidR="00C54DBE" w14:paraId="4F6065BC" w14:textId="77777777" w:rsidTr="00C54DBE">
        <w:tc>
          <w:tcPr>
            <w:tcW w:w="375" w:type="pct"/>
            <w:vMerge/>
            <w:vAlign w:val="center"/>
          </w:tcPr>
          <w:p w14:paraId="59B6E0BF" w14:textId="77777777" w:rsidR="00C54DBE" w:rsidRDefault="00C54DBE" w:rsidP="003201CB">
            <w:pPr>
              <w:pStyle w:val="XF-0"/>
              <w:jc w:val="both"/>
              <w:rPr>
                <w:rFonts w:hint="eastAsia"/>
                <w:b/>
              </w:rPr>
            </w:pPr>
          </w:p>
        </w:tc>
        <w:tc>
          <w:tcPr>
            <w:tcW w:w="464" w:type="pct"/>
            <w:vMerge/>
            <w:vAlign w:val="center"/>
          </w:tcPr>
          <w:p w14:paraId="57D8D7CD" w14:textId="77777777" w:rsidR="00C54DBE" w:rsidRDefault="00C54DBE" w:rsidP="003201CB">
            <w:pPr>
              <w:pStyle w:val="XF-0"/>
              <w:jc w:val="both"/>
              <w:rPr>
                <w:rFonts w:hint="eastAsia"/>
              </w:rPr>
            </w:pPr>
          </w:p>
        </w:tc>
        <w:tc>
          <w:tcPr>
            <w:tcW w:w="524" w:type="pct"/>
            <w:vAlign w:val="center"/>
          </w:tcPr>
          <w:p w14:paraId="34DBBA33" w14:textId="5C5F893F" w:rsidR="00C54DBE" w:rsidRDefault="00C54DBE" w:rsidP="003201CB">
            <w:pPr>
              <w:pStyle w:val="XF-0"/>
              <w:jc w:val="both"/>
              <w:rPr>
                <w:rFonts w:hint="eastAsia"/>
              </w:rPr>
            </w:pPr>
            <w:r>
              <w:rPr>
                <w:rFonts w:hint="eastAsia"/>
              </w:rPr>
              <w:t>05：停止扫描</w:t>
            </w:r>
          </w:p>
        </w:tc>
        <w:tc>
          <w:tcPr>
            <w:tcW w:w="548" w:type="pct"/>
            <w:vAlign w:val="center"/>
          </w:tcPr>
          <w:p w14:paraId="6C83117D" w14:textId="06F7E929" w:rsidR="00C54DBE" w:rsidRDefault="00C54DBE" w:rsidP="003201CB">
            <w:pPr>
              <w:pStyle w:val="XF-0"/>
              <w:jc w:val="both"/>
              <w:rPr>
                <w:rFonts w:hint="eastAsia"/>
              </w:rPr>
            </w:pPr>
            <w:r>
              <w:rPr>
                <w:rFonts w:hint="eastAsia"/>
              </w:rPr>
              <w:t>00</w:t>
            </w:r>
          </w:p>
        </w:tc>
        <w:tc>
          <w:tcPr>
            <w:tcW w:w="2243" w:type="pct"/>
            <w:gridSpan w:val="8"/>
            <w:vAlign w:val="center"/>
          </w:tcPr>
          <w:p w14:paraId="7B42D5E1" w14:textId="77777777" w:rsidR="00C54DBE" w:rsidRDefault="00C54DBE" w:rsidP="003201CB">
            <w:pPr>
              <w:pStyle w:val="XF-0"/>
              <w:jc w:val="both"/>
              <w:rPr>
                <w:rFonts w:hint="eastAsia"/>
              </w:rPr>
            </w:pPr>
          </w:p>
        </w:tc>
        <w:tc>
          <w:tcPr>
            <w:tcW w:w="469" w:type="pct"/>
            <w:vMerge/>
            <w:vAlign w:val="center"/>
          </w:tcPr>
          <w:p w14:paraId="4E14011D" w14:textId="77777777" w:rsidR="00C54DBE" w:rsidRDefault="00C54DBE" w:rsidP="003201CB">
            <w:pPr>
              <w:pStyle w:val="XF-0"/>
              <w:jc w:val="both"/>
              <w:rPr>
                <w:rFonts w:hint="eastAsia"/>
              </w:rPr>
            </w:pPr>
          </w:p>
        </w:tc>
        <w:tc>
          <w:tcPr>
            <w:tcW w:w="377" w:type="pct"/>
            <w:vMerge/>
            <w:vAlign w:val="center"/>
          </w:tcPr>
          <w:p w14:paraId="707B906C" w14:textId="77777777" w:rsidR="00C54DBE" w:rsidRDefault="00C54DBE" w:rsidP="003201CB">
            <w:pPr>
              <w:pStyle w:val="XF-0"/>
              <w:jc w:val="both"/>
              <w:rPr>
                <w:rFonts w:hint="eastAsia"/>
              </w:rPr>
            </w:pPr>
          </w:p>
        </w:tc>
      </w:tr>
      <w:bookmarkEnd w:id="54"/>
      <w:bookmarkEnd w:id="55"/>
    </w:tbl>
    <w:p w14:paraId="154A8A86" w14:textId="10D5413B" w:rsidR="001A0994" w:rsidRDefault="00BB6539" w:rsidP="00BB6539">
      <w:r>
        <w:br w:type="page"/>
      </w:r>
      <w:r w:rsidR="001A0994">
        <w:lastRenderedPageBreak/>
        <w:br w:type="page"/>
      </w:r>
    </w:p>
    <w:p w14:paraId="37F8720F" w14:textId="7C99CDD9" w:rsidR="001A0994" w:rsidRDefault="001A0994" w:rsidP="001A0994">
      <w:pPr>
        <w:pStyle w:val="3"/>
        <w:ind w:left="0" w:firstLine="0"/>
      </w:pPr>
      <w:bookmarkStart w:id="59" w:name="_Ref229402937"/>
      <w:r>
        <w:rPr>
          <w:rFonts w:hint="eastAsia"/>
        </w:rPr>
        <w:lastRenderedPageBreak/>
        <w:t>综合显控软件</w:t>
      </w:r>
      <w:r>
        <w:rPr>
          <w:rFonts w:hint="eastAsia"/>
        </w:rPr>
        <w:t>-&gt;</w:t>
      </w:r>
      <w:r>
        <w:rPr>
          <w:rFonts w:hint="eastAsia"/>
        </w:rPr>
        <w:t>OSD</w:t>
      </w:r>
      <w:r>
        <w:rPr>
          <w:rFonts w:hint="eastAsia"/>
        </w:rPr>
        <w:t>实时信息</w:t>
      </w:r>
      <w:r>
        <w:rPr>
          <w:rFonts w:hint="eastAsia"/>
        </w:rPr>
        <w:t>（跟踪处理器）</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1354"/>
        <w:gridCol w:w="1529"/>
        <w:gridCol w:w="1599"/>
        <w:gridCol w:w="6185"/>
        <w:gridCol w:w="1701"/>
        <w:gridCol w:w="1098"/>
      </w:tblGrid>
      <w:tr w:rsidR="001A0994" w14:paraId="6A1E2AD7" w14:textId="77777777" w:rsidTr="00175115">
        <w:tc>
          <w:tcPr>
            <w:tcW w:w="376" w:type="pct"/>
          </w:tcPr>
          <w:p w14:paraId="51087DB0" w14:textId="77777777" w:rsidR="001A0994" w:rsidRPr="00373ECE" w:rsidRDefault="001A0994" w:rsidP="00175115">
            <w:pPr>
              <w:pStyle w:val="XF-0"/>
              <w:rPr>
                <w:rFonts w:hint="eastAsia"/>
                <w:b/>
                <w:bCs/>
              </w:rPr>
            </w:pPr>
            <w:r w:rsidRPr="00373ECE">
              <w:rPr>
                <w:rFonts w:hint="eastAsia"/>
                <w:b/>
                <w:bCs/>
              </w:rPr>
              <w:t>帧头</w:t>
            </w:r>
          </w:p>
        </w:tc>
        <w:tc>
          <w:tcPr>
            <w:tcW w:w="465" w:type="pct"/>
          </w:tcPr>
          <w:p w14:paraId="4DCAA16D" w14:textId="77777777" w:rsidR="001A0994" w:rsidRPr="00373ECE" w:rsidRDefault="001A0994" w:rsidP="00175115">
            <w:pPr>
              <w:pStyle w:val="XF-0"/>
              <w:rPr>
                <w:rFonts w:hint="eastAsia"/>
                <w:b/>
                <w:bCs/>
              </w:rPr>
            </w:pPr>
            <w:r w:rsidRPr="00373ECE">
              <w:rPr>
                <w:rFonts w:hint="eastAsia"/>
                <w:b/>
                <w:bCs/>
              </w:rPr>
              <w:t>地址位</w:t>
            </w:r>
          </w:p>
        </w:tc>
        <w:tc>
          <w:tcPr>
            <w:tcW w:w="525" w:type="pct"/>
          </w:tcPr>
          <w:p w14:paraId="719FC04A" w14:textId="77777777" w:rsidR="001A0994" w:rsidRPr="00373ECE" w:rsidRDefault="001A0994" w:rsidP="00175115">
            <w:pPr>
              <w:pStyle w:val="XF-0"/>
              <w:rPr>
                <w:rFonts w:hint="eastAsia"/>
                <w:b/>
                <w:bCs/>
              </w:rPr>
            </w:pPr>
            <w:r w:rsidRPr="00373ECE">
              <w:rPr>
                <w:rFonts w:hint="eastAsia"/>
                <w:b/>
                <w:bCs/>
              </w:rPr>
              <w:t>功能位</w:t>
            </w:r>
          </w:p>
        </w:tc>
        <w:tc>
          <w:tcPr>
            <w:tcW w:w="549" w:type="pct"/>
          </w:tcPr>
          <w:p w14:paraId="18A0D417" w14:textId="77777777" w:rsidR="001A0994" w:rsidRPr="00373ECE" w:rsidRDefault="001A0994" w:rsidP="00175115">
            <w:pPr>
              <w:pStyle w:val="XF-0"/>
              <w:rPr>
                <w:rFonts w:hint="eastAsia"/>
                <w:b/>
                <w:bCs/>
              </w:rPr>
            </w:pPr>
            <w:r w:rsidRPr="00373ECE">
              <w:rPr>
                <w:rFonts w:hint="eastAsia"/>
                <w:b/>
                <w:bCs/>
              </w:rPr>
              <w:t>控制位</w:t>
            </w:r>
          </w:p>
        </w:tc>
        <w:tc>
          <w:tcPr>
            <w:tcW w:w="2124" w:type="pct"/>
          </w:tcPr>
          <w:p w14:paraId="6CF53DE9" w14:textId="1F887A14" w:rsidR="001A0994" w:rsidRPr="00373ECE" w:rsidRDefault="001A0994" w:rsidP="00175115">
            <w:pPr>
              <w:pStyle w:val="XF-0"/>
              <w:rPr>
                <w:rFonts w:hint="eastAsia"/>
                <w:b/>
                <w:bCs/>
              </w:rPr>
            </w:pPr>
            <w:r w:rsidRPr="00373ECE">
              <w:rPr>
                <w:rFonts w:hint="eastAsia"/>
                <w:b/>
                <w:bCs/>
              </w:rPr>
              <w:t>数据位（总长度</w:t>
            </w:r>
            <w:r>
              <w:rPr>
                <w:rFonts w:hint="eastAsia"/>
                <w:b/>
                <w:bCs/>
              </w:rPr>
              <w:t>2</w:t>
            </w:r>
            <w:r w:rsidRPr="00373ECE">
              <w:rPr>
                <w:rFonts w:hint="eastAsia"/>
                <w:b/>
                <w:bCs/>
              </w:rPr>
              <w:t>5字节）</w:t>
            </w:r>
          </w:p>
        </w:tc>
        <w:tc>
          <w:tcPr>
            <w:tcW w:w="584" w:type="pct"/>
          </w:tcPr>
          <w:p w14:paraId="1754FF65" w14:textId="77777777" w:rsidR="001A0994" w:rsidRPr="00373ECE" w:rsidRDefault="001A0994" w:rsidP="00175115">
            <w:pPr>
              <w:pStyle w:val="XF-0"/>
              <w:rPr>
                <w:rFonts w:hint="eastAsia"/>
                <w:b/>
                <w:bCs/>
              </w:rPr>
            </w:pPr>
            <w:r w:rsidRPr="00373ECE">
              <w:rPr>
                <w:rFonts w:hint="eastAsia"/>
                <w:b/>
                <w:bCs/>
              </w:rPr>
              <w:t>校验</w:t>
            </w:r>
          </w:p>
        </w:tc>
        <w:tc>
          <w:tcPr>
            <w:tcW w:w="377" w:type="pct"/>
          </w:tcPr>
          <w:p w14:paraId="32D680F6" w14:textId="77777777" w:rsidR="001A0994" w:rsidRPr="00373ECE" w:rsidRDefault="001A0994" w:rsidP="00175115">
            <w:pPr>
              <w:pStyle w:val="XF-0"/>
              <w:rPr>
                <w:rFonts w:hint="eastAsia"/>
                <w:b/>
                <w:bCs/>
              </w:rPr>
            </w:pPr>
            <w:r w:rsidRPr="00373ECE">
              <w:rPr>
                <w:rFonts w:hint="eastAsia"/>
                <w:b/>
                <w:bCs/>
              </w:rPr>
              <w:t>帧尾</w:t>
            </w:r>
          </w:p>
        </w:tc>
      </w:tr>
      <w:tr w:rsidR="001A0994" w14:paraId="77CEE08F" w14:textId="77777777" w:rsidTr="00175115">
        <w:tc>
          <w:tcPr>
            <w:tcW w:w="376" w:type="pct"/>
          </w:tcPr>
          <w:p w14:paraId="225E7344" w14:textId="77777777" w:rsidR="001A0994" w:rsidRDefault="001A0994" w:rsidP="00175115">
            <w:pPr>
              <w:pStyle w:val="XF-0"/>
              <w:rPr>
                <w:rFonts w:hint="eastAsia"/>
                <w:b/>
              </w:rPr>
            </w:pPr>
            <w:r>
              <w:rPr>
                <w:rFonts w:hint="eastAsia"/>
              </w:rPr>
              <w:t>0F F0</w:t>
            </w:r>
          </w:p>
        </w:tc>
        <w:tc>
          <w:tcPr>
            <w:tcW w:w="465" w:type="pct"/>
          </w:tcPr>
          <w:p w14:paraId="1C78C688" w14:textId="77777777" w:rsidR="001A0994" w:rsidRDefault="001A0994" w:rsidP="00175115">
            <w:pPr>
              <w:pStyle w:val="XF-0"/>
              <w:rPr>
                <w:rFonts w:hint="eastAsia"/>
              </w:rPr>
            </w:pPr>
            <w:r>
              <w:rPr>
                <w:rFonts w:hint="eastAsia"/>
              </w:rPr>
              <w:t>分机标识号</w:t>
            </w:r>
          </w:p>
          <w:p w14:paraId="6065062D" w14:textId="296515FF" w:rsidR="001A0994" w:rsidRDefault="001A0994" w:rsidP="00175115">
            <w:pPr>
              <w:pStyle w:val="XF-0"/>
              <w:rPr>
                <w:rFonts w:hint="eastAsia"/>
              </w:rPr>
            </w:pPr>
            <w:r>
              <w:rPr>
                <w:rFonts w:hint="eastAsia"/>
              </w:rPr>
              <w:t>OSD实时信息</w:t>
            </w:r>
            <w:r>
              <w:rPr>
                <w:rFonts w:hint="eastAsia"/>
              </w:rPr>
              <w:t>为</w:t>
            </w:r>
            <w:r>
              <w:rPr>
                <w:rFonts w:hint="eastAsia"/>
              </w:rPr>
              <w:t>07</w:t>
            </w:r>
          </w:p>
        </w:tc>
        <w:tc>
          <w:tcPr>
            <w:tcW w:w="525" w:type="pct"/>
          </w:tcPr>
          <w:p w14:paraId="1EAAE416" w14:textId="77777777" w:rsidR="001A0994" w:rsidRDefault="001A0994" w:rsidP="00175115">
            <w:pPr>
              <w:pStyle w:val="XF-0"/>
              <w:rPr>
                <w:rFonts w:hint="eastAsia"/>
              </w:rPr>
            </w:pPr>
            <w:r>
              <w:rPr>
                <w:rFonts w:hint="eastAsia"/>
              </w:rPr>
              <w:t>功能种类</w:t>
            </w:r>
          </w:p>
        </w:tc>
        <w:tc>
          <w:tcPr>
            <w:tcW w:w="549" w:type="pct"/>
          </w:tcPr>
          <w:p w14:paraId="1CFCDD83" w14:textId="77777777" w:rsidR="001A0994" w:rsidRDefault="001A0994" w:rsidP="00175115">
            <w:pPr>
              <w:pStyle w:val="XF-0"/>
              <w:rPr>
                <w:rFonts w:hint="eastAsia"/>
              </w:rPr>
            </w:pPr>
            <w:r>
              <w:rPr>
                <w:rFonts w:hint="eastAsia"/>
              </w:rPr>
              <w:t>对功能的控制</w:t>
            </w:r>
          </w:p>
        </w:tc>
        <w:tc>
          <w:tcPr>
            <w:tcW w:w="2124" w:type="pct"/>
          </w:tcPr>
          <w:p w14:paraId="17D99B72" w14:textId="51C0184C" w:rsidR="001A0994" w:rsidRDefault="001A0994" w:rsidP="001A0994">
            <w:pPr>
              <w:pStyle w:val="XF-0"/>
              <w:rPr>
                <w:rFonts w:hint="eastAsia"/>
              </w:rPr>
            </w:pPr>
            <w:r>
              <w:rPr>
                <w:rFonts w:hint="eastAsia"/>
              </w:rPr>
              <w:t>有需要的情况下</w:t>
            </w:r>
          </w:p>
        </w:tc>
        <w:tc>
          <w:tcPr>
            <w:tcW w:w="584" w:type="pct"/>
          </w:tcPr>
          <w:p w14:paraId="122D181E" w14:textId="77777777" w:rsidR="001A0994" w:rsidRDefault="001A0994" w:rsidP="00175115">
            <w:pPr>
              <w:pStyle w:val="XF-0"/>
              <w:rPr>
                <w:rFonts w:hint="eastAsia"/>
              </w:rPr>
            </w:pPr>
            <w:r>
              <w:rPr>
                <w:rFonts w:hint="eastAsia"/>
              </w:rPr>
              <w:t>地址位到数据位和校验取低位1字节</w:t>
            </w:r>
          </w:p>
        </w:tc>
        <w:tc>
          <w:tcPr>
            <w:tcW w:w="377" w:type="pct"/>
          </w:tcPr>
          <w:p w14:paraId="6702F71C" w14:textId="77777777" w:rsidR="001A0994" w:rsidRDefault="001A0994" w:rsidP="00175115">
            <w:pPr>
              <w:pStyle w:val="XF-0"/>
              <w:rPr>
                <w:rFonts w:hint="eastAsia"/>
              </w:rPr>
            </w:pPr>
            <w:r>
              <w:rPr>
                <w:rFonts w:hint="eastAsia"/>
              </w:rPr>
              <w:t>F0 0F</w:t>
            </w:r>
          </w:p>
        </w:tc>
      </w:tr>
      <w:tr w:rsidR="001A0994" w14:paraId="0E43D9FF" w14:textId="77777777" w:rsidTr="00175115">
        <w:trPr>
          <w:trHeight w:val="90"/>
        </w:trPr>
        <w:tc>
          <w:tcPr>
            <w:tcW w:w="376" w:type="pct"/>
          </w:tcPr>
          <w:p w14:paraId="5689C3A9" w14:textId="77777777" w:rsidR="001A0994" w:rsidRDefault="001A0994" w:rsidP="00175115">
            <w:pPr>
              <w:pStyle w:val="XF-0"/>
              <w:rPr>
                <w:rFonts w:hint="eastAsia"/>
                <w:b/>
              </w:rPr>
            </w:pPr>
            <w:r>
              <w:rPr>
                <w:rFonts w:hint="eastAsia"/>
              </w:rPr>
              <w:t>2字节</w:t>
            </w:r>
          </w:p>
        </w:tc>
        <w:tc>
          <w:tcPr>
            <w:tcW w:w="465" w:type="pct"/>
          </w:tcPr>
          <w:p w14:paraId="7E241204" w14:textId="77777777" w:rsidR="001A0994" w:rsidRDefault="001A0994" w:rsidP="00175115">
            <w:pPr>
              <w:pStyle w:val="XF-0"/>
              <w:rPr>
                <w:rFonts w:hint="eastAsia"/>
              </w:rPr>
            </w:pPr>
            <w:r>
              <w:rPr>
                <w:rFonts w:hint="eastAsia"/>
              </w:rPr>
              <w:t>1字节</w:t>
            </w:r>
          </w:p>
        </w:tc>
        <w:tc>
          <w:tcPr>
            <w:tcW w:w="525" w:type="pct"/>
          </w:tcPr>
          <w:p w14:paraId="48D42BAC" w14:textId="77777777" w:rsidR="001A0994" w:rsidRDefault="001A0994" w:rsidP="00175115">
            <w:pPr>
              <w:pStyle w:val="XF-0"/>
              <w:rPr>
                <w:rFonts w:hint="eastAsia"/>
              </w:rPr>
            </w:pPr>
            <w:r>
              <w:rPr>
                <w:rFonts w:hint="eastAsia"/>
              </w:rPr>
              <w:t>1字节</w:t>
            </w:r>
          </w:p>
        </w:tc>
        <w:tc>
          <w:tcPr>
            <w:tcW w:w="549" w:type="pct"/>
          </w:tcPr>
          <w:p w14:paraId="0E9C4805" w14:textId="77777777" w:rsidR="001A0994" w:rsidRDefault="001A0994" w:rsidP="00175115">
            <w:pPr>
              <w:pStyle w:val="XF-0"/>
              <w:rPr>
                <w:rFonts w:hint="eastAsia"/>
              </w:rPr>
            </w:pPr>
            <w:r>
              <w:rPr>
                <w:rFonts w:hint="eastAsia"/>
              </w:rPr>
              <w:t>1字节</w:t>
            </w:r>
          </w:p>
        </w:tc>
        <w:tc>
          <w:tcPr>
            <w:tcW w:w="2124" w:type="pct"/>
          </w:tcPr>
          <w:p w14:paraId="7F17875B" w14:textId="0FF331F3" w:rsidR="001A0994" w:rsidRDefault="001A0994" w:rsidP="00175115">
            <w:pPr>
              <w:pStyle w:val="XF-0"/>
              <w:rPr>
                <w:rFonts w:hint="eastAsia"/>
              </w:rPr>
            </w:pPr>
            <w:r>
              <w:rPr>
                <w:rFonts w:hint="eastAsia"/>
              </w:rPr>
              <w:t>固定</w:t>
            </w:r>
            <w:r>
              <w:rPr>
                <w:rFonts w:hint="eastAsia"/>
              </w:rPr>
              <w:t>25</w:t>
            </w:r>
            <w:r>
              <w:rPr>
                <w:rFonts w:hint="eastAsia"/>
              </w:rPr>
              <w:t>字节，高位补</w:t>
            </w:r>
            <w:r>
              <w:rPr>
                <w:rFonts w:hint="eastAsia"/>
              </w:rPr>
              <w:t>FF</w:t>
            </w:r>
          </w:p>
        </w:tc>
        <w:tc>
          <w:tcPr>
            <w:tcW w:w="584" w:type="pct"/>
          </w:tcPr>
          <w:p w14:paraId="44B0A7BE" w14:textId="77777777" w:rsidR="001A0994" w:rsidRDefault="001A0994" w:rsidP="00175115">
            <w:pPr>
              <w:pStyle w:val="XF-0"/>
              <w:rPr>
                <w:rFonts w:hint="eastAsia"/>
              </w:rPr>
            </w:pPr>
            <w:r>
              <w:rPr>
                <w:rFonts w:hint="eastAsia"/>
              </w:rPr>
              <w:t>1字节</w:t>
            </w:r>
          </w:p>
        </w:tc>
        <w:tc>
          <w:tcPr>
            <w:tcW w:w="377" w:type="pct"/>
          </w:tcPr>
          <w:p w14:paraId="481FFD43" w14:textId="77777777" w:rsidR="001A0994" w:rsidRDefault="001A0994" w:rsidP="00175115">
            <w:pPr>
              <w:pStyle w:val="XF-0"/>
              <w:rPr>
                <w:rFonts w:hint="eastAsia"/>
              </w:rPr>
            </w:pPr>
            <w:r>
              <w:rPr>
                <w:rFonts w:hint="eastAsia"/>
              </w:rPr>
              <w:t>2字节</w:t>
            </w:r>
          </w:p>
        </w:tc>
      </w:tr>
    </w:tbl>
    <w:p w14:paraId="603439AA" w14:textId="67F19846" w:rsidR="00BB6539" w:rsidRPr="001A0994" w:rsidRDefault="00BB6539" w:rsidP="00BB6539"/>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95"/>
        <w:gridCol w:w="1354"/>
        <w:gridCol w:w="1529"/>
        <w:gridCol w:w="1584"/>
        <w:gridCol w:w="6195"/>
        <w:gridCol w:w="1699"/>
        <w:gridCol w:w="1094"/>
      </w:tblGrid>
      <w:tr w:rsidR="001A0994" w14:paraId="611E6FD6" w14:textId="77777777" w:rsidTr="001A0994">
        <w:tc>
          <w:tcPr>
            <w:tcW w:w="376" w:type="pct"/>
            <w:tcBorders>
              <w:top w:val="single" w:sz="8" w:space="0" w:color="auto"/>
              <w:bottom w:val="single" w:sz="8" w:space="0" w:color="auto"/>
            </w:tcBorders>
          </w:tcPr>
          <w:p w14:paraId="782D068E" w14:textId="77777777" w:rsidR="001A0994" w:rsidRDefault="001A0994" w:rsidP="00175115">
            <w:pPr>
              <w:pStyle w:val="XF-0"/>
              <w:rPr>
                <w:rFonts w:hint="eastAsia"/>
                <w:b/>
              </w:rPr>
            </w:pPr>
            <w:r>
              <w:rPr>
                <w:rFonts w:hint="eastAsia"/>
              </w:rPr>
              <w:t>帧头</w:t>
            </w:r>
          </w:p>
        </w:tc>
        <w:tc>
          <w:tcPr>
            <w:tcW w:w="465" w:type="pct"/>
            <w:tcBorders>
              <w:top w:val="single" w:sz="8" w:space="0" w:color="auto"/>
              <w:bottom w:val="single" w:sz="8" w:space="0" w:color="auto"/>
            </w:tcBorders>
          </w:tcPr>
          <w:p w14:paraId="72615CE9" w14:textId="77777777" w:rsidR="001A0994" w:rsidRDefault="001A0994" w:rsidP="00175115">
            <w:pPr>
              <w:pStyle w:val="XF-0"/>
              <w:rPr>
                <w:rFonts w:hint="eastAsia"/>
              </w:rPr>
            </w:pPr>
            <w:r>
              <w:rPr>
                <w:rFonts w:hint="eastAsia"/>
              </w:rPr>
              <w:t>地址位</w:t>
            </w:r>
          </w:p>
        </w:tc>
        <w:tc>
          <w:tcPr>
            <w:tcW w:w="525" w:type="pct"/>
            <w:tcBorders>
              <w:top w:val="single" w:sz="8" w:space="0" w:color="auto"/>
              <w:bottom w:val="single" w:sz="8" w:space="0" w:color="auto"/>
            </w:tcBorders>
          </w:tcPr>
          <w:p w14:paraId="1C364311" w14:textId="77777777" w:rsidR="001A0994" w:rsidRDefault="001A0994" w:rsidP="00175115">
            <w:pPr>
              <w:pStyle w:val="XF-0"/>
              <w:rPr>
                <w:rFonts w:hint="eastAsia"/>
              </w:rPr>
            </w:pPr>
            <w:r>
              <w:rPr>
                <w:rFonts w:hint="eastAsia"/>
              </w:rPr>
              <w:t>功能位</w:t>
            </w:r>
          </w:p>
        </w:tc>
        <w:tc>
          <w:tcPr>
            <w:tcW w:w="544" w:type="pct"/>
            <w:tcBorders>
              <w:top w:val="single" w:sz="8" w:space="0" w:color="auto"/>
              <w:bottom w:val="single" w:sz="8" w:space="0" w:color="auto"/>
            </w:tcBorders>
          </w:tcPr>
          <w:p w14:paraId="68B7B6B8" w14:textId="77777777" w:rsidR="001A0994" w:rsidRDefault="001A0994" w:rsidP="00175115">
            <w:pPr>
              <w:pStyle w:val="XF-0"/>
              <w:rPr>
                <w:rFonts w:hint="eastAsia"/>
              </w:rPr>
            </w:pPr>
            <w:r>
              <w:rPr>
                <w:rFonts w:hint="eastAsia"/>
              </w:rPr>
              <w:t>控制位</w:t>
            </w:r>
          </w:p>
        </w:tc>
        <w:tc>
          <w:tcPr>
            <w:tcW w:w="2129" w:type="pct"/>
            <w:tcBorders>
              <w:top w:val="single" w:sz="8" w:space="0" w:color="auto"/>
              <w:bottom w:val="single" w:sz="8" w:space="0" w:color="auto"/>
            </w:tcBorders>
          </w:tcPr>
          <w:p w14:paraId="6AE99EFC" w14:textId="09238741" w:rsidR="001A0994" w:rsidRDefault="001A0994" w:rsidP="00175115">
            <w:pPr>
              <w:pStyle w:val="XF-0"/>
              <w:rPr>
                <w:rFonts w:hint="eastAsia"/>
              </w:rPr>
            </w:pPr>
            <w:r>
              <w:rPr>
                <w:rFonts w:hint="eastAsia"/>
              </w:rPr>
              <w:t>数据位（总长度</w:t>
            </w:r>
            <w:r>
              <w:rPr>
                <w:rFonts w:hint="eastAsia"/>
              </w:rPr>
              <w:t>2</w:t>
            </w:r>
            <w:r>
              <w:rPr>
                <w:rFonts w:hint="eastAsia"/>
              </w:rPr>
              <w:t>5字节）</w:t>
            </w:r>
          </w:p>
        </w:tc>
        <w:tc>
          <w:tcPr>
            <w:tcW w:w="584" w:type="pct"/>
            <w:tcBorders>
              <w:top w:val="single" w:sz="8" w:space="0" w:color="auto"/>
              <w:bottom w:val="single" w:sz="8" w:space="0" w:color="auto"/>
            </w:tcBorders>
          </w:tcPr>
          <w:p w14:paraId="1F852A33" w14:textId="77777777" w:rsidR="001A0994" w:rsidRDefault="001A0994" w:rsidP="00175115">
            <w:pPr>
              <w:pStyle w:val="XF-0"/>
              <w:rPr>
                <w:rFonts w:hint="eastAsia"/>
              </w:rPr>
            </w:pPr>
            <w:r>
              <w:rPr>
                <w:rFonts w:hint="eastAsia"/>
              </w:rPr>
              <w:t>校验</w:t>
            </w:r>
          </w:p>
        </w:tc>
        <w:tc>
          <w:tcPr>
            <w:tcW w:w="376" w:type="pct"/>
            <w:tcBorders>
              <w:top w:val="single" w:sz="8" w:space="0" w:color="auto"/>
              <w:bottom w:val="single" w:sz="8" w:space="0" w:color="auto"/>
            </w:tcBorders>
          </w:tcPr>
          <w:p w14:paraId="52B0BBB8" w14:textId="77777777" w:rsidR="001A0994" w:rsidRDefault="001A0994" w:rsidP="00175115">
            <w:pPr>
              <w:pStyle w:val="XF-0"/>
              <w:rPr>
                <w:rFonts w:hint="eastAsia"/>
              </w:rPr>
            </w:pPr>
            <w:r>
              <w:rPr>
                <w:rFonts w:hint="eastAsia"/>
              </w:rPr>
              <w:t>帧尾</w:t>
            </w:r>
          </w:p>
        </w:tc>
      </w:tr>
      <w:tr w:rsidR="001A0994" w14:paraId="791BDD02" w14:textId="77777777" w:rsidTr="001A0994">
        <w:tc>
          <w:tcPr>
            <w:tcW w:w="376" w:type="pct"/>
            <w:vMerge w:val="restart"/>
            <w:tcBorders>
              <w:top w:val="single" w:sz="8" w:space="0" w:color="auto"/>
            </w:tcBorders>
          </w:tcPr>
          <w:p w14:paraId="67B55775" w14:textId="77777777" w:rsidR="001A0994" w:rsidRDefault="001A0994" w:rsidP="00175115">
            <w:pPr>
              <w:pStyle w:val="XF-0"/>
              <w:rPr>
                <w:rFonts w:hint="eastAsia"/>
                <w:b/>
              </w:rPr>
            </w:pPr>
            <w:r>
              <w:rPr>
                <w:rFonts w:hint="eastAsia"/>
              </w:rPr>
              <w:t>0F F0</w:t>
            </w:r>
          </w:p>
        </w:tc>
        <w:tc>
          <w:tcPr>
            <w:tcW w:w="465" w:type="pct"/>
            <w:vMerge w:val="restart"/>
            <w:tcBorders>
              <w:top w:val="single" w:sz="8" w:space="0" w:color="auto"/>
            </w:tcBorders>
          </w:tcPr>
          <w:p w14:paraId="32E900DE" w14:textId="22CA495E" w:rsidR="001A0994" w:rsidRDefault="001A0994" w:rsidP="00175115">
            <w:pPr>
              <w:pStyle w:val="XF-0"/>
              <w:rPr>
                <w:rFonts w:hint="eastAsia"/>
              </w:rPr>
            </w:pPr>
            <w:r>
              <w:rPr>
                <w:rFonts w:hint="eastAsia"/>
              </w:rPr>
              <w:t>0</w:t>
            </w:r>
            <w:r>
              <w:rPr>
                <w:rFonts w:hint="eastAsia"/>
              </w:rPr>
              <w:t>7</w:t>
            </w:r>
          </w:p>
        </w:tc>
        <w:tc>
          <w:tcPr>
            <w:tcW w:w="525" w:type="pct"/>
            <w:tcBorders>
              <w:top w:val="single" w:sz="8" w:space="0" w:color="auto"/>
            </w:tcBorders>
          </w:tcPr>
          <w:p w14:paraId="2FD30490" w14:textId="5B1CCA7B" w:rsidR="001A0994" w:rsidRDefault="001A0994" w:rsidP="00175115">
            <w:pPr>
              <w:pStyle w:val="XF-0"/>
              <w:rPr>
                <w:rFonts w:hint="eastAsia"/>
              </w:rPr>
            </w:pPr>
            <w:r>
              <w:rPr>
                <w:rFonts w:hint="eastAsia"/>
              </w:rPr>
              <w:t>0</w:t>
            </w:r>
            <w:r>
              <w:rPr>
                <w:rFonts w:hint="eastAsia"/>
              </w:rPr>
              <w:t>0：第一行</w:t>
            </w:r>
          </w:p>
        </w:tc>
        <w:tc>
          <w:tcPr>
            <w:tcW w:w="544" w:type="pct"/>
            <w:vMerge w:val="restart"/>
            <w:tcBorders>
              <w:top w:val="single" w:sz="8" w:space="0" w:color="auto"/>
            </w:tcBorders>
          </w:tcPr>
          <w:p w14:paraId="4D62DFD4" w14:textId="5BD7186F" w:rsidR="001A0994" w:rsidRDefault="001A0994" w:rsidP="00175115">
            <w:pPr>
              <w:pStyle w:val="XF-0"/>
              <w:rPr>
                <w:rFonts w:hint="eastAsia"/>
              </w:rPr>
            </w:pPr>
            <w:r>
              <w:rPr>
                <w:rFonts w:hint="eastAsia"/>
              </w:rPr>
              <w:t>00</w:t>
            </w:r>
            <w:r>
              <w:rPr>
                <w:rFonts w:hint="eastAsia"/>
              </w:rPr>
              <w:t>：显示</w:t>
            </w:r>
            <w:r>
              <w:rPr>
                <w:rFonts w:hint="eastAsia"/>
              </w:rPr>
              <w:t>关闭</w:t>
            </w:r>
          </w:p>
          <w:p w14:paraId="6531A7D9" w14:textId="69374CE7" w:rsidR="001A0994" w:rsidRDefault="001A0994" w:rsidP="00175115">
            <w:pPr>
              <w:pStyle w:val="XF-0"/>
              <w:rPr>
                <w:rFonts w:hint="eastAsia"/>
              </w:rPr>
            </w:pPr>
            <w:r>
              <w:rPr>
                <w:rFonts w:hint="eastAsia"/>
              </w:rPr>
              <w:t>01：显示开启</w:t>
            </w:r>
          </w:p>
        </w:tc>
        <w:tc>
          <w:tcPr>
            <w:tcW w:w="2129" w:type="pct"/>
            <w:vMerge w:val="restart"/>
            <w:tcBorders>
              <w:top w:val="single" w:sz="8" w:space="0" w:color="auto"/>
            </w:tcBorders>
          </w:tcPr>
          <w:p w14:paraId="45E6FAAA" w14:textId="77777777" w:rsidR="001A0994" w:rsidRDefault="001A0994" w:rsidP="00175115">
            <w:pPr>
              <w:pStyle w:val="XF-0"/>
            </w:pPr>
            <w:r>
              <w:rPr>
                <w:rFonts w:hint="eastAsia"/>
              </w:rPr>
              <w:t>传输的信息以字符的ASCII码形式发送，低位在前</w:t>
            </w:r>
          </w:p>
          <w:p w14:paraId="3D0115E3" w14:textId="56EC0574" w:rsidR="00491753" w:rsidRDefault="00491753" w:rsidP="00175115">
            <w:pPr>
              <w:pStyle w:val="XF-0"/>
              <w:rPr>
                <w:rFonts w:hint="eastAsia"/>
              </w:rPr>
            </w:pPr>
            <w:r>
              <w:rPr>
                <w:rFonts w:hint="eastAsia"/>
              </w:rPr>
              <w:t>字符串的显示采用左对齐的方式</w:t>
            </w:r>
          </w:p>
        </w:tc>
        <w:tc>
          <w:tcPr>
            <w:tcW w:w="584" w:type="pct"/>
            <w:vMerge w:val="restart"/>
            <w:tcBorders>
              <w:top w:val="single" w:sz="8" w:space="0" w:color="auto"/>
            </w:tcBorders>
            <w:vAlign w:val="center"/>
          </w:tcPr>
          <w:p w14:paraId="6DB16813" w14:textId="77777777" w:rsidR="001A0994" w:rsidRDefault="001A0994" w:rsidP="001A0994">
            <w:pPr>
              <w:pStyle w:val="XF-0"/>
              <w:jc w:val="both"/>
              <w:rPr>
                <w:rFonts w:hint="eastAsia"/>
              </w:rPr>
            </w:pPr>
            <w:r>
              <w:rPr>
                <w:rFonts w:hint="eastAsia"/>
              </w:rPr>
              <w:t>地址位到数据位和校验取低位1字节</w:t>
            </w:r>
          </w:p>
        </w:tc>
        <w:tc>
          <w:tcPr>
            <w:tcW w:w="376" w:type="pct"/>
            <w:vMerge w:val="restart"/>
            <w:tcBorders>
              <w:top w:val="single" w:sz="8" w:space="0" w:color="auto"/>
            </w:tcBorders>
            <w:vAlign w:val="center"/>
          </w:tcPr>
          <w:p w14:paraId="49F28D19" w14:textId="77777777" w:rsidR="001A0994" w:rsidRDefault="001A0994" w:rsidP="001A0994">
            <w:pPr>
              <w:pStyle w:val="XF-0"/>
              <w:jc w:val="both"/>
              <w:rPr>
                <w:rFonts w:hint="eastAsia"/>
              </w:rPr>
            </w:pPr>
            <w:r>
              <w:rPr>
                <w:rFonts w:hint="eastAsia"/>
              </w:rPr>
              <w:t>F0 0F</w:t>
            </w:r>
          </w:p>
        </w:tc>
      </w:tr>
      <w:tr w:rsidR="001A0994" w14:paraId="401AE24D" w14:textId="77777777" w:rsidTr="001A0994">
        <w:tc>
          <w:tcPr>
            <w:tcW w:w="376" w:type="pct"/>
            <w:vMerge/>
          </w:tcPr>
          <w:p w14:paraId="3CFA8944" w14:textId="77777777" w:rsidR="001A0994" w:rsidRDefault="001A0994" w:rsidP="00175115">
            <w:pPr>
              <w:pStyle w:val="XF-0"/>
              <w:rPr>
                <w:rFonts w:hint="eastAsia"/>
                <w:b/>
              </w:rPr>
            </w:pPr>
          </w:p>
        </w:tc>
        <w:tc>
          <w:tcPr>
            <w:tcW w:w="465" w:type="pct"/>
            <w:vMerge/>
          </w:tcPr>
          <w:p w14:paraId="7270D323" w14:textId="140B1480" w:rsidR="001A0994" w:rsidRDefault="001A0994" w:rsidP="00175115">
            <w:pPr>
              <w:pStyle w:val="XF-0"/>
              <w:rPr>
                <w:rFonts w:hint="eastAsia"/>
              </w:rPr>
            </w:pPr>
          </w:p>
        </w:tc>
        <w:tc>
          <w:tcPr>
            <w:tcW w:w="525" w:type="pct"/>
          </w:tcPr>
          <w:p w14:paraId="6D60D2F5" w14:textId="0C038DEF" w:rsidR="001A0994" w:rsidRDefault="001A0994" w:rsidP="00175115">
            <w:pPr>
              <w:pStyle w:val="XF-0"/>
              <w:rPr>
                <w:rFonts w:hint="eastAsia"/>
              </w:rPr>
            </w:pPr>
            <w:r>
              <w:rPr>
                <w:rFonts w:hint="eastAsia"/>
              </w:rPr>
              <w:t>0</w:t>
            </w:r>
            <w:r>
              <w:rPr>
                <w:rFonts w:hint="eastAsia"/>
              </w:rPr>
              <w:t>1：第二行</w:t>
            </w:r>
          </w:p>
        </w:tc>
        <w:tc>
          <w:tcPr>
            <w:tcW w:w="544" w:type="pct"/>
            <w:vMerge/>
          </w:tcPr>
          <w:p w14:paraId="666BAADD" w14:textId="098E2E6F" w:rsidR="001A0994" w:rsidRDefault="001A0994" w:rsidP="00175115">
            <w:pPr>
              <w:pStyle w:val="XF-0"/>
              <w:rPr>
                <w:rFonts w:hint="eastAsia"/>
              </w:rPr>
            </w:pPr>
          </w:p>
        </w:tc>
        <w:tc>
          <w:tcPr>
            <w:tcW w:w="2129" w:type="pct"/>
            <w:vMerge/>
          </w:tcPr>
          <w:p w14:paraId="4B86C18B" w14:textId="5F15B4A5" w:rsidR="001A0994" w:rsidRDefault="001A0994" w:rsidP="00175115">
            <w:pPr>
              <w:pStyle w:val="XF-0"/>
              <w:rPr>
                <w:rFonts w:hint="eastAsia"/>
              </w:rPr>
            </w:pPr>
          </w:p>
        </w:tc>
        <w:tc>
          <w:tcPr>
            <w:tcW w:w="584" w:type="pct"/>
            <w:vMerge/>
          </w:tcPr>
          <w:p w14:paraId="0BBBC27F" w14:textId="77777777" w:rsidR="001A0994" w:rsidRDefault="001A0994" w:rsidP="00175115">
            <w:pPr>
              <w:pStyle w:val="XF-0"/>
              <w:rPr>
                <w:rFonts w:hint="eastAsia"/>
              </w:rPr>
            </w:pPr>
          </w:p>
        </w:tc>
        <w:tc>
          <w:tcPr>
            <w:tcW w:w="376" w:type="pct"/>
            <w:vMerge/>
          </w:tcPr>
          <w:p w14:paraId="3D21432D" w14:textId="77777777" w:rsidR="001A0994" w:rsidRDefault="001A0994" w:rsidP="00175115">
            <w:pPr>
              <w:pStyle w:val="XF-0"/>
              <w:rPr>
                <w:rFonts w:hint="eastAsia"/>
              </w:rPr>
            </w:pPr>
          </w:p>
        </w:tc>
      </w:tr>
      <w:tr w:rsidR="001A0994" w14:paraId="5E1F4807" w14:textId="77777777" w:rsidTr="001A0994">
        <w:tc>
          <w:tcPr>
            <w:tcW w:w="376" w:type="pct"/>
            <w:vMerge/>
          </w:tcPr>
          <w:p w14:paraId="5CB48C45" w14:textId="77777777" w:rsidR="001A0994" w:rsidRDefault="001A0994" w:rsidP="00175115">
            <w:pPr>
              <w:pStyle w:val="XF-0"/>
              <w:rPr>
                <w:rFonts w:hint="eastAsia"/>
                <w:b/>
              </w:rPr>
            </w:pPr>
          </w:p>
        </w:tc>
        <w:tc>
          <w:tcPr>
            <w:tcW w:w="465" w:type="pct"/>
            <w:vMerge/>
          </w:tcPr>
          <w:p w14:paraId="15762D6D" w14:textId="77777777" w:rsidR="001A0994" w:rsidRDefault="001A0994" w:rsidP="00175115">
            <w:pPr>
              <w:pStyle w:val="XF-0"/>
              <w:rPr>
                <w:rFonts w:hint="eastAsia"/>
              </w:rPr>
            </w:pPr>
          </w:p>
        </w:tc>
        <w:tc>
          <w:tcPr>
            <w:tcW w:w="525" w:type="pct"/>
          </w:tcPr>
          <w:p w14:paraId="71B979D3" w14:textId="7C5F1A34" w:rsidR="001A0994" w:rsidRDefault="001A0994" w:rsidP="00175115">
            <w:pPr>
              <w:pStyle w:val="XF-0"/>
              <w:rPr>
                <w:rFonts w:hint="eastAsia"/>
              </w:rPr>
            </w:pPr>
            <w:r>
              <w:rPr>
                <w:rFonts w:hint="eastAsia"/>
              </w:rPr>
              <w:t>02：第三行</w:t>
            </w:r>
          </w:p>
        </w:tc>
        <w:tc>
          <w:tcPr>
            <w:tcW w:w="544" w:type="pct"/>
            <w:vMerge/>
          </w:tcPr>
          <w:p w14:paraId="73837B93" w14:textId="77777777" w:rsidR="001A0994" w:rsidRDefault="001A0994" w:rsidP="00175115">
            <w:pPr>
              <w:pStyle w:val="XF-0"/>
              <w:rPr>
                <w:rFonts w:hint="eastAsia"/>
              </w:rPr>
            </w:pPr>
          </w:p>
        </w:tc>
        <w:tc>
          <w:tcPr>
            <w:tcW w:w="2129" w:type="pct"/>
            <w:vMerge/>
          </w:tcPr>
          <w:p w14:paraId="1628B436" w14:textId="77777777" w:rsidR="001A0994" w:rsidRDefault="001A0994" w:rsidP="00175115">
            <w:pPr>
              <w:pStyle w:val="XF-0"/>
              <w:rPr>
                <w:rFonts w:hint="eastAsia"/>
              </w:rPr>
            </w:pPr>
          </w:p>
        </w:tc>
        <w:tc>
          <w:tcPr>
            <w:tcW w:w="584" w:type="pct"/>
            <w:vMerge/>
          </w:tcPr>
          <w:p w14:paraId="32962E32" w14:textId="77777777" w:rsidR="001A0994" w:rsidRDefault="001A0994" w:rsidP="00175115">
            <w:pPr>
              <w:pStyle w:val="XF-0"/>
              <w:rPr>
                <w:rFonts w:hint="eastAsia"/>
              </w:rPr>
            </w:pPr>
          </w:p>
        </w:tc>
        <w:tc>
          <w:tcPr>
            <w:tcW w:w="376" w:type="pct"/>
            <w:vMerge/>
          </w:tcPr>
          <w:p w14:paraId="4676FEF1" w14:textId="77777777" w:rsidR="001A0994" w:rsidRDefault="001A0994" w:rsidP="00175115">
            <w:pPr>
              <w:pStyle w:val="XF-0"/>
              <w:rPr>
                <w:rFonts w:hint="eastAsia"/>
              </w:rPr>
            </w:pPr>
          </w:p>
        </w:tc>
      </w:tr>
      <w:tr w:rsidR="001A0994" w14:paraId="1087DEB9" w14:textId="77777777" w:rsidTr="001A0994">
        <w:tc>
          <w:tcPr>
            <w:tcW w:w="376" w:type="pct"/>
            <w:vMerge/>
          </w:tcPr>
          <w:p w14:paraId="2974E468" w14:textId="77777777" w:rsidR="001A0994" w:rsidRDefault="001A0994" w:rsidP="00175115">
            <w:pPr>
              <w:pStyle w:val="XF-0"/>
              <w:rPr>
                <w:rFonts w:hint="eastAsia"/>
                <w:b/>
              </w:rPr>
            </w:pPr>
          </w:p>
        </w:tc>
        <w:tc>
          <w:tcPr>
            <w:tcW w:w="465" w:type="pct"/>
            <w:vMerge/>
          </w:tcPr>
          <w:p w14:paraId="046B2A60" w14:textId="77777777" w:rsidR="001A0994" w:rsidRDefault="001A0994" w:rsidP="00175115">
            <w:pPr>
              <w:pStyle w:val="XF-0"/>
              <w:rPr>
                <w:rFonts w:hint="eastAsia"/>
              </w:rPr>
            </w:pPr>
          </w:p>
        </w:tc>
        <w:tc>
          <w:tcPr>
            <w:tcW w:w="525" w:type="pct"/>
          </w:tcPr>
          <w:p w14:paraId="1E454805" w14:textId="6C40DFC9" w:rsidR="001A0994" w:rsidRDefault="001A0994" w:rsidP="00175115">
            <w:pPr>
              <w:pStyle w:val="XF-0"/>
              <w:rPr>
                <w:rFonts w:hint="eastAsia"/>
              </w:rPr>
            </w:pPr>
            <w:r>
              <w:rPr>
                <w:rFonts w:hint="eastAsia"/>
              </w:rPr>
              <w:t>03：第四行</w:t>
            </w:r>
          </w:p>
        </w:tc>
        <w:tc>
          <w:tcPr>
            <w:tcW w:w="544" w:type="pct"/>
            <w:vMerge/>
          </w:tcPr>
          <w:p w14:paraId="62E8A28F" w14:textId="77777777" w:rsidR="001A0994" w:rsidRDefault="001A0994" w:rsidP="00175115">
            <w:pPr>
              <w:pStyle w:val="XF-0"/>
              <w:rPr>
                <w:rFonts w:hint="eastAsia"/>
              </w:rPr>
            </w:pPr>
          </w:p>
        </w:tc>
        <w:tc>
          <w:tcPr>
            <w:tcW w:w="2129" w:type="pct"/>
            <w:vMerge/>
          </w:tcPr>
          <w:p w14:paraId="11B13160" w14:textId="77777777" w:rsidR="001A0994" w:rsidRDefault="001A0994" w:rsidP="00175115">
            <w:pPr>
              <w:pStyle w:val="XF-0"/>
              <w:rPr>
                <w:rFonts w:hint="eastAsia"/>
              </w:rPr>
            </w:pPr>
          </w:p>
        </w:tc>
        <w:tc>
          <w:tcPr>
            <w:tcW w:w="584" w:type="pct"/>
            <w:vMerge/>
          </w:tcPr>
          <w:p w14:paraId="55BFF927" w14:textId="77777777" w:rsidR="001A0994" w:rsidRDefault="001A0994" w:rsidP="00175115">
            <w:pPr>
              <w:pStyle w:val="XF-0"/>
              <w:rPr>
                <w:rFonts w:hint="eastAsia"/>
              </w:rPr>
            </w:pPr>
          </w:p>
        </w:tc>
        <w:tc>
          <w:tcPr>
            <w:tcW w:w="376" w:type="pct"/>
            <w:vMerge/>
          </w:tcPr>
          <w:p w14:paraId="40C63FBC" w14:textId="77777777" w:rsidR="001A0994" w:rsidRDefault="001A0994" w:rsidP="00175115">
            <w:pPr>
              <w:pStyle w:val="XF-0"/>
              <w:rPr>
                <w:rFonts w:hint="eastAsia"/>
              </w:rPr>
            </w:pPr>
          </w:p>
        </w:tc>
      </w:tr>
      <w:tr w:rsidR="001A0994" w14:paraId="6E178F3B" w14:textId="77777777" w:rsidTr="001A0994">
        <w:tc>
          <w:tcPr>
            <w:tcW w:w="376" w:type="pct"/>
            <w:vMerge/>
          </w:tcPr>
          <w:p w14:paraId="0FF4258B" w14:textId="77777777" w:rsidR="001A0994" w:rsidRDefault="001A0994" w:rsidP="00175115">
            <w:pPr>
              <w:pStyle w:val="XF-0"/>
              <w:rPr>
                <w:rFonts w:hint="eastAsia"/>
                <w:b/>
              </w:rPr>
            </w:pPr>
          </w:p>
        </w:tc>
        <w:tc>
          <w:tcPr>
            <w:tcW w:w="465" w:type="pct"/>
            <w:vMerge/>
          </w:tcPr>
          <w:p w14:paraId="2450ECB0" w14:textId="77777777" w:rsidR="001A0994" w:rsidRDefault="001A0994" w:rsidP="00175115">
            <w:pPr>
              <w:pStyle w:val="XF-0"/>
              <w:rPr>
                <w:rFonts w:hint="eastAsia"/>
              </w:rPr>
            </w:pPr>
          </w:p>
        </w:tc>
        <w:tc>
          <w:tcPr>
            <w:tcW w:w="525" w:type="pct"/>
          </w:tcPr>
          <w:p w14:paraId="4F94CF56" w14:textId="41E938AB" w:rsidR="001A0994" w:rsidRDefault="001A0994" w:rsidP="00175115">
            <w:pPr>
              <w:pStyle w:val="XF-0"/>
              <w:rPr>
                <w:rFonts w:hint="eastAsia"/>
              </w:rPr>
            </w:pPr>
            <w:r>
              <w:rPr>
                <w:rFonts w:hint="eastAsia"/>
              </w:rPr>
              <w:t>04：第五行</w:t>
            </w:r>
          </w:p>
        </w:tc>
        <w:tc>
          <w:tcPr>
            <w:tcW w:w="544" w:type="pct"/>
            <w:vMerge/>
          </w:tcPr>
          <w:p w14:paraId="1AE30750" w14:textId="77777777" w:rsidR="001A0994" w:rsidRDefault="001A0994" w:rsidP="00175115">
            <w:pPr>
              <w:pStyle w:val="XF-0"/>
              <w:rPr>
                <w:rFonts w:hint="eastAsia"/>
              </w:rPr>
            </w:pPr>
          </w:p>
        </w:tc>
        <w:tc>
          <w:tcPr>
            <w:tcW w:w="2129" w:type="pct"/>
            <w:vMerge/>
          </w:tcPr>
          <w:p w14:paraId="129C3F36" w14:textId="77777777" w:rsidR="001A0994" w:rsidRDefault="001A0994" w:rsidP="00175115">
            <w:pPr>
              <w:pStyle w:val="XF-0"/>
              <w:rPr>
                <w:rFonts w:hint="eastAsia"/>
              </w:rPr>
            </w:pPr>
          </w:p>
        </w:tc>
        <w:tc>
          <w:tcPr>
            <w:tcW w:w="584" w:type="pct"/>
            <w:vMerge/>
          </w:tcPr>
          <w:p w14:paraId="0F31C879" w14:textId="77777777" w:rsidR="001A0994" w:rsidRDefault="001A0994" w:rsidP="00175115">
            <w:pPr>
              <w:pStyle w:val="XF-0"/>
              <w:rPr>
                <w:rFonts w:hint="eastAsia"/>
              </w:rPr>
            </w:pPr>
          </w:p>
        </w:tc>
        <w:tc>
          <w:tcPr>
            <w:tcW w:w="376" w:type="pct"/>
            <w:vMerge/>
          </w:tcPr>
          <w:p w14:paraId="03E472DF" w14:textId="77777777" w:rsidR="001A0994" w:rsidRDefault="001A0994" w:rsidP="00175115">
            <w:pPr>
              <w:pStyle w:val="XF-0"/>
              <w:rPr>
                <w:rFonts w:hint="eastAsia"/>
              </w:rPr>
            </w:pPr>
          </w:p>
        </w:tc>
      </w:tr>
    </w:tbl>
    <w:p w14:paraId="4A12A692" w14:textId="642CF5A9" w:rsidR="007C69E3" w:rsidRDefault="007C69E3" w:rsidP="007C69E3">
      <w:pPr>
        <w:pStyle w:val="XF-"/>
        <w:rPr>
          <w:rFonts w:hint="eastAsia"/>
        </w:rPr>
      </w:pPr>
      <w:r>
        <w:rPr>
          <w:rFonts w:hint="eastAsia"/>
        </w:rPr>
        <w:t>备注：该部分OSD的显示受到跟踪器-显示控制指令-功能位</w:t>
      </w:r>
      <w:r>
        <w:rPr>
          <w:rFonts w:hint="eastAsia"/>
        </w:rPr>
        <w:t>03：OSD显示</w:t>
      </w:r>
      <w:r>
        <w:rPr>
          <w:rFonts w:hint="eastAsia"/>
        </w:rPr>
        <w:t>的统一控制。</w:t>
      </w:r>
    </w:p>
    <w:p w14:paraId="4B45EFE7" w14:textId="3F4EB8C1" w:rsidR="001A0994" w:rsidRDefault="001A0994" w:rsidP="00BB6539">
      <w:r>
        <w:br w:type="page"/>
      </w:r>
    </w:p>
    <w:p w14:paraId="1B06850F" w14:textId="0D3DC210" w:rsidR="00AE1875" w:rsidRDefault="00000000">
      <w:pPr>
        <w:pStyle w:val="2"/>
        <w:spacing w:before="0" w:after="0"/>
        <w:ind w:left="0" w:firstLine="0"/>
        <w:contextualSpacing/>
      </w:pPr>
      <w:bookmarkStart w:id="60" w:name="_Toc229133435"/>
      <w:bookmarkStart w:id="61" w:name="OLE_LINK1"/>
      <w:r>
        <w:rPr>
          <w:rFonts w:hint="eastAsia"/>
        </w:rPr>
        <w:lastRenderedPageBreak/>
        <w:t>回送命令</w:t>
      </w:r>
      <w:bookmarkEnd w:id="60"/>
    </w:p>
    <w:bookmarkEnd w:id="61"/>
    <w:p w14:paraId="642B4DBD" w14:textId="77777777" w:rsidR="00AE1875" w:rsidRDefault="00000000" w:rsidP="00BB6539">
      <w:pPr>
        <w:pStyle w:val="XF-"/>
        <w:rPr>
          <w:rFonts w:hint="eastAsia"/>
        </w:rPr>
      </w:pPr>
      <w:r>
        <w:rPr>
          <w:rFonts w:hint="eastAsia"/>
        </w:rPr>
        <w:t>以下为跟踪处理器向综合显控软件的回送指令，显控软件可根据需要进行解析和显示。</w:t>
      </w:r>
    </w:p>
    <w:p w14:paraId="6C523BD3" w14:textId="77777777" w:rsidR="00AE1875" w:rsidRDefault="00000000" w:rsidP="00BB6539">
      <w:pPr>
        <w:pStyle w:val="XF-"/>
        <w:rPr>
          <w:rFonts w:hint="eastAsia"/>
        </w:rPr>
      </w:pPr>
      <w:r>
        <w:rPr>
          <w:rFonts w:hint="eastAsia"/>
        </w:rPr>
        <w:t>发送条件：综合显控软件发送指令时回复状态；</w:t>
      </w:r>
    </w:p>
    <w:p w14:paraId="29CE0AA2" w14:textId="77777777" w:rsidR="00AE1875" w:rsidRDefault="00000000" w:rsidP="00BB6539">
      <w:pPr>
        <w:pStyle w:val="XF-"/>
        <w:rPr>
          <w:rFonts w:hint="eastAsia"/>
        </w:rPr>
      </w:pPr>
      <w:r>
        <w:rPr>
          <w:rFonts w:hint="eastAsia"/>
        </w:rPr>
        <w:t>发送频度：不定；</w:t>
      </w:r>
    </w:p>
    <w:p w14:paraId="607AC1CA" w14:textId="77777777" w:rsidR="00AE1875" w:rsidRDefault="00000000" w:rsidP="00BB6539">
      <w:pPr>
        <w:pStyle w:val="XF-"/>
        <w:rPr>
          <w:rFonts w:hint="eastAsia"/>
        </w:rPr>
      </w:pPr>
      <w:r>
        <w:rPr>
          <w:rFonts w:hint="eastAsia"/>
        </w:rPr>
        <w:t>接收处理要求：无。</w:t>
      </w:r>
    </w:p>
    <w:p w14:paraId="60695386" w14:textId="77777777" w:rsidR="00AE1875" w:rsidRDefault="00000000">
      <w:pPr>
        <w:pStyle w:val="3"/>
      </w:pPr>
      <w:bookmarkStart w:id="62" w:name="_Ref226471948"/>
      <w:bookmarkStart w:id="63" w:name="_Toc229133436"/>
      <w:bookmarkStart w:id="64" w:name="OLE_LINK2"/>
      <w:r>
        <w:rPr>
          <w:rFonts w:hint="eastAsia"/>
        </w:rPr>
        <w:t>负载状态上报</w:t>
      </w:r>
      <w:bookmarkEnd w:id="62"/>
      <w:bookmarkEnd w:id="63"/>
    </w:p>
    <w:bookmarkEnd w:id="64"/>
    <w:p w14:paraId="43B62029" w14:textId="28D79B4F" w:rsidR="00AE1875" w:rsidRDefault="00000000" w:rsidP="00BB6539">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11</w:t>
      </w:r>
      <w:r>
        <w:fldChar w:fldCharType="end"/>
      </w:r>
      <w:r>
        <w:rPr>
          <w:rFonts w:hint="eastAsia"/>
        </w:rPr>
        <w:t>跟踪处理板回复综合处理软件状态帧格式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2688"/>
        <w:gridCol w:w="1319"/>
        <w:gridCol w:w="4001"/>
        <w:gridCol w:w="3966"/>
        <w:gridCol w:w="810"/>
      </w:tblGrid>
      <w:tr w:rsidR="00AE1875" w14:paraId="3F7AFC5C" w14:textId="77777777">
        <w:trPr>
          <w:jc w:val="center"/>
        </w:trPr>
        <w:tc>
          <w:tcPr>
            <w:tcW w:w="610" w:type="pct"/>
            <w:vAlign w:val="center"/>
          </w:tcPr>
          <w:p w14:paraId="3CFC8EA0" w14:textId="77777777" w:rsidR="00AE1875" w:rsidRDefault="00000000" w:rsidP="00BB6539">
            <w:pPr>
              <w:pStyle w:val="XF-0"/>
              <w:rPr>
                <w:rFonts w:hint="eastAsia"/>
              </w:rPr>
            </w:pPr>
            <w:r>
              <w:rPr>
                <w:rFonts w:hint="eastAsia"/>
              </w:rPr>
              <w:t>名称</w:t>
            </w:r>
          </w:p>
        </w:tc>
        <w:tc>
          <w:tcPr>
            <w:tcW w:w="922" w:type="pct"/>
            <w:tcBorders>
              <w:right w:val="single" w:sz="8" w:space="0" w:color="auto"/>
            </w:tcBorders>
            <w:vAlign w:val="center"/>
          </w:tcPr>
          <w:p w14:paraId="3FF85FC6" w14:textId="77777777" w:rsidR="00AE1875" w:rsidRDefault="00000000" w:rsidP="00BB6539">
            <w:pPr>
              <w:pStyle w:val="XF-0"/>
              <w:rPr>
                <w:rFonts w:hint="eastAsia"/>
              </w:rPr>
            </w:pPr>
            <w:r>
              <w:rPr>
                <w:rFonts w:hint="eastAsia"/>
              </w:rPr>
              <w:t>字段长度</w:t>
            </w:r>
          </w:p>
          <w:p w14:paraId="367F0BFE" w14:textId="77777777" w:rsidR="00AE1875" w:rsidRDefault="00000000" w:rsidP="00BB6539">
            <w:pPr>
              <w:pStyle w:val="XF-0"/>
              <w:rPr>
                <w:rFonts w:hint="eastAsia"/>
              </w:rPr>
            </w:pPr>
            <w:r>
              <w:rPr>
                <w:rFonts w:hint="eastAsia"/>
              </w:rPr>
              <w:t>(字节)</w:t>
            </w:r>
          </w:p>
        </w:tc>
        <w:tc>
          <w:tcPr>
            <w:tcW w:w="453" w:type="pct"/>
            <w:tcBorders>
              <w:left w:val="single" w:sz="8" w:space="0" w:color="auto"/>
            </w:tcBorders>
            <w:vAlign w:val="center"/>
          </w:tcPr>
          <w:p w14:paraId="42FBD9AD" w14:textId="77777777" w:rsidR="00AE1875" w:rsidRDefault="00000000" w:rsidP="00BB6539">
            <w:pPr>
              <w:pStyle w:val="XF-0"/>
              <w:rPr>
                <w:rFonts w:hint="eastAsia"/>
              </w:rPr>
            </w:pPr>
            <w:r>
              <w:rPr>
                <w:rFonts w:hint="eastAsia"/>
              </w:rPr>
              <w:t>单位</w:t>
            </w:r>
          </w:p>
        </w:tc>
        <w:tc>
          <w:tcPr>
            <w:tcW w:w="1373" w:type="pct"/>
            <w:tcBorders>
              <w:left w:val="single" w:sz="8" w:space="0" w:color="auto"/>
            </w:tcBorders>
            <w:vAlign w:val="center"/>
          </w:tcPr>
          <w:p w14:paraId="52DAA9D9" w14:textId="77777777" w:rsidR="00AE1875" w:rsidRDefault="00000000" w:rsidP="00BB6539">
            <w:pPr>
              <w:pStyle w:val="XF-0"/>
              <w:rPr>
                <w:rFonts w:hint="eastAsia"/>
              </w:rPr>
            </w:pPr>
            <w:r>
              <w:rPr>
                <w:rFonts w:hint="eastAsia"/>
              </w:rPr>
              <w:t>阈值范围</w:t>
            </w:r>
          </w:p>
        </w:tc>
        <w:tc>
          <w:tcPr>
            <w:tcW w:w="1361" w:type="pct"/>
            <w:vAlign w:val="center"/>
          </w:tcPr>
          <w:p w14:paraId="29B2C82B" w14:textId="77777777" w:rsidR="00AE1875" w:rsidRDefault="00000000" w:rsidP="00BB6539">
            <w:pPr>
              <w:pStyle w:val="XF-0"/>
              <w:rPr>
                <w:rFonts w:hint="eastAsia"/>
              </w:rPr>
            </w:pPr>
            <w:r>
              <w:rPr>
                <w:rFonts w:hint="eastAsia"/>
              </w:rPr>
              <w:t>备注</w:t>
            </w:r>
          </w:p>
        </w:tc>
        <w:tc>
          <w:tcPr>
            <w:tcW w:w="278" w:type="pct"/>
            <w:vAlign w:val="center"/>
          </w:tcPr>
          <w:p w14:paraId="4AB5E765" w14:textId="77777777" w:rsidR="00AE1875" w:rsidRDefault="00000000" w:rsidP="00BB6539">
            <w:pPr>
              <w:pStyle w:val="XF-0"/>
              <w:rPr>
                <w:rFonts w:hint="eastAsia"/>
              </w:rPr>
            </w:pPr>
            <w:r>
              <w:rPr>
                <w:rFonts w:hint="eastAsia"/>
              </w:rPr>
              <w:t>举例</w:t>
            </w:r>
          </w:p>
        </w:tc>
      </w:tr>
      <w:tr w:rsidR="00AE1875" w14:paraId="121EC38F" w14:textId="77777777">
        <w:trPr>
          <w:trHeight w:val="90"/>
          <w:jc w:val="center"/>
        </w:trPr>
        <w:tc>
          <w:tcPr>
            <w:tcW w:w="610" w:type="pct"/>
            <w:vAlign w:val="center"/>
          </w:tcPr>
          <w:p w14:paraId="6C303A20" w14:textId="77777777" w:rsidR="00AE1875" w:rsidRDefault="00000000" w:rsidP="00BB6539">
            <w:pPr>
              <w:pStyle w:val="XF-0"/>
              <w:rPr>
                <w:rFonts w:hint="eastAsia"/>
              </w:rPr>
            </w:pPr>
            <w:r>
              <w:rPr>
                <w:rFonts w:hint="eastAsia"/>
              </w:rPr>
              <w:t>命令帧头</w:t>
            </w:r>
          </w:p>
        </w:tc>
        <w:tc>
          <w:tcPr>
            <w:tcW w:w="922" w:type="pct"/>
            <w:tcBorders>
              <w:right w:val="single" w:sz="8" w:space="0" w:color="auto"/>
            </w:tcBorders>
            <w:vAlign w:val="center"/>
          </w:tcPr>
          <w:p w14:paraId="1132BC43" w14:textId="77777777" w:rsidR="00AE1875" w:rsidRDefault="00000000" w:rsidP="00BB6539">
            <w:pPr>
              <w:pStyle w:val="XF-0"/>
              <w:rPr>
                <w:rFonts w:hint="eastAsia"/>
              </w:rPr>
            </w:pPr>
            <w:r>
              <w:rPr>
                <w:rFonts w:hint="eastAsia"/>
              </w:rPr>
              <w:t>2</w:t>
            </w:r>
          </w:p>
        </w:tc>
        <w:tc>
          <w:tcPr>
            <w:tcW w:w="453" w:type="pct"/>
            <w:tcBorders>
              <w:left w:val="single" w:sz="8" w:space="0" w:color="auto"/>
            </w:tcBorders>
            <w:vAlign w:val="center"/>
          </w:tcPr>
          <w:p w14:paraId="626D19B3" w14:textId="77777777" w:rsidR="00AE1875" w:rsidRDefault="00AE1875" w:rsidP="00BB6539">
            <w:pPr>
              <w:pStyle w:val="XF-0"/>
              <w:rPr>
                <w:rFonts w:hint="eastAsia"/>
              </w:rPr>
            </w:pPr>
          </w:p>
        </w:tc>
        <w:tc>
          <w:tcPr>
            <w:tcW w:w="1373" w:type="pct"/>
            <w:tcBorders>
              <w:left w:val="single" w:sz="8" w:space="0" w:color="auto"/>
            </w:tcBorders>
            <w:vAlign w:val="center"/>
          </w:tcPr>
          <w:p w14:paraId="0E7FCD2F" w14:textId="77777777" w:rsidR="00AE1875" w:rsidRDefault="00000000" w:rsidP="00BB6539">
            <w:pPr>
              <w:pStyle w:val="XF-0"/>
              <w:rPr>
                <w:rFonts w:hint="eastAsia"/>
              </w:rPr>
            </w:pPr>
            <w:r>
              <w:rPr>
                <w:rFonts w:hint="eastAsia"/>
              </w:rPr>
              <w:t>1F F1</w:t>
            </w:r>
          </w:p>
        </w:tc>
        <w:tc>
          <w:tcPr>
            <w:tcW w:w="1361" w:type="pct"/>
            <w:vAlign w:val="center"/>
          </w:tcPr>
          <w:p w14:paraId="57EF3FCA" w14:textId="77777777" w:rsidR="00AE1875" w:rsidRDefault="00AE1875" w:rsidP="00BB6539">
            <w:pPr>
              <w:pStyle w:val="XF-0"/>
              <w:rPr>
                <w:rFonts w:hint="eastAsia"/>
              </w:rPr>
            </w:pPr>
          </w:p>
        </w:tc>
        <w:tc>
          <w:tcPr>
            <w:tcW w:w="278" w:type="pct"/>
            <w:vAlign w:val="center"/>
          </w:tcPr>
          <w:p w14:paraId="106F1FAC" w14:textId="77777777" w:rsidR="00AE1875" w:rsidRDefault="00AE1875" w:rsidP="00BB6539">
            <w:pPr>
              <w:pStyle w:val="XF-0"/>
              <w:rPr>
                <w:rFonts w:hint="eastAsia"/>
              </w:rPr>
            </w:pPr>
          </w:p>
        </w:tc>
      </w:tr>
      <w:tr w:rsidR="00AE1875" w14:paraId="012908E6" w14:textId="77777777">
        <w:trPr>
          <w:jc w:val="center"/>
        </w:trPr>
        <w:tc>
          <w:tcPr>
            <w:tcW w:w="610" w:type="pct"/>
            <w:vAlign w:val="center"/>
          </w:tcPr>
          <w:p w14:paraId="4140EFA9" w14:textId="77777777" w:rsidR="00AE1875" w:rsidRDefault="00000000" w:rsidP="00BB6539">
            <w:pPr>
              <w:pStyle w:val="XF-0"/>
              <w:rPr>
                <w:rFonts w:hint="eastAsia"/>
              </w:rPr>
            </w:pPr>
            <w:r>
              <w:rPr>
                <w:rFonts w:hint="eastAsia"/>
              </w:rPr>
              <w:t>地址位</w:t>
            </w:r>
          </w:p>
        </w:tc>
        <w:tc>
          <w:tcPr>
            <w:tcW w:w="922" w:type="pct"/>
            <w:tcBorders>
              <w:right w:val="single" w:sz="8" w:space="0" w:color="auto"/>
            </w:tcBorders>
            <w:vAlign w:val="center"/>
          </w:tcPr>
          <w:p w14:paraId="7336EE66" w14:textId="77777777" w:rsidR="00AE1875" w:rsidRDefault="00000000" w:rsidP="00BB6539">
            <w:pPr>
              <w:pStyle w:val="XF-0"/>
              <w:rPr>
                <w:rFonts w:hint="eastAsia"/>
              </w:rPr>
            </w:pPr>
            <w:r>
              <w:rPr>
                <w:rFonts w:hint="eastAsia"/>
              </w:rPr>
              <w:t>1</w:t>
            </w:r>
          </w:p>
        </w:tc>
        <w:tc>
          <w:tcPr>
            <w:tcW w:w="453" w:type="pct"/>
            <w:tcBorders>
              <w:left w:val="single" w:sz="8" w:space="0" w:color="auto"/>
            </w:tcBorders>
            <w:vAlign w:val="center"/>
          </w:tcPr>
          <w:p w14:paraId="1D64AE40" w14:textId="77777777" w:rsidR="00AE1875" w:rsidRDefault="00AE1875" w:rsidP="00BB6539">
            <w:pPr>
              <w:pStyle w:val="XF-0"/>
              <w:rPr>
                <w:rFonts w:hint="eastAsia"/>
              </w:rPr>
            </w:pPr>
          </w:p>
        </w:tc>
        <w:tc>
          <w:tcPr>
            <w:tcW w:w="1373" w:type="pct"/>
            <w:tcBorders>
              <w:left w:val="single" w:sz="8" w:space="0" w:color="auto"/>
            </w:tcBorders>
          </w:tcPr>
          <w:p w14:paraId="3A7D9602" w14:textId="77777777" w:rsidR="00AE1875" w:rsidRDefault="00000000" w:rsidP="00BB6539">
            <w:pPr>
              <w:pStyle w:val="XF-0"/>
              <w:rPr>
                <w:rFonts w:hint="eastAsia"/>
              </w:rPr>
            </w:pPr>
            <w:r>
              <w:rPr>
                <w:rFonts w:hint="eastAsia"/>
              </w:rPr>
              <w:t>00/01</w:t>
            </w:r>
          </w:p>
        </w:tc>
        <w:tc>
          <w:tcPr>
            <w:tcW w:w="1361" w:type="pct"/>
            <w:vAlign w:val="center"/>
          </w:tcPr>
          <w:p w14:paraId="7EF08C83" w14:textId="77777777" w:rsidR="00AE1875" w:rsidRDefault="00000000" w:rsidP="00BB6539">
            <w:pPr>
              <w:pStyle w:val="XF-0"/>
              <w:rPr>
                <w:rFonts w:hint="eastAsia"/>
              </w:rPr>
            </w:pPr>
            <w:r>
              <w:rPr>
                <w:rFonts w:hint="eastAsia"/>
              </w:rPr>
              <w:t>00白光通道/01红外通道</w:t>
            </w:r>
            <w:r>
              <w:rPr>
                <w:rFonts w:hint="eastAsia"/>
              </w:rPr>
              <w:br/>
              <w:t>（跟踪两通道竞合，让上位机之知晓数据是白光，或者是红外产生的）</w:t>
            </w:r>
          </w:p>
        </w:tc>
        <w:tc>
          <w:tcPr>
            <w:tcW w:w="278" w:type="pct"/>
          </w:tcPr>
          <w:p w14:paraId="6D4B69DC" w14:textId="77777777" w:rsidR="00AE1875" w:rsidRDefault="00AE1875" w:rsidP="00BB6539">
            <w:pPr>
              <w:pStyle w:val="XF-0"/>
              <w:rPr>
                <w:rFonts w:hint="eastAsia"/>
              </w:rPr>
            </w:pPr>
          </w:p>
        </w:tc>
      </w:tr>
      <w:tr w:rsidR="00AE1875" w14:paraId="536D2808" w14:textId="77777777">
        <w:trPr>
          <w:jc w:val="center"/>
        </w:trPr>
        <w:tc>
          <w:tcPr>
            <w:tcW w:w="610" w:type="pct"/>
            <w:vAlign w:val="center"/>
          </w:tcPr>
          <w:p w14:paraId="1E47094B" w14:textId="77777777" w:rsidR="00AE1875" w:rsidRDefault="00000000" w:rsidP="00BB6539">
            <w:pPr>
              <w:pStyle w:val="XF-0"/>
              <w:rPr>
                <w:rFonts w:hint="eastAsia"/>
              </w:rPr>
            </w:pPr>
            <w:r>
              <w:rPr>
                <w:rFonts w:hint="eastAsia"/>
              </w:rPr>
              <w:t>帧序号</w:t>
            </w:r>
          </w:p>
        </w:tc>
        <w:tc>
          <w:tcPr>
            <w:tcW w:w="922" w:type="pct"/>
            <w:tcBorders>
              <w:right w:val="single" w:sz="8" w:space="0" w:color="auto"/>
            </w:tcBorders>
            <w:vAlign w:val="center"/>
          </w:tcPr>
          <w:p w14:paraId="263C3C65" w14:textId="77777777" w:rsidR="00AE1875" w:rsidRDefault="00000000" w:rsidP="00BB6539">
            <w:pPr>
              <w:pStyle w:val="XF-0"/>
              <w:rPr>
                <w:rFonts w:hint="eastAsia"/>
              </w:rPr>
            </w:pPr>
            <w:r>
              <w:rPr>
                <w:rFonts w:hint="eastAsia"/>
              </w:rPr>
              <w:t>2</w:t>
            </w:r>
          </w:p>
        </w:tc>
        <w:tc>
          <w:tcPr>
            <w:tcW w:w="453" w:type="pct"/>
            <w:tcBorders>
              <w:left w:val="single" w:sz="8" w:space="0" w:color="auto"/>
            </w:tcBorders>
            <w:vAlign w:val="center"/>
          </w:tcPr>
          <w:p w14:paraId="6FE5ABDE" w14:textId="77777777" w:rsidR="00AE1875" w:rsidRDefault="00AE1875" w:rsidP="00BB6539">
            <w:pPr>
              <w:pStyle w:val="XF-0"/>
              <w:rPr>
                <w:rFonts w:hint="eastAsia"/>
              </w:rPr>
            </w:pPr>
          </w:p>
        </w:tc>
        <w:tc>
          <w:tcPr>
            <w:tcW w:w="1373" w:type="pct"/>
            <w:tcBorders>
              <w:left w:val="single" w:sz="8" w:space="0" w:color="auto"/>
            </w:tcBorders>
            <w:vAlign w:val="center"/>
          </w:tcPr>
          <w:p w14:paraId="58FF5C8B" w14:textId="77777777" w:rsidR="00AE1875" w:rsidRDefault="00000000" w:rsidP="00BB6539">
            <w:pPr>
              <w:pStyle w:val="XF-0"/>
              <w:rPr>
                <w:rFonts w:hint="eastAsia"/>
              </w:rPr>
            </w:pPr>
            <w:r>
              <w:rPr>
                <w:rFonts w:hint="eastAsia"/>
              </w:rPr>
              <w:t>0000-FFFF</w:t>
            </w:r>
          </w:p>
        </w:tc>
        <w:tc>
          <w:tcPr>
            <w:tcW w:w="1361" w:type="pct"/>
            <w:vAlign w:val="center"/>
          </w:tcPr>
          <w:p w14:paraId="578E3083" w14:textId="77777777" w:rsidR="00AE1875" w:rsidRDefault="00AE1875" w:rsidP="00BB6539">
            <w:pPr>
              <w:pStyle w:val="XF-0"/>
              <w:rPr>
                <w:rFonts w:hint="eastAsia"/>
              </w:rPr>
            </w:pPr>
          </w:p>
        </w:tc>
        <w:tc>
          <w:tcPr>
            <w:tcW w:w="278" w:type="pct"/>
            <w:vAlign w:val="center"/>
          </w:tcPr>
          <w:p w14:paraId="04E800A3" w14:textId="77777777" w:rsidR="00AE1875" w:rsidRDefault="00AE1875" w:rsidP="00BB6539">
            <w:pPr>
              <w:pStyle w:val="XF-0"/>
              <w:rPr>
                <w:rFonts w:hint="eastAsia"/>
              </w:rPr>
            </w:pPr>
          </w:p>
        </w:tc>
      </w:tr>
      <w:tr w:rsidR="00AE1875" w14:paraId="53134DCB" w14:textId="77777777">
        <w:trPr>
          <w:trHeight w:val="90"/>
          <w:jc w:val="center"/>
        </w:trPr>
        <w:tc>
          <w:tcPr>
            <w:tcW w:w="610" w:type="pct"/>
            <w:vAlign w:val="center"/>
          </w:tcPr>
          <w:p w14:paraId="1DA5AB4D" w14:textId="77777777" w:rsidR="00AE1875" w:rsidRDefault="00000000" w:rsidP="00BB6539">
            <w:pPr>
              <w:pStyle w:val="XF-0"/>
              <w:rPr>
                <w:rFonts w:hint="eastAsia"/>
              </w:rPr>
            </w:pPr>
            <w:r>
              <w:rPr>
                <w:rFonts w:hint="eastAsia"/>
              </w:rPr>
              <w:t>数据位</w:t>
            </w:r>
          </w:p>
        </w:tc>
        <w:tc>
          <w:tcPr>
            <w:tcW w:w="922" w:type="pct"/>
            <w:tcBorders>
              <w:right w:val="single" w:sz="8" w:space="0" w:color="auto"/>
            </w:tcBorders>
            <w:vAlign w:val="center"/>
          </w:tcPr>
          <w:p w14:paraId="77A96E21" w14:textId="731FB7D3" w:rsidR="00AE1875" w:rsidRDefault="00000000" w:rsidP="00BB6539">
            <w:pPr>
              <w:pStyle w:val="XF-0"/>
              <w:rPr>
                <w:rFonts w:hint="eastAsia"/>
              </w:rPr>
            </w:pPr>
            <w:r>
              <w:rPr>
                <w:rFonts w:hint="eastAsia"/>
              </w:rPr>
              <w:t>4</w:t>
            </w:r>
            <w:r w:rsidR="00A719DC">
              <w:rPr>
                <w:rFonts w:hint="eastAsia"/>
              </w:rPr>
              <w:t>1</w:t>
            </w:r>
          </w:p>
        </w:tc>
        <w:tc>
          <w:tcPr>
            <w:tcW w:w="453" w:type="pct"/>
            <w:tcBorders>
              <w:left w:val="single" w:sz="8" w:space="0" w:color="auto"/>
            </w:tcBorders>
            <w:vAlign w:val="center"/>
          </w:tcPr>
          <w:p w14:paraId="39F2DAEE" w14:textId="77777777" w:rsidR="00AE1875" w:rsidRDefault="00AE1875" w:rsidP="00BB6539">
            <w:pPr>
              <w:pStyle w:val="XF-0"/>
              <w:rPr>
                <w:rFonts w:hint="eastAsia"/>
              </w:rPr>
            </w:pPr>
          </w:p>
        </w:tc>
        <w:tc>
          <w:tcPr>
            <w:tcW w:w="1373" w:type="pct"/>
            <w:tcBorders>
              <w:left w:val="single" w:sz="8" w:space="0" w:color="auto"/>
            </w:tcBorders>
            <w:vAlign w:val="center"/>
          </w:tcPr>
          <w:p w14:paraId="34C5A884" w14:textId="77777777" w:rsidR="00AE1875" w:rsidRDefault="00000000" w:rsidP="00BB6539">
            <w:pPr>
              <w:pStyle w:val="XF-0"/>
              <w:rPr>
                <w:rFonts w:hint="eastAsia"/>
              </w:rPr>
            </w:pPr>
            <w:r>
              <w:rPr>
                <w:rFonts w:hint="eastAsia"/>
              </w:rPr>
              <w:t>状态信息定义详见下表</w:t>
            </w:r>
          </w:p>
        </w:tc>
        <w:tc>
          <w:tcPr>
            <w:tcW w:w="1361" w:type="pct"/>
            <w:vAlign w:val="center"/>
          </w:tcPr>
          <w:p w14:paraId="1DDE9171" w14:textId="77777777" w:rsidR="00AE1875" w:rsidRDefault="00AE1875" w:rsidP="00BB6539">
            <w:pPr>
              <w:pStyle w:val="XF-0"/>
              <w:rPr>
                <w:rFonts w:hint="eastAsia"/>
              </w:rPr>
            </w:pPr>
          </w:p>
        </w:tc>
        <w:tc>
          <w:tcPr>
            <w:tcW w:w="278" w:type="pct"/>
            <w:vAlign w:val="center"/>
          </w:tcPr>
          <w:p w14:paraId="7E7E6C72" w14:textId="77777777" w:rsidR="00AE1875" w:rsidRDefault="00AE1875" w:rsidP="00BB6539">
            <w:pPr>
              <w:pStyle w:val="XF-0"/>
              <w:rPr>
                <w:rFonts w:hint="eastAsia"/>
              </w:rPr>
            </w:pPr>
          </w:p>
        </w:tc>
      </w:tr>
      <w:tr w:rsidR="00AE1875" w14:paraId="49962E4A" w14:textId="77777777">
        <w:trPr>
          <w:jc w:val="center"/>
        </w:trPr>
        <w:tc>
          <w:tcPr>
            <w:tcW w:w="610" w:type="pct"/>
            <w:vAlign w:val="center"/>
          </w:tcPr>
          <w:p w14:paraId="269C52AB" w14:textId="77777777" w:rsidR="00AE1875" w:rsidRDefault="00000000" w:rsidP="00BB6539">
            <w:pPr>
              <w:pStyle w:val="XF-0"/>
              <w:rPr>
                <w:rFonts w:hint="eastAsia"/>
              </w:rPr>
            </w:pPr>
            <w:r>
              <w:rPr>
                <w:rFonts w:hint="eastAsia"/>
              </w:rPr>
              <w:t>校验和</w:t>
            </w:r>
          </w:p>
        </w:tc>
        <w:tc>
          <w:tcPr>
            <w:tcW w:w="922" w:type="pct"/>
            <w:tcBorders>
              <w:right w:val="single" w:sz="8" w:space="0" w:color="auto"/>
            </w:tcBorders>
            <w:vAlign w:val="center"/>
          </w:tcPr>
          <w:p w14:paraId="561C2F81" w14:textId="77777777" w:rsidR="00AE1875" w:rsidRDefault="00000000" w:rsidP="00BB6539">
            <w:pPr>
              <w:pStyle w:val="XF-0"/>
              <w:rPr>
                <w:rFonts w:hint="eastAsia"/>
              </w:rPr>
            </w:pPr>
            <w:r>
              <w:rPr>
                <w:rFonts w:hint="eastAsia"/>
              </w:rPr>
              <w:t>1</w:t>
            </w:r>
          </w:p>
        </w:tc>
        <w:tc>
          <w:tcPr>
            <w:tcW w:w="453" w:type="pct"/>
            <w:tcBorders>
              <w:left w:val="single" w:sz="8" w:space="0" w:color="auto"/>
            </w:tcBorders>
            <w:vAlign w:val="center"/>
          </w:tcPr>
          <w:p w14:paraId="12574959" w14:textId="77777777" w:rsidR="00AE1875" w:rsidRDefault="00AE1875" w:rsidP="00BB6539">
            <w:pPr>
              <w:pStyle w:val="XF-0"/>
              <w:rPr>
                <w:rFonts w:hint="eastAsia"/>
              </w:rPr>
            </w:pPr>
          </w:p>
        </w:tc>
        <w:tc>
          <w:tcPr>
            <w:tcW w:w="1373" w:type="pct"/>
            <w:tcBorders>
              <w:left w:val="single" w:sz="8" w:space="0" w:color="auto"/>
            </w:tcBorders>
            <w:vAlign w:val="center"/>
          </w:tcPr>
          <w:p w14:paraId="39A59ADF" w14:textId="77777777" w:rsidR="00AE1875" w:rsidRDefault="00000000" w:rsidP="00BB6539">
            <w:pPr>
              <w:pStyle w:val="XF-0"/>
              <w:rPr>
                <w:rFonts w:hint="eastAsia"/>
              </w:rPr>
            </w:pPr>
            <w:r>
              <w:rPr>
                <w:rFonts w:hint="eastAsia"/>
              </w:rPr>
              <w:t>地址位到数据位和校验取低位1字节</w:t>
            </w:r>
          </w:p>
        </w:tc>
        <w:tc>
          <w:tcPr>
            <w:tcW w:w="1361" w:type="pct"/>
            <w:vAlign w:val="center"/>
          </w:tcPr>
          <w:p w14:paraId="2133380D" w14:textId="77777777" w:rsidR="00AE1875" w:rsidRDefault="00AE1875" w:rsidP="00BB6539">
            <w:pPr>
              <w:pStyle w:val="XF-0"/>
              <w:rPr>
                <w:rFonts w:hint="eastAsia"/>
              </w:rPr>
            </w:pPr>
          </w:p>
        </w:tc>
        <w:tc>
          <w:tcPr>
            <w:tcW w:w="278" w:type="pct"/>
            <w:vAlign w:val="center"/>
          </w:tcPr>
          <w:p w14:paraId="44FA18CC" w14:textId="77777777" w:rsidR="00AE1875" w:rsidRDefault="00AE1875" w:rsidP="00BB6539">
            <w:pPr>
              <w:pStyle w:val="XF-0"/>
              <w:rPr>
                <w:rFonts w:hint="eastAsia"/>
              </w:rPr>
            </w:pPr>
          </w:p>
        </w:tc>
      </w:tr>
      <w:tr w:rsidR="00AE1875" w14:paraId="19EAB4E1" w14:textId="77777777">
        <w:trPr>
          <w:jc w:val="center"/>
        </w:trPr>
        <w:tc>
          <w:tcPr>
            <w:tcW w:w="610" w:type="pct"/>
            <w:vAlign w:val="center"/>
          </w:tcPr>
          <w:p w14:paraId="217AA11B" w14:textId="77777777" w:rsidR="00AE1875" w:rsidRDefault="00000000" w:rsidP="00BB6539">
            <w:pPr>
              <w:pStyle w:val="XF-0"/>
              <w:rPr>
                <w:rFonts w:hint="eastAsia"/>
              </w:rPr>
            </w:pPr>
            <w:r>
              <w:rPr>
                <w:rFonts w:hint="eastAsia"/>
              </w:rPr>
              <w:t>命令帧尾</w:t>
            </w:r>
          </w:p>
        </w:tc>
        <w:tc>
          <w:tcPr>
            <w:tcW w:w="922" w:type="pct"/>
            <w:tcBorders>
              <w:right w:val="single" w:sz="8" w:space="0" w:color="auto"/>
            </w:tcBorders>
            <w:vAlign w:val="center"/>
          </w:tcPr>
          <w:p w14:paraId="78834293" w14:textId="77777777" w:rsidR="00AE1875" w:rsidRDefault="00000000" w:rsidP="00BB6539">
            <w:pPr>
              <w:pStyle w:val="XF-0"/>
              <w:rPr>
                <w:rFonts w:hint="eastAsia"/>
              </w:rPr>
            </w:pPr>
            <w:r>
              <w:rPr>
                <w:rFonts w:hint="eastAsia"/>
              </w:rPr>
              <w:t>2</w:t>
            </w:r>
          </w:p>
        </w:tc>
        <w:tc>
          <w:tcPr>
            <w:tcW w:w="453" w:type="pct"/>
            <w:tcBorders>
              <w:left w:val="single" w:sz="8" w:space="0" w:color="auto"/>
            </w:tcBorders>
            <w:vAlign w:val="center"/>
          </w:tcPr>
          <w:p w14:paraId="5E9E0354" w14:textId="77777777" w:rsidR="00AE1875" w:rsidRDefault="00AE1875" w:rsidP="00BB6539">
            <w:pPr>
              <w:pStyle w:val="XF-0"/>
              <w:rPr>
                <w:rFonts w:hint="eastAsia"/>
              </w:rPr>
            </w:pPr>
          </w:p>
        </w:tc>
        <w:tc>
          <w:tcPr>
            <w:tcW w:w="1373" w:type="pct"/>
            <w:tcBorders>
              <w:left w:val="single" w:sz="8" w:space="0" w:color="auto"/>
            </w:tcBorders>
            <w:vAlign w:val="center"/>
          </w:tcPr>
          <w:p w14:paraId="6EF28627" w14:textId="77777777" w:rsidR="00AE1875" w:rsidRDefault="00000000" w:rsidP="00BB6539">
            <w:pPr>
              <w:pStyle w:val="XF-0"/>
              <w:rPr>
                <w:rFonts w:hint="eastAsia"/>
              </w:rPr>
            </w:pPr>
            <w:r>
              <w:rPr>
                <w:rFonts w:hint="eastAsia"/>
              </w:rPr>
              <w:t>F1 1F</w:t>
            </w:r>
          </w:p>
        </w:tc>
        <w:tc>
          <w:tcPr>
            <w:tcW w:w="1361" w:type="pct"/>
            <w:vAlign w:val="center"/>
          </w:tcPr>
          <w:p w14:paraId="691181CC" w14:textId="77777777" w:rsidR="00AE1875" w:rsidRDefault="00AE1875" w:rsidP="00BB6539">
            <w:pPr>
              <w:pStyle w:val="XF-0"/>
              <w:rPr>
                <w:rFonts w:hint="eastAsia"/>
              </w:rPr>
            </w:pPr>
          </w:p>
        </w:tc>
        <w:tc>
          <w:tcPr>
            <w:tcW w:w="278" w:type="pct"/>
            <w:vAlign w:val="center"/>
          </w:tcPr>
          <w:p w14:paraId="5FAD6438" w14:textId="77777777" w:rsidR="00AE1875" w:rsidRDefault="00AE1875" w:rsidP="00BB6539">
            <w:pPr>
              <w:pStyle w:val="XF-0"/>
              <w:rPr>
                <w:rFonts w:hint="eastAsia"/>
              </w:rPr>
            </w:pPr>
          </w:p>
        </w:tc>
      </w:tr>
    </w:tbl>
    <w:p w14:paraId="5C29CADE" w14:textId="77777777" w:rsidR="00AE1875" w:rsidRDefault="00AE1875" w:rsidP="00131C63"/>
    <w:p w14:paraId="4A588A27" w14:textId="23C03F6E" w:rsidR="00AE1875" w:rsidRDefault="00000000" w:rsidP="00BB6539">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fldChar w:fldCharType="begin"/>
      </w:r>
      <w:r>
        <w:instrText xml:space="preserve"> </w:instrText>
      </w:r>
      <w:r>
        <w:rPr>
          <w:rFonts w:hint="eastAsia"/>
        </w:rPr>
        <w:instrText>SEQ 表 \* ARABIC \s 1</w:instrText>
      </w:r>
      <w:r>
        <w:instrText xml:space="preserve"> </w:instrText>
      </w:r>
      <w:r>
        <w:fldChar w:fldCharType="separate"/>
      </w:r>
      <w:r w:rsidR="001D0F89">
        <w:rPr>
          <w:rFonts w:hint="eastAsia"/>
          <w:noProof/>
        </w:rPr>
        <w:t>12</w:t>
      </w:r>
      <w:r>
        <w:fldChar w:fldCharType="end"/>
      </w:r>
      <w:r>
        <w:rPr>
          <w:rFonts w:hint="eastAsia"/>
        </w:rPr>
        <w:t xml:space="preserve"> 反馈状态信息详细定义</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2667"/>
        <w:gridCol w:w="1328"/>
        <w:gridCol w:w="3989"/>
        <w:gridCol w:w="4790"/>
      </w:tblGrid>
      <w:tr w:rsidR="00AE1875" w14:paraId="27896245" w14:textId="77777777">
        <w:trPr>
          <w:trHeight w:val="90"/>
          <w:jc w:val="center"/>
        </w:trPr>
        <w:tc>
          <w:tcPr>
            <w:tcW w:w="613" w:type="pct"/>
            <w:shd w:val="solid" w:color="FFFFFF" w:themeColor="background1" w:fill="auto"/>
            <w:vAlign w:val="center"/>
          </w:tcPr>
          <w:p w14:paraId="41B8DC66" w14:textId="77777777" w:rsidR="00AE1875" w:rsidRDefault="00000000" w:rsidP="00BB6539">
            <w:pPr>
              <w:pStyle w:val="XF-0"/>
              <w:rPr>
                <w:rFonts w:hint="eastAsia"/>
              </w:rPr>
            </w:pPr>
            <w:r>
              <w:rPr>
                <w:rFonts w:hint="eastAsia"/>
              </w:rPr>
              <w:t>参数名称</w:t>
            </w:r>
          </w:p>
        </w:tc>
        <w:tc>
          <w:tcPr>
            <w:tcW w:w="916" w:type="pct"/>
            <w:shd w:val="solid" w:color="FFFFFF" w:themeColor="background1" w:fill="auto"/>
          </w:tcPr>
          <w:p w14:paraId="6BEC13E9" w14:textId="77777777" w:rsidR="00AE1875" w:rsidRDefault="00000000" w:rsidP="00BB6539">
            <w:pPr>
              <w:pStyle w:val="XF-0"/>
              <w:rPr>
                <w:rFonts w:hint="eastAsia"/>
              </w:rPr>
            </w:pPr>
            <w:r>
              <w:rPr>
                <w:rFonts w:hint="eastAsia"/>
              </w:rPr>
              <w:t>字节号</w:t>
            </w:r>
          </w:p>
        </w:tc>
        <w:tc>
          <w:tcPr>
            <w:tcW w:w="456" w:type="pct"/>
            <w:shd w:val="solid" w:color="FFFFFF" w:themeColor="background1" w:fill="auto"/>
            <w:vAlign w:val="center"/>
          </w:tcPr>
          <w:p w14:paraId="5AC4D032" w14:textId="77777777" w:rsidR="00AE1875" w:rsidRDefault="00000000" w:rsidP="00BB6539">
            <w:pPr>
              <w:pStyle w:val="XF-0"/>
              <w:rPr>
                <w:rFonts w:hint="eastAsia"/>
              </w:rPr>
            </w:pPr>
            <w:r>
              <w:rPr>
                <w:rFonts w:hint="eastAsia"/>
              </w:rPr>
              <w:t>数据长度</w:t>
            </w:r>
          </w:p>
        </w:tc>
        <w:tc>
          <w:tcPr>
            <w:tcW w:w="1370" w:type="pct"/>
            <w:shd w:val="solid" w:color="FFFFFF" w:themeColor="background1" w:fill="auto"/>
          </w:tcPr>
          <w:p w14:paraId="4B74066C" w14:textId="77777777" w:rsidR="00AE1875" w:rsidRDefault="00000000" w:rsidP="00BB6539">
            <w:pPr>
              <w:pStyle w:val="XF-0"/>
              <w:rPr>
                <w:rFonts w:hint="eastAsia"/>
              </w:rPr>
            </w:pPr>
            <w:r>
              <w:rPr>
                <w:rFonts w:hint="eastAsia"/>
              </w:rPr>
              <w:t>约定参数</w:t>
            </w:r>
          </w:p>
        </w:tc>
        <w:tc>
          <w:tcPr>
            <w:tcW w:w="1645" w:type="pct"/>
            <w:shd w:val="solid" w:color="FFFFFF" w:themeColor="background1" w:fill="auto"/>
            <w:vAlign w:val="center"/>
          </w:tcPr>
          <w:p w14:paraId="3D274B88" w14:textId="77777777" w:rsidR="00AE1875" w:rsidRDefault="00000000" w:rsidP="00BB6539">
            <w:pPr>
              <w:pStyle w:val="XF-0"/>
              <w:rPr>
                <w:rFonts w:hint="eastAsia"/>
              </w:rPr>
            </w:pPr>
            <w:r>
              <w:rPr>
                <w:rFonts w:hint="eastAsia"/>
              </w:rPr>
              <w:t>说明</w:t>
            </w:r>
          </w:p>
        </w:tc>
      </w:tr>
      <w:tr w:rsidR="00AE1875" w14:paraId="185DF6F9" w14:textId="77777777">
        <w:trPr>
          <w:jc w:val="center"/>
        </w:trPr>
        <w:tc>
          <w:tcPr>
            <w:tcW w:w="613" w:type="pct"/>
            <w:shd w:val="solid" w:color="FFFFFF" w:themeColor="background1" w:fill="auto"/>
            <w:vAlign w:val="center"/>
          </w:tcPr>
          <w:p w14:paraId="5C8BBDF1" w14:textId="77777777" w:rsidR="00AE1875" w:rsidRDefault="00000000" w:rsidP="00BB6539">
            <w:pPr>
              <w:pStyle w:val="XF-0"/>
              <w:rPr>
                <w:rFonts w:hint="eastAsia"/>
              </w:rPr>
            </w:pPr>
            <w:r>
              <w:rPr>
                <w:rFonts w:hint="eastAsia"/>
              </w:rPr>
              <w:lastRenderedPageBreak/>
              <w:t>帧头</w:t>
            </w:r>
          </w:p>
        </w:tc>
        <w:tc>
          <w:tcPr>
            <w:tcW w:w="916" w:type="pct"/>
            <w:shd w:val="solid" w:color="FFFFFF" w:themeColor="background1" w:fill="auto"/>
            <w:vAlign w:val="center"/>
          </w:tcPr>
          <w:p w14:paraId="7802AE53" w14:textId="77777777" w:rsidR="00AE1875" w:rsidRDefault="00000000" w:rsidP="00BB6539">
            <w:pPr>
              <w:pStyle w:val="XF-0"/>
              <w:rPr>
                <w:rFonts w:hint="eastAsia"/>
              </w:rPr>
            </w:pPr>
            <w:r>
              <w:rPr>
                <w:rFonts w:hint="eastAsia"/>
              </w:rPr>
              <w:t>0-1</w:t>
            </w:r>
          </w:p>
        </w:tc>
        <w:tc>
          <w:tcPr>
            <w:tcW w:w="456" w:type="pct"/>
            <w:shd w:val="solid" w:color="FFFFFF" w:themeColor="background1" w:fill="auto"/>
            <w:vAlign w:val="center"/>
          </w:tcPr>
          <w:p w14:paraId="19E695F3" w14:textId="77777777" w:rsidR="00AE1875" w:rsidRDefault="00000000" w:rsidP="00BB6539">
            <w:pPr>
              <w:pStyle w:val="XF-0"/>
              <w:rPr>
                <w:rFonts w:hint="eastAsia"/>
              </w:rPr>
            </w:pPr>
            <w:r>
              <w:rPr>
                <w:rFonts w:hint="eastAsia"/>
              </w:rPr>
              <w:t>2字节</w:t>
            </w:r>
          </w:p>
        </w:tc>
        <w:tc>
          <w:tcPr>
            <w:tcW w:w="1370" w:type="pct"/>
            <w:shd w:val="solid" w:color="FFFFFF" w:themeColor="background1" w:fill="auto"/>
          </w:tcPr>
          <w:p w14:paraId="3E133F0E" w14:textId="77777777" w:rsidR="00AE1875" w:rsidRDefault="00000000" w:rsidP="00BB6539">
            <w:pPr>
              <w:pStyle w:val="XF-0"/>
              <w:rPr>
                <w:rFonts w:hint="eastAsia"/>
              </w:rPr>
            </w:pPr>
            <w:r>
              <w:rPr>
                <w:rFonts w:hint="eastAsia"/>
              </w:rPr>
              <w:t>1F F1</w:t>
            </w:r>
          </w:p>
        </w:tc>
        <w:tc>
          <w:tcPr>
            <w:tcW w:w="1645" w:type="pct"/>
            <w:shd w:val="solid" w:color="FFFFFF" w:themeColor="background1" w:fill="auto"/>
            <w:vAlign w:val="center"/>
          </w:tcPr>
          <w:p w14:paraId="0366C346" w14:textId="77777777" w:rsidR="00AE1875" w:rsidRDefault="00AE1875" w:rsidP="00BB6539">
            <w:pPr>
              <w:pStyle w:val="XF-0"/>
              <w:rPr>
                <w:rFonts w:hint="eastAsia"/>
              </w:rPr>
            </w:pPr>
          </w:p>
        </w:tc>
      </w:tr>
      <w:tr w:rsidR="00AE1875" w14:paraId="23317EC7" w14:textId="77777777">
        <w:trPr>
          <w:trHeight w:val="90"/>
          <w:jc w:val="center"/>
        </w:trPr>
        <w:tc>
          <w:tcPr>
            <w:tcW w:w="613" w:type="pct"/>
            <w:shd w:val="solid" w:color="FFFFFF" w:themeColor="background1" w:fill="auto"/>
            <w:vAlign w:val="center"/>
          </w:tcPr>
          <w:p w14:paraId="67D87E2E" w14:textId="77777777" w:rsidR="00AE1875" w:rsidRDefault="00000000" w:rsidP="00BB6539">
            <w:pPr>
              <w:pStyle w:val="XF-0"/>
              <w:rPr>
                <w:rFonts w:hint="eastAsia"/>
              </w:rPr>
            </w:pPr>
            <w:r>
              <w:rPr>
                <w:rFonts w:hint="eastAsia"/>
              </w:rPr>
              <w:t>地址位</w:t>
            </w:r>
          </w:p>
        </w:tc>
        <w:tc>
          <w:tcPr>
            <w:tcW w:w="916" w:type="pct"/>
            <w:shd w:val="solid" w:color="FFFFFF" w:themeColor="background1" w:fill="auto"/>
            <w:vAlign w:val="center"/>
          </w:tcPr>
          <w:p w14:paraId="776D8EBD" w14:textId="77777777" w:rsidR="00AE1875" w:rsidRDefault="00000000" w:rsidP="00BB6539">
            <w:pPr>
              <w:pStyle w:val="XF-0"/>
              <w:rPr>
                <w:rFonts w:hint="eastAsia"/>
              </w:rPr>
            </w:pPr>
            <w:r>
              <w:rPr>
                <w:rFonts w:hint="eastAsia"/>
              </w:rPr>
              <w:t>2</w:t>
            </w:r>
          </w:p>
        </w:tc>
        <w:tc>
          <w:tcPr>
            <w:tcW w:w="456" w:type="pct"/>
            <w:shd w:val="solid" w:color="FFFFFF" w:themeColor="background1" w:fill="auto"/>
            <w:vAlign w:val="center"/>
          </w:tcPr>
          <w:p w14:paraId="4109D54E" w14:textId="77777777" w:rsidR="00AE1875" w:rsidRDefault="00000000" w:rsidP="00BB6539">
            <w:pPr>
              <w:pStyle w:val="XF-0"/>
              <w:rPr>
                <w:rFonts w:hint="eastAsia"/>
              </w:rPr>
            </w:pPr>
            <w:r>
              <w:rPr>
                <w:rFonts w:hint="eastAsia"/>
              </w:rPr>
              <w:t>1字节</w:t>
            </w:r>
          </w:p>
        </w:tc>
        <w:tc>
          <w:tcPr>
            <w:tcW w:w="1370" w:type="pct"/>
            <w:shd w:val="solid" w:color="FFFFFF" w:themeColor="background1" w:fill="auto"/>
          </w:tcPr>
          <w:p w14:paraId="3148F9DD" w14:textId="77777777" w:rsidR="00AE1875" w:rsidRDefault="00000000" w:rsidP="00BB6539">
            <w:pPr>
              <w:pStyle w:val="XF-0"/>
              <w:rPr>
                <w:rFonts w:hint="eastAsia"/>
              </w:rPr>
            </w:pPr>
            <w:r>
              <w:rPr>
                <w:rFonts w:hint="eastAsia"/>
              </w:rPr>
              <w:t>00/01</w:t>
            </w:r>
          </w:p>
        </w:tc>
        <w:tc>
          <w:tcPr>
            <w:tcW w:w="1645" w:type="pct"/>
            <w:shd w:val="solid" w:color="FFFFFF" w:themeColor="background1" w:fill="auto"/>
            <w:vAlign w:val="center"/>
          </w:tcPr>
          <w:p w14:paraId="57A655AC" w14:textId="77777777" w:rsidR="00AE1875" w:rsidRDefault="00000000" w:rsidP="00BB6539">
            <w:pPr>
              <w:pStyle w:val="XF-0"/>
              <w:rPr>
                <w:rFonts w:hint="eastAsia"/>
              </w:rPr>
            </w:pPr>
            <w:r>
              <w:rPr>
                <w:rFonts w:hint="eastAsia"/>
              </w:rPr>
              <w:t>00白光通道/01红外通道</w:t>
            </w:r>
            <w:r>
              <w:rPr>
                <w:rFonts w:hint="eastAsia"/>
              </w:rPr>
              <w:br/>
              <w:t>（跟踪两通道竞合，让上位机之知晓数据是白光，或者是红外产生的）</w:t>
            </w:r>
          </w:p>
        </w:tc>
      </w:tr>
      <w:tr w:rsidR="00AE1875" w14:paraId="2CA667E2" w14:textId="77777777">
        <w:trPr>
          <w:trHeight w:val="395"/>
          <w:jc w:val="center"/>
        </w:trPr>
        <w:tc>
          <w:tcPr>
            <w:tcW w:w="613" w:type="pct"/>
            <w:shd w:val="solid" w:color="FFFFFF" w:themeColor="background1" w:fill="auto"/>
            <w:vAlign w:val="center"/>
          </w:tcPr>
          <w:p w14:paraId="3CD96339" w14:textId="77777777" w:rsidR="00AE1875" w:rsidRDefault="00000000" w:rsidP="00BB6539">
            <w:pPr>
              <w:pStyle w:val="XF-0"/>
              <w:rPr>
                <w:rFonts w:hint="eastAsia"/>
              </w:rPr>
            </w:pPr>
            <w:r>
              <w:rPr>
                <w:rFonts w:hint="eastAsia"/>
              </w:rPr>
              <w:t>帧序号</w:t>
            </w:r>
          </w:p>
        </w:tc>
        <w:tc>
          <w:tcPr>
            <w:tcW w:w="916" w:type="pct"/>
            <w:shd w:val="solid" w:color="FFFFFF" w:themeColor="background1" w:fill="auto"/>
            <w:vAlign w:val="center"/>
          </w:tcPr>
          <w:p w14:paraId="7AC04DC2" w14:textId="77777777" w:rsidR="00AE1875" w:rsidRDefault="00000000" w:rsidP="00BB6539">
            <w:pPr>
              <w:pStyle w:val="XF-0"/>
              <w:rPr>
                <w:rFonts w:hint="eastAsia"/>
              </w:rPr>
            </w:pPr>
            <w:r>
              <w:rPr>
                <w:rFonts w:hint="eastAsia"/>
              </w:rPr>
              <w:t>3-4</w:t>
            </w:r>
          </w:p>
        </w:tc>
        <w:tc>
          <w:tcPr>
            <w:tcW w:w="456" w:type="pct"/>
            <w:shd w:val="solid" w:color="FFFFFF" w:themeColor="background1" w:fill="auto"/>
            <w:vAlign w:val="center"/>
          </w:tcPr>
          <w:p w14:paraId="3E73F354" w14:textId="77777777" w:rsidR="00AE1875" w:rsidRDefault="00000000" w:rsidP="00BB6539">
            <w:pPr>
              <w:pStyle w:val="XF-0"/>
              <w:rPr>
                <w:rFonts w:hint="eastAsia"/>
              </w:rPr>
            </w:pPr>
            <w:r>
              <w:rPr>
                <w:rFonts w:hint="eastAsia"/>
              </w:rPr>
              <w:t>2字节</w:t>
            </w:r>
          </w:p>
        </w:tc>
        <w:tc>
          <w:tcPr>
            <w:tcW w:w="1370" w:type="pct"/>
            <w:shd w:val="solid" w:color="FFFFFF" w:themeColor="background1" w:fill="auto"/>
          </w:tcPr>
          <w:p w14:paraId="014AAE11" w14:textId="77777777" w:rsidR="00AE1875" w:rsidRDefault="00000000" w:rsidP="00BB6539">
            <w:pPr>
              <w:pStyle w:val="XF-0"/>
              <w:rPr>
                <w:rFonts w:hint="eastAsia"/>
              </w:rPr>
            </w:pPr>
            <w:r>
              <w:rPr>
                <w:rFonts w:hint="eastAsia"/>
              </w:rPr>
              <w:t>0000-FFFF</w:t>
            </w:r>
          </w:p>
        </w:tc>
        <w:tc>
          <w:tcPr>
            <w:tcW w:w="1645" w:type="pct"/>
            <w:shd w:val="solid" w:color="FFFFFF" w:themeColor="background1" w:fill="auto"/>
            <w:vAlign w:val="center"/>
          </w:tcPr>
          <w:p w14:paraId="29047FC5" w14:textId="77777777" w:rsidR="00AE1875" w:rsidRDefault="00AE1875" w:rsidP="00BB6539">
            <w:pPr>
              <w:pStyle w:val="XF-0"/>
              <w:rPr>
                <w:rFonts w:hint="eastAsia"/>
              </w:rPr>
            </w:pPr>
          </w:p>
        </w:tc>
      </w:tr>
      <w:tr w:rsidR="00AE1875" w14:paraId="28B31BCD" w14:textId="77777777">
        <w:trPr>
          <w:trHeight w:val="389"/>
          <w:jc w:val="center"/>
        </w:trPr>
        <w:tc>
          <w:tcPr>
            <w:tcW w:w="613" w:type="pct"/>
            <w:shd w:val="solid" w:color="FFFFFF" w:themeColor="background1" w:fill="auto"/>
            <w:vAlign w:val="center"/>
          </w:tcPr>
          <w:p w14:paraId="06EC1ABD" w14:textId="77777777" w:rsidR="00AE1875" w:rsidRDefault="00000000" w:rsidP="00BB6539">
            <w:pPr>
              <w:pStyle w:val="XF-0"/>
              <w:rPr>
                <w:rFonts w:hint="eastAsia"/>
              </w:rPr>
            </w:pPr>
            <w:r>
              <w:rPr>
                <w:rFonts w:hint="eastAsia"/>
              </w:rPr>
              <w:t>保留</w:t>
            </w:r>
          </w:p>
        </w:tc>
        <w:tc>
          <w:tcPr>
            <w:tcW w:w="916" w:type="pct"/>
            <w:shd w:val="solid" w:color="FFFFFF" w:themeColor="background1" w:fill="auto"/>
            <w:vAlign w:val="center"/>
          </w:tcPr>
          <w:p w14:paraId="2ACA8763" w14:textId="77777777" w:rsidR="00AE1875" w:rsidRDefault="00000000" w:rsidP="00BB6539">
            <w:pPr>
              <w:pStyle w:val="XF-0"/>
              <w:rPr>
                <w:rFonts w:hint="eastAsia"/>
              </w:rPr>
            </w:pPr>
            <w:r>
              <w:rPr>
                <w:rFonts w:hint="eastAsia"/>
              </w:rPr>
              <w:t>5</w:t>
            </w:r>
          </w:p>
        </w:tc>
        <w:tc>
          <w:tcPr>
            <w:tcW w:w="456" w:type="pct"/>
            <w:shd w:val="solid" w:color="FFFFFF" w:themeColor="background1" w:fill="auto"/>
            <w:vAlign w:val="center"/>
          </w:tcPr>
          <w:p w14:paraId="36B89E12" w14:textId="77777777" w:rsidR="00AE1875" w:rsidRDefault="00000000" w:rsidP="00BB6539">
            <w:pPr>
              <w:pStyle w:val="XF-0"/>
              <w:rPr>
                <w:rFonts w:hint="eastAsia"/>
              </w:rPr>
            </w:pPr>
            <w:r>
              <w:rPr>
                <w:rFonts w:hint="eastAsia"/>
              </w:rPr>
              <w:t>--</w:t>
            </w:r>
          </w:p>
        </w:tc>
        <w:tc>
          <w:tcPr>
            <w:tcW w:w="1370" w:type="pct"/>
            <w:shd w:val="solid" w:color="FFFFFF" w:themeColor="background1" w:fill="auto"/>
          </w:tcPr>
          <w:p w14:paraId="6394E41A" w14:textId="77777777" w:rsidR="00AE1875" w:rsidRDefault="00000000" w:rsidP="00BB6539">
            <w:pPr>
              <w:pStyle w:val="XF-0"/>
              <w:rPr>
                <w:rFonts w:hint="eastAsia"/>
              </w:rPr>
            </w:pPr>
            <w:r>
              <w:rPr>
                <w:rFonts w:hint="eastAsia"/>
              </w:rPr>
              <w:t>--</w:t>
            </w:r>
          </w:p>
        </w:tc>
        <w:tc>
          <w:tcPr>
            <w:tcW w:w="1645" w:type="pct"/>
            <w:shd w:val="solid" w:color="FFFFFF" w:themeColor="background1" w:fill="auto"/>
            <w:vAlign w:val="center"/>
          </w:tcPr>
          <w:p w14:paraId="61FFAD95" w14:textId="77777777" w:rsidR="00AE1875" w:rsidRDefault="00000000" w:rsidP="00BB6539">
            <w:pPr>
              <w:pStyle w:val="XF-0"/>
              <w:rPr>
                <w:rFonts w:hint="eastAsia"/>
              </w:rPr>
            </w:pPr>
            <w:r>
              <w:rPr>
                <w:rFonts w:hint="eastAsia"/>
              </w:rPr>
              <w:t>--</w:t>
            </w:r>
          </w:p>
        </w:tc>
      </w:tr>
      <w:tr w:rsidR="00AE1875" w14:paraId="05AAF15A" w14:textId="77777777">
        <w:trPr>
          <w:trHeight w:val="375"/>
          <w:jc w:val="center"/>
        </w:trPr>
        <w:tc>
          <w:tcPr>
            <w:tcW w:w="613" w:type="pct"/>
            <w:shd w:val="solid" w:color="FFFFFF" w:themeColor="background1" w:fill="auto"/>
            <w:vAlign w:val="center"/>
          </w:tcPr>
          <w:p w14:paraId="7A3E45CF" w14:textId="77777777" w:rsidR="00AE1875" w:rsidRDefault="00000000" w:rsidP="00BB6539">
            <w:pPr>
              <w:pStyle w:val="XF-0"/>
              <w:rPr>
                <w:rFonts w:hint="eastAsia"/>
              </w:rPr>
            </w:pPr>
            <w:r>
              <w:rPr>
                <w:rFonts w:hint="eastAsia"/>
              </w:rPr>
              <w:t>红外焦距</w:t>
            </w:r>
          </w:p>
        </w:tc>
        <w:tc>
          <w:tcPr>
            <w:tcW w:w="916" w:type="pct"/>
            <w:shd w:val="solid" w:color="FFFFFF" w:themeColor="background1" w:fill="auto"/>
            <w:vAlign w:val="center"/>
          </w:tcPr>
          <w:p w14:paraId="42091B32" w14:textId="77777777" w:rsidR="00AE1875" w:rsidRDefault="00000000" w:rsidP="00BB6539">
            <w:pPr>
              <w:pStyle w:val="XF-0"/>
              <w:rPr>
                <w:rFonts w:hint="eastAsia"/>
              </w:rPr>
            </w:pPr>
            <w:r>
              <w:rPr>
                <w:rFonts w:hint="eastAsia"/>
              </w:rPr>
              <w:t>6-9</w:t>
            </w:r>
          </w:p>
        </w:tc>
        <w:tc>
          <w:tcPr>
            <w:tcW w:w="456" w:type="pct"/>
            <w:shd w:val="solid" w:color="FFFFFF" w:themeColor="background1" w:fill="auto"/>
            <w:vAlign w:val="center"/>
          </w:tcPr>
          <w:p w14:paraId="726536E3" w14:textId="77777777" w:rsidR="00AE1875" w:rsidRDefault="00000000" w:rsidP="00BB6539">
            <w:pPr>
              <w:pStyle w:val="XF-0"/>
              <w:rPr>
                <w:rFonts w:hint="eastAsia"/>
              </w:rPr>
            </w:pPr>
            <w:r>
              <w:rPr>
                <w:rFonts w:hint="eastAsia"/>
              </w:rPr>
              <w:t>4字节</w:t>
            </w:r>
          </w:p>
        </w:tc>
        <w:tc>
          <w:tcPr>
            <w:tcW w:w="1370" w:type="pct"/>
            <w:shd w:val="solid" w:color="FFFFFF" w:themeColor="background1" w:fill="auto"/>
          </w:tcPr>
          <w:p w14:paraId="2FF7879F" w14:textId="77777777" w:rsidR="00AE1875" w:rsidRDefault="00000000" w:rsidP="00BB6539">
            <w:pPr>
              <w:pStyle w:val="XF-0"/>
              <w:rPr>
                <w:rFonts w:hint="eastAsia"/>
              </w:rPr>
            </w:pPr>
            <w:r>
              <w:rPr>
                <w:rFonts w:hint="eastAsia"/>
              </w:rPr>
              <w:t>[0-4]：float型焦距</w:t>
            </w:r>
          </w:p>
        </w:tc>
        <w:tc>
          <w:tcPr>
            <w:tcW w:w="1645" w:type="pct"/>
            <w:shd w:val="solid" w:color="FFFFFF" w:themeColor="background1" w:fill="auto"/>
            <w:vAlign w:val="center"/>
          </w:tcPr>
          <w:p w14:paraId="461A9AA1" w14:textId="77777777" w:rsidR="00AE1875" w:rsidRDefault="00AE1875" w:rsidP="00BB6539">
            <w:pPr>
              <w:pStyle w:val="XF-0"/>
              <w:rPr>
                <w:rFonts w:hint="eastAsia"/>
              </w:rPr>
            </w:pPr>
          </w:p>
        </w:tc>
      </w:tr>
      <w:tr w:rsidR="00AE1875" w14:paraId="079AA6CD" w14:textId="77777777">
        <w:trPr>
          <w:trHeight w:val="90"/>
          <w:jc w:val="center"/>
        </w:trPr>
        <w:tc>
          <w:tcPr>
            <w:tcW w:w="613" w:type="pct"/>
            <w:shd w:val="solid" w:color="FFFFFF" w:themeColor="background1" w:fill="auto"/>
            <w:vAlign w:val="center"/>
          </w:tcPr>
          <w:p w14:paraId="09F9BB87" w14:textId="77777777" w:rsidR="00AE1875" w:rsidRDefault="00000000" w:rsidP="00BB6539">
            <w:pPr>
              <w:pStyle w:val="XF-0"/>
              <w:rPr>
                <w:rFonts w:hint="eastAsia"/>
              </w:rPr>
            </w:pPr>
            <w:r>
              <w:rPr>
                <w:rFonts w:hint="eastAsia"/>
              </w:rPr>
              <w:t>白光焦距</w:t>
            </w:r>
          </w:p>
        </w:tc>
        <w:tc>
          <w:tcPr>
            <w:tcW w:w="916" w:type="pct"/>
            <w:shd w:val="solid" w:color="FFFFFF" w:themeColor="background1" w:fill="auto"/>
            <w:vAlign w:val="center"/>
          </w:tcPr>
          <w:p w14:paraId="4C9BD580" w14:textId="77777777" w:rsidR="00AE1875" w:rsidRDefault="00000000" w:rsidP="00BB6539">
            <w:pPr>
              <w:pStyle w:val="XF-0"/>
              <w:rPr>
                <w:rFonts w:hint="eastAsia"/>
              </w:rPr>
            </w:pPr>
            <w:r>
              <w:rPr>
                <w:rFonts w:hint="eastAsia"/>
              </w:rPr>
              <w:t>10-13</w:t>
            </w:r>
          </w:p>
        </w:tc>
        <w:tc>
          <w:tcPr>
            <w:tcW w:w="456" w:type="pct"/>
            <w:shd w:val="solid" w:color="FFFFFF" w:themeColor="background1" w:fill="auto"/>
            <w:vAlign w:val="center"/>
          </w:tcPr>
          <w:p w14:paraId="115A76D4" w14:textId="77777777" w:rsidR="00AE1875" w:rsidRDefault="00000000" w:rsidP="00BB6539">
            <w:pPr>
              <w:pStyle w:val="XF-0"/>
              <w:rPr>
                <w:rFonts w:hint="eastAsia"/>
              </w:rPr>
            </w:pPr>
            <w:r>
              <w:rPr>
                <w:rFonts w:hint="eastAsia"/>
              </w:rPr>
              <w:t>4字节</w:t>
            </w:r>
          </w:p>
        </w:tc>
        <w:tc>
          <w:tcPr>
            <w:tcW w:w="1370" w:type="pct"/>
            <w:shd w:val="solid" w:color="FFFFFF" w:themeColor="background1" w:fill="auto"/>
          </w:tcPr>
          <w:p w14:paraId="568D68FF" w14:textId="77777777" w:rsidR="00AE1875" w:rsidRDefault="00000000" w:rsidP="00BB6539">
            <w:pPr>
              <w:pStyle w:val="XF-0"/>
              <w:rPr>
                <w:rFonts w:hint="eastAsia"/>
              </w:rPr>
            </w:pPr>
            <w:r>
              <w:rPr>
                <w:rFonts w:hint="eastAsia"/>
              </w:rPr>
              <w:t>[0-4]：float型焦距</w:t>
            </w:r>
          </w:p>
        </w:tc>
        <w:tc>
          <w:tcPr>
            <w:tcW w:w="1645" w:type="pct"/>
            <w:shd w:val="solid" w:color="FFFFFF" w:themeColor="background1" w:fill="auto"/>
            <w:vAlign w:val="center"/>
          </w:tcPr>
          <w:p w14:paraId="0A01F181" w14:textId="77777777" w:rsidR="00AE1875" w:rsidRDefault="00AE1875" w:rsidP="00BB6539">
            <w:pPr>
              <w:pStyle w:val="XF-0"/>
              <w:rPr>
                <w:rFonts w:hint="eastAsia"/>
              </w:rPr>
            </w:pPr>
          </w:p>
        </w:tc>
      </w:tr>
      <w:tr w:rsidR="00AE1875" w14:paraId="61A17B7D" w14:textId="77777777">
        <w:trPr>
          <w:jc w:val="center"/>
        </w:trPr>
        <w:tc>
          <w:tcPr>
            <w:tcW w:w="613" w:type="pct"/>
            <w:shd w:val="solid" w:color="FFFFFF" w:themeColor="background1" w:fill="auto"/>
            <w:vAlign w:val="center"/>
          </w:tcPr>
          <w:p w14:paraId="52FDBE25" w14:textId="77777777" w:rsidR="00AE1875" w:rsidRDefault="00000000" w:rsidP="00BB6539">
            <w:pPr>
              <w:pStyle w:val="XF-0"/>
              <w:rPr>
                <w:rFonts w:hint="eastAsia"/>
              </w:rPr>
            </w:pPr>
            <w:r>
              <w:rPr>
                <w:rFonts w:hint="eastAsia"/>
              </w:rPr>
              <w:t>方位脱靶量</w:t>
            </w:r>
          </w:p>
        </w:tc>
        <w:tc>
          <w:tcPr>
            <w:tcW w:w="916" w:type="pct"/>
            <w:shd w:val="solid" w:color="FFFFFF" w:themeColor="background1" w:fill="auto"/>
            <w:vAlign w:val="center"/>
          </w:tcPr>
          <w:p w14:paraId="6B7469B4" w14:textId="071AED57" w:rsidR="00AE1875" w:rsidRDefault="00000000" w:rsidP="00BB6539">
            <w:pPr>
              <w:pStyle w:val="XF-0"/>
              <w:rPr>
                <w:rFonts w:hint="eastAsia"/>
              </w:rPr>
            </w:pPr>
            <w:r>
              <w:rPr>
                <w:rFonts w:hint="eastAsia"/>
              </w:rPr>
              <w:t>1</w:t>
            </w:r>
            <w:r w:rsidR="00A719DC">
              <w:rPr>
                <w:rFonts w:hint="eastAsia"/>
              </w:rPr>
              <w:t>4</w:t>
            </w:r>
            <w:r>
              <w:rPr>
                <w:rFonts w:hint="eastAsia"/>
              </w:rPr>
              <w:t>-1</w:t>
            </w:r>
            <w:r w:rsidR="00A719DC">
              <w:rPr>
                <w:rFonts w:hint="eastAsia"/>
              </w:rPr>
              <w:t>7</w:t>
            </w:r>
          </w:p>
        </w:tc>
        <w:tc>
          <w:tcPr>
            <w:tcW w:w="456" w:type="pct"/>
            <w:shd w:val="solid" w:color="FFFFFF" w:themeColor="background1" w:fill="auto"/>
            <w:vAlign w:val="center"/>
          </w:tcPr>
          <w:p w14:paraId="6C081D8B" w14:textId="77777777" w:rsidR="00AE1875" w:rsidRDefault="00000000" w:rsidP="00BB6539">
            <w:pPr>
              <w:pStyle w:val="XF-0"/>
              <w:rPr>
                <w:rFonts w:hint="eastAsia"/>
              </w:rPr>
            </w:pPr>
            <w:r>
              <w:rPr>
                <w:rFonts w:hint="eastAsia"/>
              </w:rPr>
              <w:t>4字节</w:t>
            </w:r>
          </w:p>
        </w:tc>
        <w:tc>
          <w:tcPr>
            <w:tcW w:w="1370" w:type="pct"/>
            <w:shd w:val="solid" w:color="FFFFFF" w:themeColor="background1" w:fill="auto"/>
          </w:tcPr>
          <w:p w14:paraId="0E6240C8" w14:textId="77777777" w:rsidR="00AE1875" w:rsidRDefault="00000000" w:rsidP="00BB6539">
            <w:pPr>
              <w:pStyle w:val="XF-0"/>
              <w:rPr>
                <w:rFonts w:hint="eastAsia"/>
              </w:rPr>
            </w:pPr>
            <w:r>
              <w:rPr>
                <w:rFonts w:hint="eastAsia"/>
              </w:rPr>
              <w:t>float型</w:t>
            </w:r>
          </w:p>
        </w:tc>
        <w:tc>
          <w:tcPr>
            <w:tcW w:w="1645" w:type="pct"/>
            <w:vMerge w:val="restart"/>
            <w:shd w:val="solid" w:color="FFFFFF" w:themeColor="background1" w:fill="auto"/>
            <w:vAlign w:val="center"/>
          </w:tcPr>
          <w:p w14:paraId="6A5BDFB1" w14:textId="77777777" w:rsidR="00AE1875" w:rsidRDefault="00AE1875" w:rsidP="00BB6539">
            <w:pPr>
              <w:pStyle w:val="XF-0"/>
              <w:rPr>
                <w:rFonts w:hint="eastAsia"/>
              </w:rPr>
            </w:pPr>
          </w:p>
        </w:tc>
      </w:tr>
      <w:tr w:rsidR="00AE1875" w14:paraId="482EE8F6" w14:textId="77777777">
        <w:trPr>
          <w:jc w:val="center"/>
        </w:trPr>
        <w:tc>
          <w:tcPr>
            <w:tcW w:w="613" w:type="pct"/>
            <w:shd w:val="solid" w:color="FFFFFF" w:themeColor="background1" w:fill="auto"/>
            <w:vAlign w:val="center"/>
          </w:tcPr>
          <w:p w14:paraId="0B0B63B9" w14:textId="77777777" w:rsidR="00AE1875" w:rsidRDefault="00000000" w:rsidP="00BB6539">
            <w:pPr>
              <w:pStyle w:val="XF-0"/>
              <w:rPr>
                <w:rFonts w:hint="eastAsia"/>
              </w:rPr>
            </w:pPr>
            <w:r>
              <w:rPr>
                <w:rFonts w:hint="eastAsia"/>
              </w:rPr>
              <w:t>俯仰脱靶量</w:t>
            </w:r>
          </w:p>
        </w:tc>
        <w:tc>
          <w:tcPr>
            <w:tcW w:w="916" w:type="pct"/>
            <w:shd w:val="solid" w:color="FFFFFF" w:themeColor="background1" w:fill="auto"/>
            <w:vAlign w:val="center"/>
          </w:tcPr>
          <w:p w14:paraId="4EFD669B" w14:textId="292DE3D2" w:rsidR="00AE1875" w:rsidRDefault="00000000" w:rsidP="00BB6539">
            <w:pPr>
              <w:pStyle w:val="XF-0"/>
              <w:rPr>
                <w:rFonts w:hint="eastAsia"/>
              </w:rPr>
            </w:pPr>
            <w:r>
              <w:rPr>
                <w:rFonts w:hint="eastAsia"/>
              </w:rPr>
              <w:t>2</w:t>
            </w:r>
            <w:r w:rsidR="00A719DC">
              <w:rPr>
                <w:rFonts w:hint="eastAsia"/>
              </w:rPr>
              <w:t>8</w:t>
            </w:r>
            <w:r>
              <w:rPr>
                <w:rFonts w:hint="eastAsia"/>
              </w:rPr>
              <w:t>-2</w:t>
            </w:r>
            <w:r w:rsidR="00A719DC">
              <w:rPr>
                <w:rFonts w:hint="eastAsia"/>
              </w:rPr>
              <w:t>1</w:t>
            </w:r>
          </w:p>
        </w:tc>
        <w:tc>
          <w:tcPr>
            <w:tcW w:w="456" w:type="pct"/>
            <w:shd w:val="solid" w:color="FFFFFF" w:themeColor="background1" w:fill="auto"/>
            <w:vAlign w:val="center"/>
          </w:tcPr>
          <w:p w14:paraId="6A561D33" w14:textId="77777777" w:rsidR="00AE1875" w:rsidRDefault="00000000" w:rsidP="00BB6539">
            <w:pPr>
              <w:pStyle w:val="XF-0"/>
              <w:rPr>
                <w:rFonts w:hint="eastAsia"/>
              </w:rPr>
            </w:pPr>
            <w:r>
              <w:rPr>
                <w:rFonts w:hint="eastAsia"/>
              </w:rPr>
              <w:t>4字节</w:t>
            </w:r>
          </w:p>
        </w:tc>
        <w:tc>
          <w:tcPr>
            <w:tcW w:w="1370" w:type="pct"/>
            <w:shd w:val="solid" w:color="FFFFFF" w:themeColor="background1" w:fill="auto"/>
          </w:tcPr>
          <w:p w14:paraId="04AB2604" w14:textId="77777777" w:rsidR="00AE1875" w:rsidRDefault="00000000" w:rsidP="00BB6539">
            <w:pPr>
              <w:pStyle w:val="XF-0"/>
              <w:rPr>
                <w:rFonts w:hint="eastAsia"/>
              </w:rPr>
            </w:pPr>
            <w:r>
              <w:rPr>
                <w:rFonts w:hint="eastAsia"/>
              </w:rPr>
              <w:t>float型</w:t>
            </w:r>
          </w:p>
        </w:tc>
        <w:tc>
          <w:tcPr>
            <w:tcW w:w="1645" w:type="pct"/>
            <w:vMerge/>
            <w:shd w:val="solid" w:color="FFFFFF" w:themeColor="background1" w:fill="auto"/>
            <w:vAlign w:val="center"/>
          </w:tcPr>
          <w:p w14:paraId="34DE1DED" w14:textId="77777777" w:rsidR="00AE1875" w:rsidRDefault="00AE1875" w:rsidP="00BB6539">
            <w:pPr>
              <w:pStyle w:val="XF-0"/>
              <w:rPr>
                <w:rFonts w:hint="eastAsia"/>
              </w:rPr>
            </w:pPr>
          </w:p>
        </w:tc>
      </w:tr>
      <w:tr w:rsidR="00AE1875" w14:paraId="09EAD9EF" w14:textId="77777777">
        <w:trPr>
          <w:jc w:val="center"/>
        </w:trPr>
        <w:tc>
          <w:tcPr>
            <w:tcW w:w="613" w:type="pct"/>
            <w:shd w:val="solid" w:color="FFFFFF" w:themeColor="background1" w:fill="auto"/>
            <w:vAlign w:val="center"/>
          </w:tcPr>
          <w:p w14:paraId="4AABF35E" w14:textId="77777777" w:rsidR="00AE1875" w:rsidRDefault="00000000" w:rsidP="00BB6539">
            <w:pPr>
              <w:pStyle w:val="XF-0"/>
              <w:rPr>
                <w:rFonts w:hint="eastAsia"/>
              </w:rPr>
            </w:pPr>
            <w:r>
              <w:rPr>
                <w:rFonts w:hint="eastAsia"/>
              </w:rPr>
              <w:t>环控设备</w:t>
            </w:r>
          </w:p>
        </w:tc>
        <w:tc>
          <w:tcPr>
            <w:tcW w:w="916" w:type="pct"/>
            <w:shd w:val="solid" w:color="FFFFFF" w:themeColor="background1" w:fill="auto"/>
            <w:vAlign w:val="center"/>
          </w:tcPr>
          <w:p w14:paraId="41A43A5C" w14:textId="011C8FEC" w:rsidR="00AE1875" w:rsidRDefault="00000000" w:rsidP="00BB6539">
            <w:pPr>
              <w:pStyle w:val="XF-0"/>
              <w:rPr>
                <w:rFonts w:hint="eastAsia"/>
              </w:rPr>
            </w:pPr>
            <w:r>
              <w:rPr>
                <w:rFonts w:hint="eastAsia"/>
              </w:rPr>
              <w:t>2</w:t>
            </w:r>
            <w:r w:rsidR="00A719DC">
              <w:rPr>
                <w:rFonts w:hint="eastAsia"/>
              </w:rPr>
              <w:t>2</w:t>
            </w:r>
            <w:r>
              <w:rPr>
                <w:rFonts w:hint="eastAsia"/>
              </w:rPr>
              <w:t>-2</w:t>
            </w:r>
            <w:r w:rsidR="00A719DC">
              <w:rPr>
                <w:rFonts w:hint="eastAsia"/>
              </w:rPr>
              <w:t>5</w:t>
            </w:r>
          </w:p>
        </w:tc>
        <w:tc>
          <w:tcPr>
            <w:tcW w:w="456" w:type="pct"/>
            <w:shd w:val="solid" w:color="FFFFFF" w:themeColor="background1" w:fill="auto"/>
            <w:vAlign w:val="center"/>
          </w:tcPr>
          <w:p w14:paraId="545FB3C3" w14:textId="77777777" w:rsidR="00AE1875" w:rsidRDefault="00000000" w:rsidP="00BB6539">
            <w:pPr>
              <w:pStyle w:val="XF-0"/>
              <w:rPr>
                <w:rFonts w:hint="eastAsia"/>
              </w:rPr>
            </w:pPr>
            <w:r>
              <w:rPr>
                <w:rFonts w:hint="eastAsia"/>
              </w:rPr>
              <w:t>4字节</w:t>
            </w:r>
          </w:p>
        </w:tc>
        <w:tc>
          <w:tcPr>
            <w:tcW w:w="1370" w:type="pct"/>
            <w:shd w:val="solid" w:color="FFFFFF" w:themeColor="background1" w:fill="auto"/>
            <w:vAlign w:val="center"/>
          </w:tcPr>
          <w:p w14:paraId="76801F98" w14:textId="77777777" w:rsidR="00AE1875" w:rsidRDefault="00000000" w:rsidP="00BB6539">
            <w:pPr>
              <w:pStyle w:val="XF-0"/>
              <w:rPr>
                <w:rFonts w:hint="eastAsia"/>
              </w:rPr>
            </w:pPr>
            <w:r>
              <w:rPr>
                <w:rFonts w:hint="eastAsia"/>
              </w:rPr>
              <w:t>01**02**（**：00关闭/ FF打开）</w:t>
            </w:r>
          </w:p>
        </w:tc>
        <w:tc>
          <w:tcPr>
            <w:tcW w:w="1645" w:type="pct"/>
            <w:shd w:val="solid" w:color="FFFFFF" w:themeColor="background1" w:fill="auto"/>
            <w:vAlign w:val="center"/>
          </w:tcPr>
          <w:p w14:paraId="2C490FAB" w14:textId="77777777" w:rsidR="00AE1875" w:rsidRDefault="00AE1875" w:rsidP="00BB6539">
            <w:pPr>
              <w:pStyle w:val="XF-0"/>
              <w:rPr>
                <w:rFonts w:hint="eastAsia"/>
              </w:rPr>
            </w:pPr>
          </w:p>
        </w:tc>
      </w:tr>
      <w:tr w:rsidR="00AE1875" w14:paraId="0983650A" w14:textId="77777777">
        <w:trPr>
          <w:jc w:val="center"/>
        </w:trPr>
        <w:tc>
          <w:tcPr>
            <w:tcW w:w="613" w:type="pct"/>
            <w:shd w:val="solid" w:color="FFFFFF" w:themeColor="background1" w:fill="auto"/>
            <w:vAlign w:val="center"/>
          </w:tcPr>
          <w:p w14:paraId="11B74BE4" w14:textId="77777777" w:rsidR="00AE1875" w:rsidRDefault="00000000" w:rsidP="00BB6539">
            <w:pPr>
              <w:pStyle w:val="XF-0"/>
              <w:rPr>
                <w:rFonts w:hint="eastAsia"/>
              </w:rPr>
            </w:pPr>
            <w:r>
              <w:rPr>
                <w:rFonts w:hint="eastAsia"/>
              </w:rPr>
              <w:t>伺服方位角</w:t>
            </w:r>
          </w:p>
        </w:tc>
        <w:tc>
          <w:tcPr>
            <w:tcW w:w="916" w:type="pct"/>
            <w:shd w:val="solid" w:color="FFFFFF" w:themeColor="background1" w:fill="auto"/>
            <w:vAlign w:val="center"/>
          </w:tcPr>
          <w:p w14:paraId="3FE727CB" w14:textId="3378AC9E" w:rsidR="00AE1875" w:rsidRDefault="00000000" w:rsidP="00BB6539">
            <w:pPr>
              <w:pStyle w:val="XF-0"/>
              <w:rPr>
                <w:rFonts w:hint="eastAsia"/>
              </w:rPr>
            </w:pPr>
            <w:r>
              <w:rPr>
                <w:rFonts w:hint="eastAsia"/>
              </w:rPr>
              <w:t>2</w:t>
            </w:r>
            <w:r w:rsidR="00A719DC">
              <w:rPr>
                <w:rFonts w:hint="eastAsia"/>
              </w:rPr>
              <w:t>6</w:t>
            </w:r>
            <w:r>
              <w:rPr>
                <w:rFonts w:hint="eastAsia"/>
              </w:rPr>
              <w:t>-</w:t>
            </w:r>
            <w:r w:rsidR="00A719DC">
              <w:rPr>
                <w:rFonts w:hint="eastAsia"/>
              </w:rPr>
              <w:t>29</w:t>
            </w:r>
          </w:p>
        </w:tc>
        <w:tc>
          <w:tcPr>
            <w:tcW w:w="456" w:type="pct"/>
            <w:shd w:val="solid" w:color="FFFFFF" w:themeColor="background1" w:fill="auto"/>
            <w:vAlign w:val="center"/>
          </w:tcPr>
          <w:p w14:paraId="21EE78E8" w14:textId="77777777" w:rsidR="00AE1875" w:rsidRDefault="00000000" w:rsidP="00BB6539">
            <w:pPr>
              <w:pStyle w:val="XF-0"/>
              <w:rPr>
                <w:rFonts w:hint="eastAsia"/>
              </w:rPr>
            </w:pPr>
            <w:r>
              <w:rPr>
                <w:rFonts w:hint="eastAsia"/>
              </w:rPr>
              <w:t>4字节</w:t>
            </w:r>
          </w:p>
        </w:tc>
        <w:tc>
          <w:tcPr>
            <w:tcW w:w="1370" w:type="pct"/>
            <w:shd w:val="solid" w:color="FFFFFF" w:themeColor="background1" w:fill="auto"/>
          </w:tcPr>
          <w:p w14:paraId="54A10DCF" w14:textId="77777777" w:rsidR="00AE1875" w:rsidRDefault="00000000" w:rsidP="00BB6539">
            <w:pPr>
              <w:pStyle w:val="XF-0"/>
              <w:rPr>
                <w:rFonts w:hint="eastAsia"/>
              </w:rPr>
            </w:pPr>
            <w:r>
              <w:rPr>
                <w:rFonts w:hint="eastAsia"/>
              </w:rPr>
              <w:t>float型</w:t>
            </w:r>
          </w:p>
        </w:tc>
        <w:tc>
          <w:tcPr>
            <w:tcW w:w="1645" w:type="pct"/>
            <w:shd w:val="solid" w:color="FFFFFF" w:themeColor="background1" w:fill="auto"/>
            <w:vAlign w:val="center"/>
          </w:tcPr>
          <w:p w14:paraId="419B9A83" w14:textId="77777777" w:rsidR="00AE1875" w:rsidRDefault="00000000" w:rsidP="00BB6539">
            <w:pPr>
              <w:pStyle w:val="XF-0"/>
              <w:rPr>
                <w:rFonts w:hint="eastAsia"/>
              </w:rPr>
            </w:pPr>
            <w:r>
              <w:rPr>
                <w:rFonts w:hint="eastAsia"/>
              </w:rPr>
              <w:t>--</w:t>
            </w:r>
          </w:p>
        </w:tc>
      </w:tr>
      <w:tr w:rsidR="00AE1875" w14:paraId="0BA406B1" w14:textId="77777777">
        <w:trPr>
          <w:trHeight w:val="90"/>
          <w:jc w:val="center"/>
        </w:trPr>
        <w:tc>
          <w:tcPr>
            <w:tcW w:w="613" w:type="pct"/>
            <w:shd w:val="solid" w:color="FFFFFF" w:themeColor="background1" w:fill="auto"/>
            <w:vAlign w:val="center"/>
          </w:tcPr>
          <w:p w14:paraId="10C7F51F" w14:textId="77777777" w:rsidR="00AE1875" w:rsidRDefault="00000000" w:rsidP="00BB6539">
            <w:pPr>
              <w:pStyle w:val="XF-0"/>
              <w:rPr>
                <w:rFonts w:hint="eastAsia"/>
              </w:rPr>
            </w:pPr>
            <w:r>
              <w:rPr>
                <w:rFonts w:hint="eastAsia"/>
              </w:rPr>
              <w:t>伺服俯仰角</w:t>
            </w:r>
          </w:p>
        </w:tc>
        <w:tc>
          <w:tcPr>
            <w:tcW w:w="916" w:type="pct"/>
            <w:shd w:val="solid" w:color="FFFFFF" w:themeColor="background1" w:fill="auto"/>
            <w:vAlign w:val="center"/>
          </w:tcPr>
          <w:p w14:paraId="62135A7C" w14:textId="2582321E" w:rsidR="00AE1875" w:rsidRDefault="00000000" w:rsidP="00BB6539">
            <w:pPr>
              <w:pStyle w:val="XF-0"/>
              <w:rPr>
                <w:rFonts w:hint="eastAsia"/>
              </w:rPr>
            </w:pPr>
            <w:r>
              <w:rPr>
                <w:rFonts w:hint="eastAsia"/>
              </w:rPr>
              <w:t>3</w:t>
            </w:r>
            <w:r w:rsidR="00A719DC">
              <w:rPr>
                <w:rFonts w:hint="eastAsia"/>
              </w:rPr>
              <w:t>0</w:t>
            </w:r>
            <w:r>
              <w:rPr>
                <w:rFonts w:hint="eastAsia"/>
              </w:rPr>
              <w:t>-3</w:t>
            </w:r>
            <w:r w:rsidR="00A719DC">
              <w:rPr>
                <w:rFonts w:hint="eastAsia"/>
              </w:rPr>
              <w:t>3</w:t>
            </w:r>
          </w:p>
        </w:tc>
        <w:tc>
          <w:tcPr>
            <w:tcW w:w="456" w:type="pct"/>
            <w:shd w:val="solid" w:color="FFFFFF" w:themeColor="background1" w:fill="auto"/>
            <w:vAlign w:val="center"/>
          </w:tcPr>
          <w:p w14:paraId="1B83380B" w14:textId="77777777" w:rsidR="00AE1875" w:rsidRDefault="00000000" w:rsidP="00BB6539">
            <w:pPr>
              <w:pStyle w:val="XF-0"/>
              <w:rPr>
                <w:rFonts w:hint="eastAsia"/>
              </w:rPr>
            </w:pPr>
            <w:r>
              <w:rPr>
                <w:rFonts w:hint="eastAsia"/>
              </w:rPr>
              <w:t>4字节</w:t>
            </w:r>
          </w:p>
        </w:tc>
        <w:tc>
          <w:tcPr>
            <w:tcW w:w="1370" w:type="pct"/>
            <w:shd w:val="solid" w:color="FFFFFF" w:themeColor="background1" w:fill="auto"/>
          </w:tcPr>
          <w:p w14:paraId="1409AE2E" w14:textId="77777777" w:rsidR="00AE1875" w:rsidRDefault="00000000" w:rsidP="00BB6539">
            <w:pPr>
              <w:pStyle w:val="XF-0"/>
              <w:rPr>
                <w:rFonts w:hint="eastAsia"/>
              </w:rPr>
            </w:pPr>
            <w:r>
              <w:rPr>
                <w:rFonts w:hint="eastAsia"/>
              </w:rPr>
              <w:t>float型</w:t>
            </w:r>
          </w:p>
        </w:tc>
        <w:tc>
          <w:tcPr>
            <w:tcW w:w="1645" w:type="pct"/>
            <w:shd w:val="solid" w:color="FFFFFF" w:themeColor="background1" w:fill="auto"/>
            <w:vAlign w:val="center"/>
          </w:tcPr>
          <w:p w14:paraId="526BC652" w14:textId="77777777" w:rsidR="00AE1875" w:rsidRDefault="00000000" w:rsidP="00BB6539">
            <w:pPr>
              <w:pStyle w:val="XF-0"/>
              <w:rPr>
                <w:rFonts w:hint="eastAsia"/>
              </w:rPr>
            </w:pPr>
            <w:r>
              <w:rPr>
                <w:rFonts w:hint="eastAsia"/>
              </w:rPr>
              <w:t>--</w:t>
            </w:r>
          </w:p>
        </w:tc>
      </w:tr>
      <w:tr w:rsidR="00AE1875" w14:paraId="6C3F897D" w14:textId="77777777">
        <w:trPr>
          <w:jc w:val="center"/>
        </w:trPr>
        <w:tc>
          <w:tcPr>
            <w:tcW w:w="613" w:type="pct"/>
            <w:shd w:val="solid" w:color="FFFFFF" w:themeColor="background1" w:fill="auto"/>
            <w:vAlign w:val="center"/>
          </w:tcPr>
          <w:p w14:paraId="2EA1720B" w14:textId="77777777" w:rsidR="00AE1875" w:rsidRDefault="00000000" w:rsidP="00BB6539">
            <w:pPr>
              <w:pStyle w:val="XF-0"/>
              <w:rPr>
                <w:rFonts w:hint="eastAsia"/>
              </w:rPr>
            </w:pPr>
            <w:r>
              <w:rPr>
                <w:rFonts w:hint="eastAsia"/>
              </w:rPr>
              <w:t>自检状态</w:t>
            </w:r>
          </w:p>
        </w:tc>
        <w:tc>
          <w:tcPr>
            <w:tcW w:w="916" w:type="pct"/>
            <w:shd w:val="solid" w:color="FFFFFF" w:themeColor="background1" w:fill="auto"/>
            <w:vAlign w:val="center"/>
          </w:tcPr>
          <w:p w14:paraId="02A0DD40" w14:textId="5E9EB866" w:rsidR="00AE1875" w:rsidRDefault="00000000" w:rsidP="00BB6539">
            <w:pPr>
              <w:pStyle w:val="XF-0"/>
              <w:rPr>
                <w:rFonts w:hint="eastAsia"/>
              </w:rPr>
            </w:pPr>
            <w:r>
              <w:rPr>
                <w:rFonts w:hint="eastAsia"/>
              </w:rPr>
              <w:t>3</w:t>
            </w:r>
            <w:r w:rsidR="00A719DC">
              <w:rPr>
                <w:rFonts w:hint="eastAsia"/>
              </w:rPr>
              <w:t>4</w:t>
            </w:r>
          </w:p>
        </w:tc>
        <w:tc>
          <w:tcPr>
            <w:tcW w:w="456" w:type="pct"/>
            <w:shd w:val="solid" w:color="FFFFFF" w:themeColor="background1" w:fill="auto"/>
            <w:vAlign w:val="center"/>
          </w:tcPr>
          <w:p w14:paraId="70549E23"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7943A644" w14:textId="77777777" w:rsidR="00AE1875" w:rsidRDefault="00000000" w:rsidP="00BB6539">
            <w:pPr>
              <w:pStyle w:val="XF-0"/>
              <w:rPr>
                <w:rFonts w:hint="eastAsia"/>
              </w:rPr>
            </w:pPr>
            <w:r>
              <w:rPr>
                <w:rFonts w:hint="eastAsia"/>
              </w:rPr>
              <w:t>Bit0：0分系统正常，1异常；</w:t>
            </w:r>
          </w:p>
          <w:p w14:paraId="334E71B8" w14:textId="77777777" w:rsidR="00AE1875" w:rsidRDefault="00000000" w:rsidP="00BB6539">
            <w:pPr>
              <w:pStyle w:val="XF-0"/>
              <w:rPr>
                <w:rFonts w:hint="eastAsia"/>
              </w:rPr>
            </w:pPr>
            <w:r>
              <w:rPr>
                <w:rFonts w:hint="eastAsia"/>
              </w:rPr>
              <w:t>Bit1：0相机正常,1异常；</w:t>
            </w:r>
          </w:p>
          <w:p w14:paraId="636D72CA" w14:textId="77777777" w:rsidR="00AE1875" w:rsidRDefault="00000000" w:rsidP="00BB6539">
            <w:pPr>
              <w:pStyle w:val="XF-0"/>
              <w:rPr>
                <w:rFonts w:hint="eastAsia"/>
              </w:rPr>
            </w:pPr>
            <w:r>
              <w:rPr>
                <w:rFonts w:hint="eastAsia"/>
              </w:rPr>
              <w:t>Bit2：0跟踪处理器正常,1异常；</w:t>
            </w:r>
          </w:p>
          <w:p w14:paraId="78D98C24" w14:textId="77777777" w:rsidR="00AE1875" w:rsidRDefault="00000000" w:rsidP="00BB6539">
            <w:pPr>
              <w:pStyle w:val="XF-0"/>
              <w:rPr>
                <w:rFonts w:hint="eastAsia"/>
              </w:rPr>
            </w:pPr>
            <w:r>
              <w:rPr>
                <w:rFonts w:hint="eastAsia"/>
              </w:rPr>
              <w:t>Bit3：0：自检结束，1自检中</w:t>
            </w:r>
          </w:p>
          <w:p w14:paraId="4CE23C56" w14:textId="77777777" w:rsidR="00AE1875" w:rsidRDefault="00000000" w:rsidP="00BB6539">
            <w:pPr>
              <w:pStyle w:val="XF-0"/>
              <w:rPr>
                <w:rFonts w:hint="eastAsia"/>
              </w:rPr>
            </w:pPr>
            <w:r>
              <w:rPr>
                <w:rFonts w:hint="eastAsia"/>
              </w:rPr>
              <w:t>Bit4-7：备用</w:t>
            </w:r>
          </w:p>
        </w:tc>
        <w:tc>
          <w:tcPr>
            <w:tcW w:w="1645" w:type="pct"/>
            <w:shd w:val="solid" w:color="FFFFFF" w:themeColor="background1" w:fill="auto"/>
            <w:vAlign w:val="center"/>
          </w:tcPr>
          <w:p w14:paraId="1E318171" w14:textId="77777777" w:rsidR="00AE1875" w:rsidRDefault="00000000" w:rsidP="00BB6539">
            <w:pPr>
              <w:pStyle w:val="XF-0"/>
              <w:rPr>
                <w:rFonts w:hint="eastAsia"/>
              </w:rPr>
            </w:pPr>
            <w:r>
              <w:rPr>
                <w:rFonts w:hint="eastAsia"/>
              </w:rPr>
              <w:t>--</w:t>
            </w:r>
          </w:p>
        </w:tc>
      </w:tr>
      <w:tr w:rsidR="00AE1875" w14:paraId="232FD858" w14:textId="77777777">
        <w:trPr>
          <w:trHeight w:val="315"/>
          <w:jc w:val="center"/>
        </w:trPr>
        <w:tc>
          <w:tcPr>
            <w:tcW w:w="613" w:type="pct"/>
            <w:shd w:val="solid" w:color="FFFFFF" w:themeColor="background1" w:fill="auto"/>
            <w:vAlign w:val="center"/>
          </w:tcPr>
          <w:p w14:paraId="5C8A7E83" w14:textId="77777777" w:rsidR="00AE1875" w:rsidRDefault="00000000" w:rsidP="00BB6539">
            <w:pPr>
              <w:pStyle w:val="XF-0"/>
              <w:rPr>
                <w:rFonts w:hint="eastAsia"/>
              </w:rPr>
            </w:pPr>
            <w:r>
              <w:rPr>
                <w:rFonts w:hint="eastAsia"/>
              </w:rPr>
              <w:t>可见光摄像机图像状态</w:t>
            </w:r>
          </w:p>
        </w:tc>
        <w:tc>
          <w:tcPr>
            <w:tcW w:w="916" w:type="pct"/>
            <w:shd w:val="solid" w:color="FFFFFF" w:themeColor="background1" w:fill="auto"/>
            <w:vAlign w:val="center"/>
          </w:tcPr>
          <w:p w14:paraId="48245C67" w14:textId="632EC63F" w:rsidR="00AE1875" w:rsidRDefault="00000000" w:rsidP="00BB6539">
            <w:pPr>
              <w:pStyle w:val="XF-0"/>
              <w:rPr>
                <w:rFonts w:hint="eastAsia"/>
              </w:rPr>
            </w:pPr>
            <w:r>
              <w:rPr>
                <w:rFonts w:hint="eastAsia"/>
              </w:rPr>
              <w:t>3</w:t>
            </w:r>
            <w:r w:rsidR="00A719DC">
              <w:rPr>
                <w:rFonts w:hint="eastAsia"/>
              </w:rPr>
              <w:t>5</w:t>
            </w:r>
          </w:p>
        </w:tc>
        <w:tc>
          <w:tcPr>
            <w:tcW w:w="456" w:type="pct"/>
            <w:shd w:val="solid" w:color="FFFFFF" w:themeColor="background1" w:fill="auto"/>
            <w:vAlign w:val="center"/>
          </w:tcPr>
          <w:p w14:paraId="35F9BC14"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48B10AE1" w14:textId="77777777" w:rsidR="00AE1875" w:rsidRDefault="00000000" w:rsidP="00BB6539">
            <w:pPr>
              <w:pStyle w:val="XF-0"/>
              <w:rPr>
                <w:rFonts w:hint="eastAsia"/>
              </w:rPr>
            </w:pPr>
            <w:r>
              <w:rPr>
                <w:rFonts w:hint="eastAsia"/>
              </w:rPr>
              <w:t>00：有图像，01：设备1无图像</w:t>
            </w:r>
          </w:p>
        </w:tc>
        <w:tc>
          <w:tcPr>
            <w:tcW w:w="1645" w:type="pct"/>
            <w:shd w:val="solid" w:color="FFFFFF" w:themeColor="background1" w:fill="auto"/>
            <w:vAlign w:val="center"/>
          </w:tcPr>
          <w:p w14:paraId="4AFB3BBF" w14:textId="77777777" w:rsidR="00AE1875" w:rsidRDefault="00AE1875" w:rsidP="00BB6539">
            <w:pPr>
              <w:pStyle w:val="XF-0"/>
              <w:rPr>
                <w:rFonts w:hint="eastAsia"/>
              </w:rPr>
            </w:pPr>
          </w:p>
        </w:tc>
      </w:tr>
      <w:tr w:rsidR="00AE1875" w14:paraId="7C6F055D" w14:textId="77777777">
        <w:trPr>
          <w:jc w:val="center"/>
        </w:trPr>
        <w:tc>
          <w:tcPr>
            <w:tcW w:w="613" w:type="pct"/>
            <w:shd w:val="solid" w:color="FFFFFF" w:themeColor="background1" w:fill="auto"/>
            <w:vAlign w:val="center"/>
          </w:tcPr>
          <w:p w14:paraId="7D8B6628" w14:textId="77777777" w:rsidR="00AE1875" w:rsidRDefault="00000000" w:rsidP="00BB6539">
            <w:pPr>
              <w:pStyle w:val="XF-0"/>
              <w:rPr>
                <w:rFonts w:hint="eastAsia"/>
              </w:rPr>
            </w:pPr>
            <w:r>
              <w:rPr>
                <w:rFonts w:hint="eastAsia"/>
              </w:rPr>
              <w:t>可见光摄像机通</w:t>
            </w:r>
            <w:r>
              <w:rPr>
                <w:rFonts w:hint="eastAsia"/>
              </w:rPr>
              <w:lastRenderedPageBreak/>
              <w:t>信状态</w:t>
            </w:r>
          </w:p>
        </w:tc>
        <w:tc>
          <w:tcPr>
            <w:tcW w:w="916" w:type="pct"/>
            <w:shd w:val="solid" w:color="FFFFFF" w:themeColor="background1" w:fill="auto"/>
            <w:vAlign w:val="center"/>
          </w:tcPr>
          <w:p w14:paraId="67DB0397" w14:textId="680770FC" w:rsidR="00AE1875" w:rsidRDefault="00000000" w:rsidP="00BB6539">
            <w:pPr>
              <w:pStyle w:val="XF-0"/>
              <w:rPr>
                <w:rFonts w:hint="eastAsia"/>
              </w:rPr>
            </w:pPr>
            <w:r>
              <w:rPr>
                <w:rFonts w:hint="eastAsia"/>
              </w:rPr>
              <w:lastRenderedPageBreak/>
              <w:t>3</w:t>
            </w:r>
            <w:r w:rsidR="00A719DC">
              <w:rPr>
                <w:rFonts w:hint="eastAsia"/>
              </w:rPr>
              <w:t>6</w:t>
            </w:r>
          </w:p>
        </w:tc>
        <w:tc>
          <w:tcPr>
            <w:tcW w:w="456" w:type="pct"/>
            <w:shd w:val="solid" w:color="FFFFFF" w:themeColor="background1" w:fill="auto"/>
            <w:vAlign w:val="center"/>
          </w:tcPr>
          <w:p w14:paraId="5825A9D2"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37F0C1B2" w14:textId="77777777" w:rsidR="00AE1875" w:rsidRDefault="00000000" w:rsidP="00BB6539">
            <w:pPr>
              <w:pStyle w:val="XF-0"/>
              <w:rPr>
                <w:rFonts w:hint="eastAsia"/>
              </w:rPr>
            </w:pPr>
            <w:r>
              <w:rPr>
                <w:rFonts w:hint="eastAsia"/>
              </w:rPr>
              <w:t>00：有通信，01：设备1无通信</w:t>
            </w:r>
          </w:p>
        </w:tc>
        <w:tc>
          <w:tcPr>
            <w:tcW w:w="1645" w:type="pct"/>
            <w:shd w:val="solid" w:color="FFFFFF" w:themeColor="background1" w:fill="auto"/>
            <w:vAlign w:val="center"/>
          </w:tcPr>
          <w:p w14:paraId="2A438C6D" w14:textId="77777777" w:rsidR="00AE1875" w:rsidRDefault="00AE1875" w:rsidP="00BB6539">
            <w:pPr>
              <w:pStyle w:val="XF-0"/>
              <w:rPr>
                <w:rFonts w:hint="eastAsia"/>
              </w:rPr>
            </w:pPr>
          </w:p>
        </w:tc>
      </w:tr>
      <w:tr w:rsidR="00AE1875" w14:paraId="5236310A" w14:textId="77777777">
        <w:trPr>
          <w:jc w:val="center"/>
        </w:trPr>
        <w:tc>
          <w:tcPr>
            <w:tcW w:w="613" w:type="pct"/>
            <w:shd w:val="solid" w:color="FFFFFF" w:themeColor="background1" w:fill="auto"/>
            <w:vAlign w:val="center"/>
          </w:tcPr>
          <w:p w14:paraId="4A2DC3D6" w14:textId="77777777" w:rsidR="00AE1875" w:rsidRDefault="00000000" w:rsidP="00BB6539">
            <w:pPr>
              <w:pStyle w:val="XF-0"/>
              <w:rPr>
                <w:rFonts w:hint="eastAsia"/>
              </w:rPr>
            </w:pPr>
            <w:r>
              <w:rPr>
                <w:rFonts w:hint="eastAsia"/>
              </w:rPr>
              <w:t>跟踪处理器温度</w:t>
            </w:r>
          </w:p>
        </w:tc>
        <w:tc>
          <w:tcPr>
            <w:tcW w:w="916" w:type="pct"/>
            <w:shd w:val="solid" w:color="FFFFFF" w:themeColor="background1" w:fill="auto"/>
            <w:vAlign w:val="center"/>
          </w:tcPr>
          <w:p w14:paraId="58BEB6BE" w14:textId="3CD1EF70" w:rsidR="00AE1875" w:rsidRDefault="00000000" w:rsidP="00BB6539">
            <w:pPr>
              <w:pStyle w:val="XF-0"/>
              <w:rPr>
                <w:rFonts w:hint="eastAsia"/>
              </w:rPr>
            </w:pPr>
            <w:r>
              <w:rPr>
                <w:rFonts w:hint="eastAsia"/>
              </w:rPr>
              <w:t>3</w:t>
            </w:r>
            <w:r w:rsidR="00A719DC">
              <w:rPr>
                <w:rFonts w:hint="eastAsia"/>
              </w:rPr>
              <w:t>7</w:t>
            </w:r>
          </w:p>
        </w:tc>
        <w:tc>
          <w:tcPr>
            <w:tcW w:w="456" w:type="pct"/>
            <w:shd w:val="solid" w:color="FFFFFF" w:themeColor="background1" w:fill="auto"/>
            <w:vAlign w:val="center"/>
          </w:tcPr>
          <w:p w14:paraId="2775743C"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5FF8FA23" w14:textId="77777777" w:rsidR="00AE1875" w:rsidRDefault="00000000" w:rsidP="00BB6539">
            <w:pPr>
              <w:pStyle w:val="XF-0"/>
              <w:rPr>
                <w:rFonts w:hint="eastAsia"/>
              </w:rPr>
            </w:pPr>
            <w:r>
              <w:rPr>
                <w:rFonts w:hint="eastAsia"/>
              </w:rPr>
              <w:t>单位：摄氏度</w:t>
            </w:r>
          </w:p>
        </w:tc>
        <w:tc>
          <w:tcPr>
            <w:tcW w:w="1645" w:type="pct"/>
            <w:shd w:val="solid" w:color="FFFFFF" w:themeColor="background1" w:fill="auto"/>
            <w:vAlign w:val="center"/>
          </w:tcPr>
          <w:p w14:paraId="6DA0F079" w14:textId="77777777" w:rsidR="00AE1875" w:rsidRDefault="00AE1875" w:rsidP="00BB6539">
            <w:pPr>
              <w:pStyle w:val="XF-0"/>
              <w:rPr>
                <w:rFonts w:hint="eastAsia"/>
              </w:rPr>
            </w:pPr>
          </w:p>
        </w:tc>
      </w:tr>
      <w:tr w:rsidR="00AE1875" w14:paraId="77C1DCE2" w14:textId="77777777">
        <w:trPr>
          <w:jc w:val="center"/>
        </w:trPr>
        <w:tc>
          <w:tcPr>
            <w:tcW w:w="613" w:type="pct"/>
            <w:shd w:val="solid" w:color="FFFFFF" w:themeColor="background1" w:fill="auto"/>
            <w:vAlign w:val="center"/>
          </w:tcPr>
          <w:p w14:paraId="040439CF" w14:textId="77777777" w:rsidR="00AE1875" w:rsidRDefault="00000000" w:rsidP="00BB6539">
            <w:pPr>
              <w:pStyle w:val="XF-0"/>
              <w:rPr>
                <w:rFonts w:hint="eastAsia"/>
              </w:rPr>
            </w:pPr>
            <w:r>
              <w:rPr>
                <w:rFonts w:hint="eastAsia"/>
              </w:rPr>
              <w:t>可见光摄像机温度</w:t>
            </w:r>
          </w:p>
        </w:tc>
        <w:tc>
          <w:tcPr>
            <w:tcW w:w="916" w:type="pct"/>
            <w:shd w:val="solid" w:color="FFFFFF" w:themeColor="background1" w:fill="auto"/>
            <w:vAlign w:val="center"/>
          </w:tcPr>
          <w:p w14:paraId="312A6044" w14:textId="3C06597C" w:rsidR="00AE1875" w:rsidRDefault="00A719DC" w:rsidP="00BB6539">
            <w:pPr>
              <w:pStyle w:val="XF-0"/>
              <w:rPr>
                <w:rFonts w:hint="eastAsia"/>
              </w:rPr>
            </w:pPr>
            <w:r>
              <w:rPr>
                <w:rFonts w:hint="eastAsia"/>
              </w:rPr>
              <w:t>38</w:t>
            </w:r>
          </w:p>
        </w:tc>
        <w:tc>
          <w:tcPr>
            <w:tcW w:w="456" w:type="pct"/>
            <w:shd w:val="solid" w:color="FFFFFF" w:themeColor="background1" w:fill="auto"/>
            <w:vAlign w:val="center"/>
          </w:tcPr>
          <w:p w14:paraId="41BBCEAB"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5CF45847" w14:textId="77777777" w:rsidR="00AE1875" w:rsidRDefault="00000000" w:rsidP="00BB6539">
            <w:pPr>
              <w:pStyle w:val="XF-0"/>
              <w:rPr>
                <w:rFonts w:hint="eastAsia"/>
              </w:rPr>
            </w:pPr>
            <w:r>
              <w:rPr>
                <w:rFonts w:hint="eastAsia"/>
              </w:rPr>
              <w:t>单位：摄氏度</w:t>
            </w:r>
          </w:p>
        </w:tc>
        <w:tc>
          <w:tcPr>
            <w:tcW w:w="1645" w:type="pct"/>
            <w:shd w:val="solid" w:color="FFFFFF" w:themeColor="background1" w:fill="auto"/>
            <w:vAlign w:val="center"/>
          </w:tcPr>
          <w:p w14:paraId="24EB73B0" w14:textId="77777777" w:rsidR="00AE1875" w:rsidRDefault="00AE1875" w:rsidP="00BB6539">
            <w:pPr>
              <w:pStyle w:val="XF-0"/>
              <w:rPr>
                <w:rFonts w:hint="eastAsia"/>
              </w:rPr>
            </w:pPr>
          </w:p>
        </w:tc>
      </w:tr>
      <w:tr w:rsidR="00AE1875" w14:paraId="3326F092" w14:textId="77777777">
        <w:trPr>
          <w:jc w:val="center"/>
        </w:trPr>
        <w:tc>
          <w:tcPr>
            <w:tcW w:w="613" w:type="pct"/>
            <w:shd w:val="solid" w:color="FFFFFF" w:themeColor="background1" w:fill="auto"/>
            <w:vAlign w:val="center"/>
          </w:tcPr>
          <w:p w14:paraId="6343C1E9" w14:textId="77777777" w:rsidR="00AE1875" w:rsidRDefault="00000000" w:rsidP="00BB6539">
            <w:pPr>
              <w:pStyle w:val="XF-0"/>
              <w:rPr>
                <w:rFonts w:hint="eastAsia"/>
              </w:rPr>
            </w:pPr>
            <w:r>
              <w:rPr>
                <w:rFonts w:hint="eastAsia"/>
              </w:rPr>
              <w:t>电子放大状态</w:t>
            </w:r>
          </w:p>
        </w:tc>
        <w:tc>
          <w:tcPr>
            <w:tcW w:w="916" w:type="pct"/>
            <w:shd w:val="solid" w:color="FFFFFF" w:themeColor="background1" w:fill="auto"/>
            <w:vAlign w:val="center"/>
          </w:tcPr>
          <w:p w14:paraId="3972F291" w14:textId="46BDF8E1" w:rsidR="00AE1875" w:rsidRDefault="00A719DC" w:rsidP="00BB6539">
            <w:pPr>
              <w:pStyle w:val="XF-0"/>
              <w:rPr>
                <w:rFonts w:hint="eastAsia"/>
              </w:rPr>
            </w:pPr>
            <w:r>
              <w:rPr>
                <w:rFonts w:hint="eastAsia"/>
              </w:rPr>
              <w:t>39</w:t>
            </w:r>
          </w:p>
        </w:tc>
        <w:tc>
          <w:tcPr>
            <w:tcW w:w="456" w:type="pct"/>
            <w:shd w:val="solid" w:color="FFFFFF" w:themeColor="background1" w:fill="auto"/>
            <w:vAlign w:val="center"/>
          </w:tcPr>
          <w:p w14:paraId="09D0863C"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1FBA724F" w14:textId="77777777" w:rsidR="00AE1875" w:rsidRDefault="00000000" w:rsidP="00BB6539">
            <w:pPr>
              <w:pStyle w:val="XF-0"/>
              <w:rPr>
                <w:rFonts w:hint="eastAsia"/>
              </w:rPr>
            </w:pPr>
            <w:r>
              <w:rPr>
                <w:rFonts w:hint="eastAsia"/>
              </w:rPr>
              <w:t>00：无变倍；</w:t>
            </w:r>
          </w:p>
          <w:p w14:paraId="4EBFF141" w14:textId="77777777" w:rsidR="00AE1875" w:rsidRDefault="00000000" w:rsidP="00BB6539">
            <w:pPr>
              <w:pStyle w:val="XF-0"/>
              <w:rPr>
                <w:rFonts w:hint="eastAsia"/>
              </w:rPr>
            </w:pPr>
            <w:r>
              <w:rPr>
                <w:rFonts w:hint="eastAsia"/>
              </w:rPr>
              <w:t>01：2X</w:t>
            </w:r>
          </w:p>
          <w:p w14:paraId="34971910" w14:textId="77777777" w:rsidR="00AE1875" w:rsidRDefault="00000000" w:rsidP="00BB6539">
            <w:pPr>
              <w:pStyle w:val="XF-0"/>
              <w:rPr>
                <w:rFonts w:hint="eastAsia"/>
              </w:rPr>
            </w:pPr>
            <w:r>
              <w:rPr>
                <w:rFonts w:hint="eastAsia"/>
              </w:rPr>
              <w:t>02：4X</w:t>
            </w:r>
          </w:p>
        </w:tc>
        <w:tc>
          <w:tcPr>
            <w:tcW w:w="1645" w:type="pct"/>
            <w:shd w:val="solid" w:color="FFFFFF" w:themeColor="background1" w:fill="auto"/>
            <w:vAlign w:val="center"/>
          </w:tcPr>
          <w:p w14:paraId="23A95B79" w14:textId="77777777" w:rsidR="00AE1875" w:rsidRDefault="00AE1875" w:rsidP="00BB6539">
            <w:pPr>
              <w:pStyle w:val="XF-0"/>
              <w:rPr>
                <w:rFonts w:hint="eastAsia"/>
              </w:rPr>
            </w:pPr>
          </w:p>
        </w:tc>
      </w:tr>
      <w:tr w:rsidR="00AE1875" w14:paraId="11AB706D" w14:textId="77777777">
        <w:trPr>
          <w:jc w:val="center"/>
        </w:trPr>
        <w:tc>
          <w:tcPr>
            <w:tcW w:w="613" w:type="pct"/>
            <w:shd w:val="solid" w:color="FFFFFF" w:themeColor="background1" w:fill="auto"/>
            <w:vAlign w:val="center"/>
          </w:tcPr>
          <w:p w14:paraId="77E7F30B" w14:textId="77777777" w:rsidR="00AE1875" w:rsidRDefault="00000000" w:rsidP="00BB6539">
            <w:pPr>
              <w:pStyle w:val="XF-0"/>
              <w:rPr>
                <w:rFonts w:hint="eastAsia"/>
              </w:rPr>
            </w:pPr>
            <w:r>
              <w:rPr>
                <w:rFonts w:hint="eastAsia"/>
              </w:rPr>
              <w:t>电子透雾状态</w:t>
            </w:r>
          </w:p>
        </w:tc>
        <w:tc>
          <w:tcPr>
            <w:tcW w:w="916" w:type="pct"/>
            <w:shd w:val="solid" w:color="FFFFFF" w:themeColor="background1" w:fill="auto"/>
            <w:vAlign w:val="center"/>
          </w:tcPr>
          <w:p w14:paraId="1863DD51" w14:textId="6CB5C8C2" w:rsidR="00AE1875" w:rsidRDefault="00A719DC" w:rsidP="00BB6539">
            <w:pPr>
              <w:pStyle w:val="XF-0"/>
              <w:rPr>
                <w:rFonts w:hint="eastAsia"/>
              </w:rPr>
            </w:pPr>
            <w:r>
              <w:rPr>
                <w:rFonts w:hint="eastAsia"/>
              </w:rPr>
              <w:t>40</w:t>
            </w:r>
          </w:p>
        </w:tc>
        <w:tc>
          <w:tcPr>
            <w:tcW w:w="456" w:type="pct"/>
            <w:shd w:val="solid" w:color="FFFFFF" w:themeColor="background1" w:fill="auto"/>
            <w:vAlign w:val="center"/>
          </w:tcPr>
          <w:p w14:paraId="4A2E2AB1"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68289FF7" w14:textId="77777777" w:rsidR="00AE1875" w:rsidRDefault="00000000" w:rsidP="00BB6539">
            <w:pPr>
              <w:pStyle w:val="XF-0"/>
              <w:rPr>
                <w:rFonts w:hint="eastAsia"/>
              </w:rPr>
            </w:pPr>
            <w:r>
              <w:rPr>
                <w:rFonts w:hint="eastAsia"/>
              </w:rPr>
              <w:t>00：无效；</w:t>
            </w:r>
          </w:p>
          <w:p w14:paraId="798DB47F" w14:textId="77777777" w:rsidR="00AE1875" w:rsidRDefault="00000000" w:rsidP="00BB6539">
            <w:pPr>
              <w:pStyle w:val="XF-0"/>
              <w:rPr>
                <w:rFonts w:hint="eastAsia"/>
              </w:rPr>
            </w:pPr>
            <w:r>
              <w:rPr>
                <w:rFonts w:hint="eastAsia"/>
              </w:rPr>
              <w:t>01：有效；</w:t>
            </w:r>
          </w:p>
        </w:tc>
        <w:tc>
          <w:tcPr>
            <w:tcW w:w="1645" w:type="pct"/>
            <w:shd w:val="solid" w:color="FFFFFF" w:themeColor="background1" w:fill="auto"/>
            <w:vAlign w:val="center"/>
          </w:tcPr>
          <w:p w14:paraId="4C52704F" w14:textId="77777777" w:rsidR="00AE1875" w:rsidRDefault="00AE1875" w:rsidP="00BB6539">
            <w:pPr>
              <w:pStyle w:val="XF-0"/>
              <w:rPr>
                <w:rFonts w:hint="eastAsia"/>
              </w:rPr>
            </w:pPr>
          </w:p>
        </w:tc>
      </w:tr>
      <w:tr w:rsidR="00AE1875" w14:paraId="342D06AC" w14:textId="77777777">
        <w:trPr>
          <w:jc w:val="center"/>
        </w:trPr>
        <w:tc>
          <w:tcPr>
            <w:tcW w:w="613" w:type="pct"/>
            <w:shd w:val="solid" w:color="FFFFFF" w:themeColor="background1" w:fill="auto"/>
            <w:vAlign w:val="center"/>
          </w:tcPr>
          <w:p w14:paraId="7904C462" w14:textId="77777777" w:rsidR="00AE1875" w:rsidRDefault="00000000" w:rsidP="00BB6539">
            <w:pPr>
              <w:pStyle w:val="XF-0"/>
              <w:rPr>
                <w:rFonts w:hint="eastAsia"/>
              </w:rPr>
            </w:pPr>
            <w:bookmarkStart w:id="65" w:name="_Hlk226470525"/>
            <w:r>
              <w:rPr>
                <w:rFonts w:hint="eastAsia"/>
              </w:rPr>
              <w:t>当前曝光时间</w:t>
            </w:r>
          </w:p>
        </w:tc>
        <w:tc>
          <w:tcPr>
            <w:tcW w:w="916" w:type="pct"/>
            <w:shd w:val="solid" w:color="FFFFFF" w:themeColor="background1" w:fill="auto"/>
            <w:vAlign w:val="center"/>
          </w:tcPr>
          <w:p w14:paraId="46EEEC0C" w14:textId="7F2B8AAD" w:rsidR="00AE1875" w:rsidRDefault="00000000" w:rsidP="00BB6539">
            <w:pPr>
              <w:pStyle w:val="XF-0"/>
              <w:rPr>
                <w:rFonts w:hint="eastAsia"/>
              </w:rPr>
            </w:pPr>
            <w:r>
              <w:rPr>
                <w:rFonts w:hint="eastAsia"/>
              </w:rPr>
              <w:t>4</w:t>
            </w:r>
            <w:r w:rsidR="00A719DC">
              <w:rPr>
                <w:rFonts w:hint="eastAsia"/>
              </w:rPr>
              <w:t>1</w:t>
            </w:r>
          </w:p>
        </w:tc>
        <w:tc>
          <w:tcPr>
            <w:tcW w:w="456" w:type="pct"/>
            <w:shd w:val="solid" w:color="FFFFFF" w:themeColor="background1" w:fill="auto"/>
            <w:vAlign w:val="center"/>
          </w:tcPr>
          <w:p w14:paraId="56E2595B"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448ADF76" w14:textId="77777777" w:rsidR="00AE1875" w:rsidRDefault="00000000" w:rsidP="00BB6539">
            <w:pPr>
              <w:pStyle w:val="XF-0"/>
              <w:rPr>
                <w:rFonts w:hint="eastAsia"/>
              </w:rPr>
            </w:pPr>
            <w:r>
              <w:rPr>
                <w:rFonts w:hint="eastAsia"/>
              </w:rPr>
              <w:t>单位：0.1毫秒</w:t>
            </w:r>
          </w:p>
        </w:tc>
        <w:tc>
          <w:tcPr>
            <w:tcW w:w="1645" w:type="pct"/>
            <w:shd w:val="solid" w:color="FFFFFF" w:themeColor="background1" w:fill="auto"/>
            <w:vAlign w:val="center"/>
          </w:tcPr>
          <w:p w14:paraId="1EAB7ED2" w14:textId="77777777" w:rsidR="00AE1875" w:rsidRDefault="00AE1875" w:rsidP="00BB6539">
            <w:pPr>
              <w:pStyle w:val="XF-0"/>
              <w:rPr>
                <w:rFonts w:hint="eastAsia"/>
              </w:rPr>
            </w:pPr>
          </w:p>
        </w:tc>
      </w:tr>
      <w:bookmarkEnd w:id="65"/>
      <w:tr w:rsidR="00AE1875" w14:paraId="37174F7C" w14:textId="77777777">
        <w:trPr>
          <w:jc w:val="center"/>
        </w:trPr>
        <w:tc>
          <w:tcPr>
            <w:tcW w:w="613" w:type="pct"/>
            <w:shd w:val="solid" w:color="FFFFFF" w:themeColor="background1" w:fill="auto"/>
            <w:vAlign w:val="center"/>
          </w:tcPr>
          <w:p w14:paraId="3E65B9CB" w14:textId="77777777" w:rsidR="00AE1875" w:rsidRDefault="00000000" w:rsidP="00BB6539">
            <w:pPr>
              <w:pStyle w:val="XF-0"/>
              <w:rPr>
                <w:rFonts w:hint="eastAsia"/>
              </w:rPr>
            </w:pPr>
            <w:r>
              <w:rPr>
                <w:rFonts w:hint="eastAsia"/>
              </w:rPr>
              <w:t>当前检测/识别阈值</w:t>
            </w:r>
          </w:p>
        </w:tc>
        <w:tc>
          <w:tcPr>
            <w:tcW w:w="916" w:type="pct"/>
            <w:shd w:val="solid" w:color="FFFFFF" w:themeColor="background1" w:fill="auto"/>
            <w:vAlign w:val="center"/>
          </w:tcPr>
          <w:p w14:paraId="5F957B42" w14:textId="354C820F" w:rsidR="00AE1875" w:rsidRDefault="00000000" w:rsidP="00BB6539">
            <w:pPr>
              <w:pStyle w:val="XF-0"/>
              <w:rPr>
                <w:rFonts w:hint="eastAsia"/>
              </w:rPr>
            </w:pPr>
            <w:r>
              <w:rPr>
                <w:rFonts w:hint="eastAsia"/>
              </w:rPr>
              <w:t>4</w:t>
            </w:r>
            <w:r w:rsidR="00A719DC">
              <w:rPr>
                <w:rFonts w:hint="eastAsia"/>
              </w:rPr>
              <w:t>2</w:t>
            </w:r>
          </w:p>
        </w:tc>
        <w:tc>
          <w:tcPr>
            <w:tcW w:w="456" w:type="pct"/>
            <w:shd w:val="solid" w:color="FFFFFF" w:themeColor="background1" w:fill="auto"/>
            <w:vAlign w:val="center"/>
          </w:tcPr>
          <w:p w14:paraId="04A67D01"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021643AB" w14:textId="77777777" w:rsidR="00AE1875" w:rsidRDefault="00000000" w:rsidP="00BB6539">
            <w:pPr>
              <w:pStyle w:val="XF-0"/>
              <w:rPr>
                <w:rFonts w:hint="eastAsia"/>
              </w:rPr>
            </w:pPr>
            <w:r>
              <w:rPr>
                <w:rFonts w:hint="eastAsia"/>
              </w:rPr>
              <w:t>0-100</w:t>
            </w:r>
          </w:p>
        </w:tc>
        <w:tc>
          <w:tcPr>
            <w:tcW w:w="1645" w:type="pct"/>
            <w:shd w:val="solid" w:color="FFFFFF" w:themeColor="background1" w:fill="auto"/>
            <w:vAlign w:val="center"/>
          </w:tcPr>
          <w:p w14:paraId="2B2EA25B" w14:textId="77777777" w:rsidR="00AE1875" w:rsidRDefault="00AE1875" w:rsidP="00BB6539">
            <w:pPr>
              <w:pStyle w:val="XF-0"/>
              <w:rPr>
                <w:rFonts w:hint="eastAsia"/>
              </w:rPr>
            </w:pPr>
          </w:p>
        </w:tc>
      </w:tr>
      <w:tr w:rsidR="00AE1875" w14:paraId="2ACF51B2" w14:textId="77777777">
        <w:trPr>
          <w:jc w:val="center"/>
        </w:trPr>
        <w:tc>
          <w:tcPr>
            <w:tcW w:w="613" w:type="pct"/>
            <w:shd w:val="solid" w:color="FFFFFF" w:themeColor="background1" w:fill="auto"/>
            <w:vAlign w:val="center"/>
          </w:tcPr>
          <w:p w14:paraId="14510B09" w14:textId="77777777" w:rsidR="00AE1875" w:rsidRDefault="00000000" w:rsidP="00BB6539">
            <w:pPr>
              <w:pStyle w:val="XF-0"/>
              <w:rPr>
                <w:rFonts w:hint="eastAsia"/>
              </w:rPr>
            </w:pPr>
            <w:r>
              <w:rPr>
                <w:rFonts w:hint="eastAsia"/>
              </w:rPr>
              <w:t>当前跟踪阈值</w:t>
            </w:r>
          </w:p>
        </w:tc>
        <w:tc>
          <w:tcPr>
            <w:tcW w:w="916" w:type="pct"/>
            <w:shd w:val="solid" w:color="FFFFFF" w:themeColor="background1" w:fill="auto"/>
            <w:vAlign w:val="center"/>
          </w:tcPr>
          <w:p w14:paraId="04211A96" w14:textId="7C1A604F" w:rsidR="00AE1875" w:rsidRDefault="00000000" w:rsidP="00BB6539">
            <w:pPr>
              <w:pStyle w:val="XF-0"/>
              <w:rPr>
                <w:rFonts w:hint="eastAsia"/>
              </w:rPr>
            </w:pPr>
            <w:r>
              <w:rPr>
                <w:rFonts w:hint="eastAsia"/>
              </w:rPr>
              <w:t>4</w:t>
            </w:r>
            <w:r w:rsidR="00A719DC">
              <w:rPr>
                <w:rFonts w:hint="eastAsia"/>
              </w:rPr>
              <w:t>3</w:t>
            </w:r>
          </w:p>
        </w:tc>
        <w:tc>
          <w:tcPr>
            <w:tcW w:w="456" w:type="pct"/>
            <w:shd w:val="solid" w:color="FFFFFF" w:themeColor="background1" w:fill="auto"/>
            <w:vAlign w:val="center"/>
          </w:tcPr>
          <w:p w14:paraId="05059675"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4269AF31" w14:textId="77777777" w:rsidR="00AE1875" w:rsidRDefault="00000000" w:rsidP="00BB6539">
            <w:pPr>
              <w:pStyle w:val="XF-0"/>
              <w:rPr>
                <w:rFonts w:hint="eastAsia"/>
              </w:rPr>
            </w:pPr>
            <w:r>
              <w:rPr>
                <w:rFonts w:hint="eastAsia"/>
              </w:rPr>
              <w:t>0-100</w:t>
            </w:r>
          </w:p>
        </w:tc>
        <w:tc>
          <w:tcPr>
            <w:tcW w:w="1645" w:type="pct"/>
            <w:shd w:val="solid" w:color="FFFFFF" w:themeColor="background1" w:fill="auto"/>
            <w:vAlign w:val="center"/>
          </w:tcPr>
          <w:p w14:paraId="6B72B67A" w14:textId="77777777" w:rsidR="00AE1875" w:rsidRDefault="00AE1875" w:rsidP="00BB6539">
            <w:pPr>
              <w:pStyle w:val="XF-0"/>
              <w:rPr>
                <w:rFonts w:hint="eastAsia"/>
              </w:rPr>
            </w:pPr>
          </w:p>
        </w:tc>
      </w:tr>
      <w:tr w:rsidR="00AE1875" w14:paraId="7722ED56" w14:textId="77777777">
        <w:trPr>
          <w:trHeight w:val="328"/>
          <w:jc w:val="center"/>
        </w:trPr>
        <w:tc>
          <w:tcPr>
            <w:tcW w:w="613" w:type="pct"/>
            <w:shd w:val="solid" w:color="FFFFFF" w:themeColor="background1" w:fill="auto"/>
            <w:vAlign w:val="center"/>
          </w:tcPr>
          <w:p w14:paraId="6E7DD860" w14:textId="77777777" w:rsidR="00AE1875" w:rsidRDefault="00000000" w:rsidP="00BB6539">
            <w:pPr>
              <w:pStyle w:val="XF-0"/>
              <w:rPr>
                <w:rFonts w:hint="eastAsia"/>
              </w:rPr>
            </w:pPr>
            <w:r>
              <w:rPr>
                <w:rFonts w:hint="eastAsia"/>
              </w:rPr>
              <w:t>当前记忆跟踪时间</w:t>
            </w:r>
          </w:p>
        </w:tc>
        <w:tc>
          <w:tcPr>
            <w:tcW w:w="916" w:type="pct"/>
            <w:shd w:val="solid" w:color="FFFFFF" w:themeColor="background1" w:fill="auto"/>
            <w:vAlign w:val="center"/>
          </w:tcPr>
          <w:p w14:paraId="6CE2DC59" w14:textId="44B4E0C9" w:rsidR="00AE1875" w:rsidRDefault="00000000" w:rsidP="00BB6539">
            <w:pPr>
              <w:pStyle w:val="XF-0"/>
              <w:rPr>
                <w:rFonts w:hint="eastAsia"/>
              </w:rPr>
            </w:pPr>
            <w:r>
              <w:rPr>
                <w:rFonts w:hint="eastAsia"/>
              </w:rPr>
              <w:t>4</w:t>
            </w:r>
            <w:r w:rsidR="00A719DC">
              <w:rPr>
                <w:rFonts w:hint="eastAsia"/>
              </w:rPr>
              <w:t>4</w:t>
            </w:r>
            <w:r>
              <w:rPr>
                <w:rFonts w:hint="eastAsia"/>
              </w:rPr>
              <w:t>-4</w:t>
            </w:r>
            <w:r w:rsidR="00A719DC">
              <w:rPr>
                <w:rFonts w:hint="eastAsia"/>
              </w:rPr>
              <w:t>5</w:t>
            </w:r>
          </w:p>
        </w:tc>
        <w:tc>
          <w:tcPr>
            <w:tcW w:w="456" w:type="pct"/>
            <w:shd w:val="solid" w:color="FFFFFF" w:themeColor="background1" w:fill="auto"/>
            <w:vAlign w:val="center"/>
          </w:tcPr>
          <w:p w14:paraId="562C3DBD" w14:textId="77777777" w:rsidR="00AE1875" w:rsidRDefault="00000000" w:rsidP="00BB6539">
            <w:pPr>
              <w:pStyle w:val="XF-0"/>
              <w:rPr>
                <w:rFonts w:hint="eastAsia"/>
              </w:rPr>
            </w:pPr>
            <w:r>
              <w:rPr>
                <w:rFonts w:hint="eastAsia"/>
              </w:rPr>
              <w:t>2字节</w:t>
            </w:r>
          </w:p>
        </w:tc>
        <w:tc>
          <w:tcPr>
            <w:tcW w:w="1370" w:type="pct"/>
            <w:shd w:val="solid" w:color="FFFFFF" w:themeColor="background1" w:fill="auto"/>
            <w:vAlign w:val="center"/>
          </w:tcPr>
          <w:p w14:paraId="7A495BCA" w14:textId="77777777" w:rsidR="00AE1875" w:rsidRDefault="00000000" w:rsidP="00BB6539">
            <w:pPr>
              <w:pStyle w:val="XF-0"/>
              <w:rPr>
                <w:rFonts w:hint="eastAsia"/>
              </w:rPr>
            </w:pPr>
            <w:r>
              <w:rPr>
                <w:rFonts w:hint="eastAsia"/>
              </w:rPr>
              <w:t>[0-1]，记忆跟踪时间，0000-1388（0-5000毫秒）</w:t>
            </w:r>
          </w:p>
        </w:tc>
        <w:tc>
          <w:tcPr>
            <w:tcW w:w="1645" w:type="pct"/>
            <w:shd w:val="solid" w:color="FFFFFF" w:themeColor="background1" w:fill="auto"/>
            <w:vAlign w:val="center"/>
          </w:tcPr>
          <w:p w14:paraId="6B53564E" w14:textId="77777777" w:rsidR="00AE1875" w:rsidRDefault="00AE1875" w:rsidP="00BB6539">
            <w:pPr>
              <w:pStyle w:val="XF-0"/>
              <w:rPr>
                <w:rFonts w:hint="eastAsia"/>
              </w:rPr>
            </w:pPr>
          </w:p>
        </w:tc>
      </w:tr>
      <w:tr w:rsidR="00AE1875" w14:paraId="10065F76" w14:textId="77777777">
        <w:trPr>
          <w:jc w:val="center"/>
        </w:trPr>
        <w:tc>
          <w:tcPr>
            <w:tcW w:w="613" w:type="pct"/>
            <w:shd w:val="solid" w:color="FFFFFF" w:themeColor="background1" w:fill="auto"/>
            <w:vAlign w:val="center"/>
          </w:tcPr>
          <w:p w14:paraId="11F7F7F4" w14:textId="77777777" w:rsidR="00AE1875" w:rsidRDefault="00000000" w:rsidP="00BB6539">
            <w:pPr>
              <w:pStyle w:val="XF-0"/>
              <w:rPr>
                <w:rFonts w:hint="eastAsia"/>
              </w:rPr>
            </w:pPr>
            <w:r>
              <w:rPr>
                <w:rFonts w:hint="eastAsia"/>
              </w:rPr>
              <w:t>校验字</w:t>
            </w:r>
          </w:p>
        </w:tc>
        <w:tc>
          <w:tcPr>
            <w:tcW w:w="916" w:type="pct"/>
            <w:shd w:val="solid" w:color="FFFFFF" w:themeColor="background1" w:fill="auto"/>
            <w:vAlign w:val="center"/>
          </w:tcPr>
          <w:p w14:paraId="70EFFAEB" w14:textId="74B33077" w:rsidR="00AE1875" w:rsidRDefault="00000000" w:rsidP="00BB6539">
            <w:pPr>
              <w:pStyle w:val="XF-0"/>
              <w:rPr>
                <w:rFonts w:hint="eastAsia"/>
              </w:rPr>
            </w:pPr>
            <w:r>
              <w:rPr>
                <w:rFonts w:hint="eastAsia"/>
              </w:rPr>
              <w:t>4</w:t>
            </w:r>
            <w:r w:rsidR="00A719DC">
              <w:rPr>
                <w:rFonts w:hint="eastAsia"/>
              </w:rPr>
              <w:t>6</w:t>
            </w:r>
          </w:p>
        </w:tc>
        <w:tc>
          <w:tcPr>
            <w:tcW w:w="456" w:type="pct"/>
            <w:shd w:val="solid" w:color="FFFFFF" w:themeColor="background1" w:fill="auto"/>
            <w:vAlign w:val="center"/>
          </w:tcPr>
          <w:p w14:paraId="4179FAD0" w14:textId="77777777" w:rsidR="00AE1875" w:rsidRDefault="00000000" w:rsidP="00BB6539">
            <w:pPr>
              <w:pStyle w:val="XF-0"/>
              <w:rPr>
                <w:rFonts w:hint="eastAsia"/>
              </w:rPr>
            </w:pPr>
            <w:r>
              <w:rPr>
                <w:rFonts w:hint="eastAsia"/>
              </w:rPr>
              <w:t>1字节</w:t>
            </w:r>
          </w:p>
        </w:tc>
        <w:tc>
          <w:tcPr>
            <w:tcW w:w="1370" w:type="pct"/>
            <w:shd w:val="solid" w:color="FFFFFF" w:themeColor="background1" w:fill="auto"/>
            <w:vAlign w:val="center"/>
          </w:tcPr>
          <w:p w14:paraId="7F97D7B3" w14:textId="77777777" w:rsidR="00AE1875" w:rsidRDefault="00000000" w:rsidP="00BB6539">
            <w:pPr>
              <w:pStyle w:val="XF-0"/>
              <w:rPr>
                <w:rFonts w:hint="eastAsia"/>
              </w:rPr>
            </w:pPr>
            <w:r>
              <w:rPr>
                <w:rFonts w:hint="eastAsia"/>
              </w:rPr>
              <w:t>地址位到数据位和校验取低位1字节</w:t>
            </w:r>
          </w:p>
        </w:tc>
        <w:tc>
          <w:tcPr>
            <w:tcW w:w="1645" w:type="pct"/>
            <w:shd w:val="solid" w:color="FFFFFF" w:themeColor="background1" w:fill="auto"/>
            <w:vAlign w:val="center"/>
          </w:tcPr>
          <w:p w14:paraId="7F3ADB92" w14:textId="77777777" w:rsidR="00AE1875" w:rsidRDefault="00AE1875" w:rsidP="00BB6539">
            <w:pPr>
              <w:pStyle w:val="XF-0"/>
              <w:rPr>
                <w:rFonts w:hint="eastAsia"/>
              </w:rPr>
            </w:pPr>
          </w:p>
        </w:tc>
      </w:tr>
      <w:tr w:rsidR="00AE1875" w14:paraId="461A7EAF" w14:textId="77777777">
        <w:trPr>
          <w:trHeight w:val="90"/>
          <w:jc w:val="center"/>
        </w:trPr>
        <w:tc>
          <w:tcPr>
            <w:tcW w:w="613" w:type="pct"/>
            <w:shd w:val="solid" w:color="FFFFFF" w:themeColor="background1" w:fill="auto"/>
            <w:vAlign w:val="center"/>
          </w:tcPr>
          <w:p w14:paraId="5F88E93D" w14:textId="77777777" w:rsidR="00AE1875" w:rsidRDefault="00000000" w:rsidP="00BB6539">
            <w:pPr>
              <w:pStyle w:val="XF-0"/>
              <w:rPr>
                <w:rFonts w:hint="eastAsia"/>
              </w:rPr>
            </w:pPr>
            <w:r>
              <w:rPr>
                <w:rFonts w:hint="eastAsia"/>
              </w:rPr>
              <w:t>帧尾</w:t>
            </w:r>
          </w:p>
        </w:tc>
        <w:tc>
          <w:tcPr>
            <w:tcW w:w="916" w:type="pct"/>
            <w:shd w:val="solid" w:color="FFFFFF" w:themeColor="background1" w:fill="auto"/>
            <w:vAlign w:val="center"/>
          </w:tcPr>
          <w:p w14:paraId="2268ABEB" w14:textId="093D3BFC" w:rsidR="00AE1875" w:rsidRDefault="00000000" w:rsidP="00BB6539">
            <w:pPr>
              <w:pStyle w:val="XF-0"/>
              <w:rPr>
                <w:rFonts w:hint="eastAsia"/>
              </w:rPr>
            </w:pPr>
            <w:r>
              <w:rPr>
                <w:rFonts w:hint="eastAsia"/>
              </w:rPr>
              <w:t>4</w:t>
            </w:r>
            <w:r w:rsidR="00A719DC">
              <w:rPr>
                <w:rFonts w:hint="eastAsia"/>
              </w:rPr>
              <w:t>7</w:t>
            </w:r>
            <w:r>
              <w:rPr>
                <w:rFonts w:hint="eastAsia"/>
              </w:rPr>
              <w:t>-</w:t>
            </w:r>
            <w:r w:rsidR="00A719DC">
              <w:rPr>
                <w:rFonts w:hint="eastAsia"/>
              </w:rPr>
              <w:t>48</w:t>
            </w:r>
          </w:p>
        </w:tc>
        <w:tc>
          <w:tcPr>
            <w:tcW w:w="456" w:type="pct"/>
            <w:shd w:val="solid" w:color="FFFFFF" w:themeColor="background1" w:fill="auto"/>
            <w:vAlign w:val="center"/>
          </w:tcPr>
          <w:p w14:paraId="24981949" w14:textId="77777777" w:rsidR="00AE1875" w:rsidRDefault="00000000" w:rsidP="00BB6539">
            <w:pPr>
              <w:pStyle w:val="XF-0"/>
              <w:rPr>
                <w:rFonts w:hint="eastAsia"/>
              </w:rPr>
            </w:pPr>
            <w:r>
              <w:rPr>
                <w:rFonts w:hint="eastAsia"/>
              </w:rPr>
              <w:t>2字节</w:t>
            </w:r>
          </w:p>
        </w:tc>
        <w:tc>
          <w:tcPr>
            <w:tcW w:w="1370" w:type="pct"/>
            <w:shd w:val="solid" w:color="FFFFFF" w:themeColor="background1" w:fill="auto"/>
            <w:vAlign w:val="center"/>
          </w:tcPr>
          <w:p w14:paraId="7A0EC0DC" w14:textId="77777777" w:rsidR="00AE1875" w:rsidRDefault="00000000" w:rsidP="00BB6539">
            <w:pPr>
              <w:pStyle w:val="XF-0"/>
              <w:rPr>
                <w:rFonts w:hint="eastAsia"/>
              </w:rPr>
            </w:pPr>
            <w:r>
              <w:rPr>
                <w:rFonts w:hint="eastAsia"/>
              </w:rPr>
              <w:t>F1 1F</w:t>
            </w:r>
          </w:p>
        </w:tc>
        <w:tc>
          <w:tcPr>
            <w:tcW w:w="1645" w:type="pct"/>
            <w:shd w:val="solid" w:color="FFFFFF" w:themeColor="background1" w:fill="auto"/>
            <w:vAlign w:val="center"/>
          </w:tcPr>
          <w:p w14:paraId="2309B2BB" w14:textId="77777777" w:rsidR="00AE1875" w:rsidRDefault="00AE1875" w:rsidP="00BB6539">
            <w:pPr>
              <w:pStyle w:val="XF-0"/>
              <w:rPr>
                <w:rFonts w:hint="eastAsia"/>
              </w:rPr>
            </w:pPr>
          </w:p>
        </w:tc>
      </w:tr>
    </w:tbl>
    <w:p w14:paraId="017AD5BF" w14:textId="77777777" w:rsidR="00AE1875" w:rsidRDefault="00000000">
      <w:r>
        <w:br w:type="page"/>
      </w:r>
    </w:p>
    <w:p w14:paraId="6066AF84" w14:textId="77777777" w:rsidR="00AE1875" w:rsidRDefault="00000000">
      <w:pPr>
        <w:pStyle w:val="3"/>
        <w:spacing w:line="276" w:lineRule="auto"/>
      </w:pPr>
      <w:bookmarkStart w:id="66" w:name="_Ref226470618"/>
      <w:bookmarkStart w:id="67" w:name="_Ref922"/>
      <w:bookmarkStart w:id="68" w:name="_Toc229133437"/>
      <w:r>
        <w:rPr>
          <w:rFonts w:hint="eastAsia"/>
        </w:rPr>
        <w:lastRenderedPageBreak/>
        <w:t>识别及检测上报</w:t>
      </w:r>
      <w:bookmarkEnd w:id="66"/>
      <w:bookmarkEnd w:id="67"/>
      <w:bookmarkEnd w:id="68"/>
    </w:p>
    <w:p w14:paraId="5E683E75" w14:textId="77777777" w:rsidR="00AE1875" w:rsidRDefault="00000000" w:rsidP="00B07CA4">
      <w:pPr>
        <w:pStyle w:val="XF-"/>
        <w:rPr>
          <w:rFonts w:hint="eastAsia"/>
        </w:rPr>
      </w:pPr>
      <w:r>
        <w:rPr>
          <w:rFonts w:hint="eastAsia"/>
        </w:rPr>
        <w:t>识别上报仅在开启识别功能后，有识别目标信息时才进行上报。</w:t>
      </w:r>
    </w:p>
    <w:p w14:paraId="6030FC33" w14:textId="4E567FA1" w:rsidR="00AE1875" w:rsidRDefault="00000000" w:rsidP="00BB6539">
      <w:pPr>
        <w:pStyle w:val="a3"/>
        <w:rPr>
          <w:rFonts w:hint="eastAsia"/>
        </w:rPr>
      </w:pPr>
      <w:r>
        <w:rPr>
          <w:rFonts w:hint="eastAsia"/>
        </w:rPr>
        <w:t xml:space="preserve">表 </w:t>
      </w:r>
      <w:r>
        <w:fldChar w:fldCharType="begin"/>
      </w:r>
      <w:r>
        <w:instrText xml:space="preserve"> </w:instrText>
      </w:r>
      <w:r>
        <w:rPr>
          <w:rFonts w:hint="eastAsia"/>
        </w:rPr>
        <w:instrText>STYLEREF 1 \s</w:instrText>
      </w:r>
      <w:r>
        <w:instrText xml:space="preserve"> </w:instrText>
      </w:r>
      <w:r>
        <w:fldChar w:fldCharType="separate"/>
      </w:r>
      <w:r w:rsidR="001D0F89">
        <w:rPr>
          <w:rFonts w:hint="eastAsia"/>
          <w:noProof/>
        </w:rPr>
        <w:t>3</w:t>
      </w:r>
      <w:r>
        <w:fldChar w:fldCharType="end"/>
      </w:r>
      <w:r>
        <w:noBreakHyphen/>
      </w:r>
      <w:r>
        <w:rPr>
          <w:rFonts w:hint="eastAsia"/>
        </w:rPr>
        <w:t>13 目标识别信息单独上报</w:t>
      </w:r>
    </w:p>
    <w:tbl>
      <w:tblPr>
        <w:tblW w:w="49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2652"/>
        <w:gridCol w:w="1316"/>
        <w:gridCol w:w="3968"/>
        <w:gridCol w:w="4702"/>
      </w:tblGrid>
      <w:tr w:rsidR="00AE1875" w14:paraId="0B9421C6" w14:textId="77777777" w:rsidTr="0002761F">
        <w:trPr>
          <w:trHeight w:val="90"/>
          <w:jc w:val="center"/>
        </w:trPr>
        <w:tc>
          <w:tcPr>
            <w:tcW w:w="592" w:type="pct"/>
            <w:shd w:val="solid" w:color="FFFFFF" w:themeColor="background1" w:fill="auto"/>
            <w:vAlign w:val="center"/>
          </w:tcPr>
          <w:p w14:paraId="5248075E" w14:textId="77777777" w:rsidR="00AE1875" w:rsidRDefault="00000000" w:rsidP="00BB6539">
            <w:pPr>
              <w:pStyle w:val="XF-0"/>
              <w:rPr>
                <w:rFonts w:hint="eastAsia"/>
              </w:rPr>
            </w:pPr>
            <w:r>
              <w:rPr>
                <w:rFonts w:hint="eastAsia"/>
              </w:rPr>
              <w:t>参数名称</w:t>
            </w:r>
          </w:p>
        </w:tc>
        <w:tc>
          <w:tcPr>
            <w:tcW w:w="925" w:type="pct"/>
            <w:shd w:val="solid" w:color="FFFFFF" w:themeColor="background1" w:fill="auto"/>
          </w:tcPr>
          <w:p w14:paraId="304F8EFF" w14:textId="77777777" w:rsidR="00AE1875" w:rsidRDefault="00000000" w:rsidP="00BB6539">
            <w:pPr>
              <w:pStyle w:val="XF-0"/>
              <w:rPr>
                <w:rFonts w:hint="eastAsia"/>
              </w:rPr>
            </w:pPr>
            <w:r>
              <w:rPr>
                <w:rFonts w:hint="eastAsia"/>
              </w:rPr>
              <w:t>字节号</w:t>
            </w:r>
          </w:p>
        </w:tc>
        <w:tc>
          <w:tcPr>
            <w:tcW w:w="459" w:type="pct"/>
            <w:shd w:val="solid" w:color="FFFFFF" w:themeColor="background1" w:fill="auto"/>
            <w:vAlign w:val="center"/>
          </w:tcPr>
          <w:p w14:paraId="772D8B0D" w14:textId="77777777" w:rsidR="00AE1875" w:rsidRDefault="00000000" w:rsidP="00BB6539">
            <w:pPr>
              <w:pStyle w:val="XF-0"/>
              <w:rPr>
                <w:rFonts w:hint="eastAsia"/>
              </w:rPr>
            </w:pPr>
            <w:r>
              <w:rPr>
                <w:rFonts w:hint="eastAsia"/>
              </w:rPr>
              <w:t>数据长度</w:t>
            </w:r>
          </w:p>
        </w:tc>
        <w:tc>
          <w:tcPr>
            <w:tcW w:w="1384" w:type="pct"/>
            <w:shd w:val="solid" w:color="FFFFFF" w:themeColor="background1" w:fill="auto"/>
          </w:tcPr>
          <w:p w14:paraId="293C5754" w14:textId="77777777" w:rsidR="00AE1875" w:rsidRDefault="00000000" w:rsidP="00BB6539">
            <w:pPr>
              <w:pStyle w:val="XF-0"/>
              <w:rPr>
                <w:rFonts w:hint="eastAsia"/>
              </w:rPr>
            </w:pPr>
            <w:r>
              <w:rPr>
                <w:rFonts w:hint="eastAsia"/>
              </w:rPr>
              <w:t>约定参数</w:t>
            </w:r>
          </w:p>
        </w:tc>
        <w:tc>
          <w:tcPr>
            <w:tcW w:w="1640" w:type="pct"/>
            <w:shd w:val="solid" w:color="FFFFFF" w:themeColor="background1" w:fill="auto"/>
            <w:vAlign w:val="center"/>
          </w:tcPr>
          <w:p w14:paraId="0AEEF0AF" w14:textId="77777777" w:rsidR="00AE1875" w:rsidRDefault="00000000" w:rsidP="00BB6539">
            <w:pPr>
              <w:pStyle w:val="XF-0"/>
              <w:rPr>
                <w:rFonts w:hint="eastAsia"/>
              </w:rPr>
            </w:pPr>
            <w:r>
              <w:rPr>
                <w:rFonts w:hint="eastAsia"/>
              </w:rPr>
              <w:t>说明</w:t>
            </w:r>
          </w:p>
        </w:tc>
      </w:tr>
      <w:tr w:rsidR="00AE1875" w14:paraId="62C0B83E" w14:textId="77777777" w:rsidTr="0002761F">
        <w:trPr>
          <w:jc w:val="center"/>
        </w:trPr>
        <w:tc>
          <w:tcPr>
            <w:tcW w:w="592" w:type="pct"/>
            <w:shd w:val="solid" w:color="FFFFFF" w:themeColor="background1" w:fill="auto"/>
            <w:vAlign w:val="center"/>
          </w:tcPr>
          <w:p w14:paraId="4CE0653F" w14:textId="77777777" w:rsidR="00AE1875" w:rsidRDefault="00000000" w:rsidP="00BB6539">
            <w:pPr>
              <w:pStyle w:val="XF-0"/>
              <w:rPr>
                <w:rFonts w:hint="eastAsia"/>
              </w:rPr>
            </w:pPr>
            <w:r>
              <w:rPr>
                <w:rFonts w:hint="eastAsia"/>
              </w:rPr>
              <w:t>帧头</w:t>
            </w:r>
          </w:p>
        </w:tc>
        <w:tc>
          <w:tcPr>
            <w:tcW w:w="925" w:type="pct"/>
            <w:shd w:val="solid" w:color="FFFFFF" w:themeColor="background1" w:fill="auto"/>
            <w:vAlign w:val="center"/>
          </w:tcPr>
          <w:p w14:paraId="57990431" w14:textId="77777777" w:rsidR="00AE1875" w:rsidRDefault="00000000" w:rsidP="00BB6539">
            <w:pPr>
              <w:pStyle w:val="XF-0"/>
              <w:rPr>
                <w:rFonts w:hint="eastAsia"/>
              </w:rPr>
            </w:pPr>
            <w:r>
              <w:rPr>
                <w:rFonts w:hint="eastAsia"/>
              </w:rPr>
              <w:t>0-1</w:t>
            </w:r>
          </w:p>
        </w:tc>
        <w:tc>
          <w:tcPr>
            <w:tcW w:w="459" w:type="pct"/>
            <w:shd w:val="solid" w:color="FFFFFF" w:themeColor="background1" w:fill="auto"/>
            <w:vAlign w:val="center"/>
          </w:tcPr>
          <w:p w14:paraId="2442B1A1" w14:textId="77777777" w:rsidR="00AE1875" w:rsidRDefault="00000000" w:rsidP="00BB6539">
            <w:pPr>
              <w:pStyle w:val="XF-0"/>
              <w:rPr>
                <w:rFonts w:hint="eastAsia"/>
              </w:rPr>
            </w:pPr>
            <w:r>
              <w:rPr>
                <w:rFonts w:hint="eastAsia"/>
              </w:rPr>
              <w:t>2字节</w:t>
            </w:r>
          </w:p>
        </w:tc>
        <w:tc>
          <w:tcPr>
            <w:tcW w:w="1384" w:type="pct"/>
            <w:shd w:val="solid" w:color="FFFFFF" w:themeColor="background1" w:fill="auto"/>
          </w:tcPr>
          <w:p w14:paraId="2DA5418F" w14:textId="77777777" w:rsidR="00AE1875" w:rsidRDefault="00000000" w:rsidP="00BB6539">
            <w:pPr>
              <w:pStyle w:val="XF-0"/>
              <w:rPr>
                <w:rFonts w:hint="eastAsia"/>
              </w:rPr>
            </w:pPr>
            <w:r>
              <w:rPr>
                <w:rFonts w:hint="eastAsia"/>
              </w:rPr>
              <w:t>1F F1</w:t>
            </w:r>
          </w:p>
        </w:tc>
        <w:tc>
          <w:tcPr>
            <w:tcW w:w="1640" w:type="pct"/>
            <w:shd w:val="solid" w:color="FFFFFF" w:themeColor="background1" w:fill="auto"/>
            <w:vAlign w:val="center"/>
          </w:tcPr>
          <w:p w14:paraId="37D0DD25" w14:textId="77777777" w:rsidR="00AE1875" w:rsidRDefault="00AE1875" w:rsidP="00BB6539">
            <w:pPr>
              <w:pStyle w:val="XF-0"/>
              <w:rPr>
                <w:rFonts w:hint="eastAsia"/>
              </w:rPr>
            </w:pPr>
          </w:p>
        </w:tc>
      </w:tr>
      <w:tr w:rsidR="00AE1875" w14:paraId="3B6E61D2" w14:textId="77777777" w:rsidTr="0002761F">
        <w:trPr>
          <w:trHeight w:val="90"/>
          <w:jc w:val="center"/>
        </w:trPr>
        <w:tc>
          <w:tcPr>
            <w:tcW w:w="592" w:type="pct"/>
            <w:shd w:val="solid" w:color="FFFFFF" w:themeColor="background1" w:fill="auto"/>
            <w:vAlign w:val="center"/>
          </w:tcPr>
          <w:p w14:paraId="166920A1" w14:textId="77777777" w:rsidR="00AE1875" w:rsidRDefault="00000000" w:rsidP="00BB6539">
            <w:pPr>
              <w:pStyle w:val="XF-0"/>
              <w:rPr>
                <w:rFonts w:hint="eastAsia"/>
              </w:rPr>
            </w:pPr>
            <w:r>
              <w:rPr>
                <w:rFonts w:hint="eastAsia"/>
              </w:rPr>
              <w:t>地址位</w:t>
            </w:r>
          </w:p>
        </w:tc>
        <w:tc>
          <w:tcPr>
            <w:tcW w:w="925" w:type="pct"/>
            <w:shd w:val="solid" w:color="FFFFFF" w:themeColor="background1" w:fill="auto"/>
            <w:vAlign w:val="center"/>
          </w:tcPr>
          <w:p w14:paraId="5A158EDD" w14:textId="77777777" w:rsidR="00AE1875" w:rsidRDefault="00000000" w:rsidP="00BB6539">
            <w:pPr>
              <w:pStyle w:val="XF-0"/>
              <w:rPr>
                <w:rFonts w:hint="eastAsia"/>
              </w:rPr>
            </w:pPr>
            <w:r>
              <w:rPr>
                <w:rFonts w:hint="eastAsia"/>
              </w:rPr>
              <w:t>2</w:t>
            </w:r>
          </w:p>
        </w:tc>
        <w:tc>
          <w:tcPr>
            <w:tcW w:w="459" w:type="pct"/>
            <w:shd w:val="solid" w:color="FFFFFF" w:themeColor="background1" w:fill="auto"/>
            <w:vAlign w:val="center"/>
          </w:tcPr>
          <w:p w14:paraId="08168DFA" w14:textId="77777777" w:rsidR="00AE1875" w:rsidRDefault="00000000" w:rsidP="00BB6539">
            <w:pPr>
              <w:pStyle w:val="XF-0"/>
              <w:rPr>
                <w:rFonts w:hint="eastAsia"/>
              </w:rPr>
            </w:pPr>
            <w:r>
              <w:rPr>
                <w:rFonts w:hint="eastAsia"/>
              </w:rPr>
              <w:t>1字节</w:t>
            </w:r>
          </w:p>
        </w:tc>
        <w:tc>
          <w:tcPr>
            <w:tcW w:w="1384" w:type="pct"/>
            <w:shd w:val="solid" w:color="FFFFFF" w:themeColor="background1" w:fill="auto"/>
          </w:tcPr>
          <w:p w14:paraId="6451738E" w14:textId="77777777" w:rsidR="00AE1875" w:rsidRDefault="00000000" w:rsidP="00BB6539">
            <w:pPr>
              <w:pStyle w:val="XF-0"/>
              <w:rPr>
                <w:rFonts w:hint="eastAsia"/>
              </w:rPr>
            </w:pPr>
            <w:r>
              <w:rPr>
                <w:rFonts w:hint="eastAsia"/>
              </w:rPr>
              <w:t>02：识别信息</w:t>
            </w:r>
          </w:p>
        </w:tc>
        <w:tc>
          <w:tcPr>
            <w:tcW w:w="1640" w:type="pct"/>
            <w:shd w:val="solid" w:color="FFFFFF" w:themeColor="background1" w:fill="auto"/>
            <w:vAlign w:val="center"/>
          </w:tcPr>
          <w:p w14:paraId="23CAF038" w14:textId="77777777" w:rsidR="00AE1875" w:rsidRDefault="00AE1875" w:rsidP="00BB6539">
            <w:pPr>
              <w:pStyle w:val="XF-0"/>
              <w:rPr>
                <w:rFonts w:hint="eastAsia"/>
              </w:rPr>
            </w:pPr>
          </w:p>
        </w:tc>
      </w:tr>
      <w:tr w:rsidR="00AE1875" w14:paraId="0B6543F4" w14:textId="77777777" w:rsidTr="0002761F">
        <w:trPr>
          <w:trHeight w:val="436"/>
          <w:jc w:val="center"/>
        </w:trPr>
        <w:tc>
          <w:tcPr>
            <w:tcW w:w="592" w:type="pct"/>
            <w:shd w:val="solid" w:color="FFFFFF" w:themeColor="background1" w:fill="auto"/>
            <w:vAlign w:val="center"/>
          </w:tcPr>
          <w:p w14:paraId="14AB8816" w14:textId="77777777" w:rsidR="00AE1875" w:rsidRDefault="00000000" w:rsidP="00BB6539">
            <w:pPr>
              <w:pStyle w:val="XF-0"/>
              <w:rPr>
                <w:rFonts w:hint="eastAsia"/>
              </w:rPr>
            </w:pPr>
            <w:r>
              <w:rPr>
                <w:rFonts w:hint="eastAsia"/>
              </w:rPr>
              <w:t>识别通道</w:t>
            </w:r>
          </w:p>
        </w:tc>
        <w:tc>
          <w:tcPr>
            <w:tcW w:w="925" w:type="pct"/>
            <w:shd w:val="solid" w:color="FFFFFF" w:themeColor="background1" w:fill="auto"/>
            <w:vAlign w:val="center"/>
          </w:tcPr>
          <w:p w14:paraId="139082D2" w14:textId="77777777" w:rsidR="00AE1875" w:rsidRDefault="00000000" w:rsidP="00BB6539">
            <w:pPr>
              <w:pStyle w:val="XF-0"/>
              <w:rPr>
                <w:rFonts w:hint="eastAsia"/>
              </w:rPr>
            </w:pPr>
            <w:r>
              <w:rPr>
                <w:rFonts w:hint="eastAsia"/>
              </w:rPr>
              <w:t>3</w:t>
            </w:r>
          </w:p>
        </w:tc>
        <w:tc>
          <w:tcPr>
            <w:tcW w:w="459" w:type="pct"/>
            <w:shd w:val="solid" w:color="FFFFFF" w:themeColor="background1" w:fill="auto"/>
            <w:vAlign w:val="center"/>
          </w:tcPr>
          <w:p w14:paraId="29F76910" w14:textId="77777777" w:rsidR="00AE1875" w:rsidRDefault="00000000" w:rsidP="00BB6539">
            <w:pPr>
              <w:pStyle w:val="XF-0"/>
              <w:rPr>
                <w:rFonts w:hint="eastAsia"/>
              </w:rPr>
            </w:pPr>
            <w:r>
              <w:rPr>
                <w:rFonts w:hint="eastAsia"/>
              </w:rPr>
              <w:t>1字节</w:t>
            </w:r>
          </w:p>
        </w:tc>
        <w:tc>
          <w:tcPr>
            <w:tcW w:w="1384" w:type="pct"/>
            <w:shd w:val="solid" w:color="FFFFFF" w:themeColor="background1" w:fill="auto"/>
            <w:vAlign w:val="center"/>
          </w:tcPr>
          <w:p w14:paraId="13865C30" w14:textId="77777777" w:rsidR="00AE1875" w:rsidRDefault="00000000" w:rsidP="00BB6539">
            <w:pPr>
              <w:pStyle w:val="XF-0"/>
              <w:rPr>
                <w:rFonts w:hint="eastAsia"/>
              </w:rPr>
            </w:pPr>
            <w:r>
              <w:rPr>
                <w:rFonts w:hint="eastAsia"/>
              </w:rPr>
              <w:t>通道</w:t>
            </w:r>
          </w:p>
        </w:tc>
        <w:tc>
          <w:tcPr>
            <w:tcW w:w="1640" w:type="pct"/>
            <w:shd w:val="solid" w:color="FFFFFF" w:themeColor="background1" w:fill="auto"/>
            <w:vAlign w:val="center"/>
          </w:tcPr>
          <w:p w14:paraId="248B5AF5" w14:textId="77777777" w:rsidR="00AE1875" w:rsidRDefault="00000000" w:rsidP="00BB6539">
            <w:pPr>
              <w:pStyle w:val="XF-0"/>
              <w:rPr>
                <w:rFonts w:hint="eastAsia"/>
              </w:rPr>
            </w:pPr>
            <w:r>
              <w:rPr>
                <w:rFonts w:hint="eastAsia"/>
              </w:rPr>
              <w:t>0x01：可见光</w:t>
            </w:r>
          </w:p>
          <w:p w14:paraId="112D215A" w14:textId="77777777" w:rsidR="00AE1875" w:rsidRDefault="00000000" w:rsidP="00BB6539">
            <w:pPr>
              <w:pStyle w:val="XF-0"/>
              <w:rPr>
                <w:rFonts w:hint="eastAsia"/>
              </w:rPr>
            </w:pPr>
            <w:r>
              <w:rPr>
                <w:rFonts w:hint="eastAsia"/>
              </w:rPr>
              <w:t>0x02：红外</w:t>
            </w:r>
          </w:p>
        </w:tc>
      </w:tr>
      <w:tr w:rsidR="00AE1875" w14:paraId="4780206B" w14:textId="77777777" w:rsidTr="0002761F">
        <w:trPr>
          <w:trHeight w:val="1955"/>
          <w:jc w:val="center"/>
        </w:trPr>
        <w:tc>
          <w:tcPr>
            <w:tcW w:w="592" w:type="pct"/>
            <w:shd w:val="solid" w:color="FFFFFF" w:themeColor="background1" w:fill="auto"/>
            <w:vAlign w:val="center"/>
          </w:tcPr>
          <w:p w14:paraId="46EC9B57" w14:textId="77777777" w:rsidR="00AE1875" w:rsidRDefault="00000000" w:rsidP="00BB6539">
            <w:pPr>
              <w:pStyle w:val="XF-0"/>
              <w:rPr>
                <w:rFonts w:hint="eastAsia"/>
              </w:rPr>
            </w:pPr>
            <w:r>
              <w:rPr>
                <w:rFonts w:hint="eastAsia"/>
              </w:rPr>
              <w:t>时间</w:t>
            </w:r>
          </w:p>
        </w:tc>
        <w:tc>
          <w:tcPr>
            <w:tcW w:w="925" w:type="pct"/>
            <w:shd w:val="solid" w:color="FFFFFF" w:themeColor="background1" w:fill="auto"/>
            <w:vAlign w:val="center"/>
          </w:tcPr>
          <w:p w14:paraId="7E103F2E" w14:textId="77777777" w:rsidR="00AE1875" w:rsidRDefault="00000000" w:rsidP="00BB6539">
            <w:pPr>
              <w:pStyle w:val="XF-0"/>
              <w:rPr>
                <w:rFonts w:hint="eastAsia"/>
              </w:rPr>
            </w:pPr>
            <w:r>
              <w:rPr>
                <w:rFonts w:hint="eastAsia"/>
              </w:rPr>
              <w:t>4-11</w:t>
            </w:r>
          </w:p>
        </w:tc>
        <w:tc>
          <w:tcPr>
            <w:tcW w:w="459" w:type="pct"/>
            <w:shd w:val="solid" w:color="FFFFFF" w:themeColor="background1" w:fill="auto"/>
            <w:vAlign w:val="center"/>
          </w:tcPr>
          <w:p w14:paraId="5054BB1A" w14:textId="77777777" w:rsidR="00AE1875" w:rsidRDefault="00000000" w:rsidP="00BB6539">
            <w:pPr>
              <w:pStyle w:val="XF-0"/>
              <w:rPr>
                <w:rFonts w:hint="eastAsia"/>
              </w:rPr>
            </w:pPr>
            <w:r>
              <w:rPr>
                <w:rFonts w:hint="eastAsia"/>
              </w:rPr>
              <w:t>8字节</w:t>
            </w:r>
          </w:p>
        </w:tc>
        <w:tc>
          <w:tcPr>
            <w:tcW w:w="1384" w:type="pct"/>
            <w:shd w:val="solid" w:color="FFFFFF" w:themeColor="background1" w:fill="auto"/>
          </w:tcPr>
          <w:p w14:paraId="5D9AA3CB" w14:textId="77777777" w:rsidR="00AE1875" w:rsidRDefault="00000000" w:rsidP="00BB6539">
            <w:pPr>
              <w:pStyle w:val="XF-0"/>
              <w:rPr>
                <w:rFonts w:hint="eastAsia"/>
                <w:lang w:val="de-DE"/>
              </w:rPr>
            </w:pPr>
            <w:r>
              <w:rPr>
                <w:rFonts w:hint="eastAsia"/>
                <w:lang w:val="de-DE"/>
              </w:rPr>
              <w:t>[0-1]：uint16_t</w:t>
            </w:r>
            <w:r>
              <w:rPr>
                <w:rFonts w:hint="eastAsia"/>
              </w:rPr>
              <w:t>年</w:t>
            </w:r>
          </w:p>
          <w:p w14:paraId="108A8A4D" w14:textId="77777777" w:rsidR="00AE1875" w:rsidRDefault="00000000" w:rsidP="00BB6539">
            <w:pPr>
              <w:pStyle w:val="XF-0"/>
              <w:rPr>
                <w:rFonts w:hint="eastAsia"/>
                <w:lang w:val="de-DE"/>
              </w:rPr>
            </w:pPr>
            <w:r>
              <w:rPr>
                <w:rFonts w:hint="eastAsia"/>
                <w:lang w:val="de-DE"/>
              </w:rPr>
              <w:t xml:space="preserve">[2]:uint8_t </w:t>
            </w:r>
            <w:r>
              <w:rPr>
                <w:rFonts w:hint="eastAsia"/>
              </w:rPr>
              <w:t>月</w:t>
            </w:r>
          </w:p>
          <w:p w14:paraId="2DE86080" w14:textId="77777777" w:rsidR="00AE1875" w:rsidRDefault="00000000" w:rsidP="00BB6539">
            <w:pPr>
              <w:pStyle w:val="XF-0"/>
              <w:rPr>
                <w:rFonts w:hint="eastAsia"/>
                <w:lang w:val="de-DE"/>
              </w:rPr>
            </w:pPr>
            <w:r>
              <w:rPr>
                <w:rFonts w:hint="eastAsia"/>
                <w:lang w:val="de-DE"/>
              </w:rPr>
              <w:t xml:space="preserve">[3]:uint8_t </w:t>
            </w:r>
            <w:r>
              <w:rPr>
                <w:rFonts w:hint="eastAsia"/>
              </w:rPr>
              <w:t>日</w:t>
            </w:r>
          </w:p>
          <w:p w14:paraId="46CACEA3" w14:textId="77777777" w:rsidR="00AE1875" w:rsidRDefault="00000000" w:rsidP="00BB6539">
            <w:pPr>
              <w:pStyle w:val="XF-0"/>
              <w:rPr>
                <w:rFonts w:hint="eastAsia"/>
              </w:rPr>
            </w:pPr>
            <w:r>
              <w:rPr>
                <w:rFonts w:hint="eastAsia"/>
              </w:rPr>
              <w:t>[4]:uint8_t 时</w:t>
            </w:r>
          </w:p>
          <w:p w14:paraId="6D662FA2" w14:textId="77777777" w:rsidR="00AE1875" w:rsidRDefault="00000000" w:rsidP="00BB6539">
            <w:pPr>
              <w:pStyle w:val="XF-0"/>
              <w:rPr>
                <w:rFonts w:hint="eastAsia"/>
              </w:rPr>
            </w:pPr>
            <w:r>
              <w:rPr>
                <w:rFonts w:hint="eastAsia"/>
              </w:rPr>
              <w:t>[5]:uint8_t 分</w:t>
            </w:r>
          </w:p>
          <w:p w14:paraId="043E53B0" w14:textId="77777777" w:rsidR="00AE1875" w:rsidRDefault="00000000" w:rsidP="00BB6539">
            <w:pPr>
              <w:pStyle w:val="XF-0"/>
              <w:rPr>
                <w:rFonts w:hint="eastAsia"/>
              </w:rPr>
            </w:pPr>
            <w:bookmarkStart w:id="69" w:name="OLE_LINK19"/>
            <w:r>
              <w:rPr>
                <w:rFonts w:hint="eastAsia"/>
              </w:rPr>
              <w:t>[6]:uint8_t 秒</w:t>
            </w:r>
            <w:bookmarkEnd w:id="69"/>
          </w:p>
          <w:p w14:paraId="661D47E6" w14:textId="77777777" w:rsidR="00AE1875" w:rsidRDefault="00000000" w:rsidP="00BB6539">
            <w:pPr>
              <w:pStyle w:val="XF-0"/>
              <w:rPr>
                <w:rFonts w:hint="eastAsia"/>
              </w:rPr>
            </w:pPr>
            <w:r>
              <w:rPr>
                <w:rFonts w:hint="eastAsia"/>
              </w:rPr>
              <w:t>[7]:uint8_t 毫秒</w:t>
            </w:r>
          </w:p>
        </w:tc>
        <w:tc>
          <w:tcPr>
            <w:tcW w:w="1640" w:type="pct"/>
            <w:shd w:val="solid" w:color="FFFFFF" w:themeColor="background1" w:fill="auto"/>
            <w:vAlign w:val="center"/>
          </w:tcPr>
          <w:p w14:paraId="0C5C2EE8" w14:textId="77777777" w:rsidR="00AE1875" w:rsidRDefault="00000000" w:rsidP="00BB6539">
            <w:pPr>
              <w:pStyle w:val="XF-0"/>
              <w:rPr>
                <w:rFonts w:hint="eastAsia"/>
              </w:rPr>
            </w:pPr>
            <w:r>
              <w:rPr>
                <w:rFonts w:hint="eastAsia"/>
              </w:rPr>
              <w:t xml:space="preserve"> </w:t>
            </w:r>
          </w:p>
        </w:tc>
      </w:tr>
      <w:tr w:rsidR="00AE1875" w14:paraId="27C17E0F" w14:textId="77777777" w:rsidTr="0002761F">
        <w:trPr>
          <w:trHeight w:val="1259"/>
          <w:jc w:val="center"/>
        </w:trPr>
        <w:tc>
          <w:tcPr>
            <w:tcW w:w="592" w:type="pct"/>
            <w:vMerge w:val="restart"/>
            <w:shd w:val="solid" w:color="FFFFFF" w:themeColor="background1" w:fill="auto"/>
            <w:vAlign w:val="center"/>
          </w:tcPr>
          <w:p w14:paraId="1968942C" w14:textId="77777777" w:rsidR="00AE1875" w:rsidRDefault="00000000" w:rsidP="00BB6539">
            <w:pPr>
              <w:pStyle w:val="XF-0"/>
              <w:rPr>
                <w:rFonts w:hint="eastAsia"/>
              </w:rPr>
            </w:pPr>
            <w:r>
              <w:rPr>
                <w:rFonts w:hint="eastAsia"/>
              </w:rPr>
              <w:t>识别数据组</w:t>
            </w:r>
          </w:p>
        </w:tc>
        <w:tc>
          <w:tcPr>
            <w:tcW w:w="925" w:type="pct"/>
            <w:shd w:val="solid" w:color="FFFFFF" w:themeColor="background1" w:fill="auto"/>
            <w:vAlign w:val="center"/>
          </w:tcPr>
          <w:p w14:paraId="5C0913A8" w14:textId="77777777" w:rsidR="00AE1875" w:rsidRDefault="00000000" w:rsidP="00BB6539">
            <w:pPr>
              <w:pStyle w:val="XF-0"/>
              <w:rPr>
                <w:rFonts w:hint="eastAsia"/>
              </w:rPr>
            </w:pPr>
            <w:r>
              <w:rPr>
                <w:rFonts w:hint="eastAsia"/>
              </w:rPr>
              <w:t>12-17</w:t>
            </w:r>
          </w:p>
        </w:tc>
        <w:tc>
          <w:tcPr>
            <w:tcW w:w="459" w:type="pct"/>
            <w:shd w:val="solid" w:color="FFFFFF" w:themeColor="background1" w:fill="auto"/>
            <w:vAlign w:val="center"/>
          </w:tcPr>
          <w:p w14:paraId="6343EC4C" w14:textId="77777777" w:rsidR="00AE1875" w:rsidRDefault="00000000" w:rsidP="00BB6539">
            <w:pPr>
              <w:pStyle w:val="XF-0"/>
              <w:rPr>
                <w:rFonts w:hint="eastAsia"/>
              </w:rPr>
            </w:pPr>
            <w:bookmarkStart w:id="70" w:name="OLE_LINK7"/>
            <w:r>
              <w:rPr>
                <w:rFonts w:hint="eastAsia"/>
              </w:rPr>
              <w:t>6字节</w:t>
            </w:r>
            <w:bookmarkEnd w:id="70"/>
          </w:p>
        </w:tc>
        <w:tc>
          <w:tcPr>
            <w:tcW w:w="1384" w:type="pct"/>
            <w:shd w:val="solid" w:color="FFFFFF" w:themeColor="background1" w:fill="auto"/>
            <w:vAlign w:val="center"/>
          </w:tcPr>
          <w:p w14:paraId="3FCCF866" w14:textId="77777777" w:rsidR="00AE1875" w:rsidRDefault="00000000" w:rsidP="00BB6539">
            <w:pPr>
              <w:pStyle w:val="XF-0"/>
              <w:rPr>
                <w:rFonts w:hint="eastAsia"/>
              </w:rPr>
            </w:pPr>
            <w:bookmarkStart w:id="71" w:name="OLE_LINK21"/>
            <w:r>
              <w:rPr>
                <w:rFonts w:hint="eastAsia"/>
              </w:rPr>
              <w:t>跟踪目标：</w:t>
            </w:r>
          </w:p>
          <w:p w14:paraId="35624443" w14:textId="77777777" w:rsidR="00AE1875" w:rsidRDefault="00000000" w:rsidP="00BB6539">
            <w:pPr>
              <w:pStyle w:val="XF-0"/>
              <w:rPr>
                <w:rFonts w:hint="eastAsia"/>
              </w:rPr>
            </w:pPr>
            <w:r>
              <w:rPr>
                <w:rFonts w:hint="eastAsia"/>
              </w:rPr>
              <w:t>uint8_t 目标类型</w:t>
            </w:r>
          </w:p>
          <w:bookmarkEnd w:id="71"/>
          <w:p w14:paraId="15E184B3" w14:textId="77777777" w:rsidR="00AE1875" w:rsidRDefault="00000000" w:rsidP="00BB6539">
            <w:pPr>
              <w:pStyle w:val="XF-0"/>
              <w:rPr>
                <w:rFonts w:hint="eastAsia"/>
              </w:rPr>
            </w:pPr>
            <w:r>
              <w:t>uint8_t</w:t>
            </w:r>
            <w:r>
              <w:rPr>
                <w:rFonts w:hint="eastAsia"/>
              </w:rPr>
              <w:t xml:space="preserve"> 目标置信度（0-100）</w:t>
            </w:r>
          </w:p>
          <w:p w14:paraId="07AC9003" w14:textId="77777777" w:rsidR="00AE1875" w:rsidRDefault="00000000" w:rsidP="00BB6539">
            <w:pPr>
              <w:pStyle w:val="XF-0"/>
              <w:rPr>
                <w:rFonts w:hint="eastAsia"/>
              </w:rPr>
            </w:pPr>
            <w:r>
              <w:t>uint16_t</w:t>
            </w:r>
            <w:r>
              <w:rPr>
                <w:rFonts w:hint="eastAsia"/>
              </w:rPr>
              <w:t xml:space="preserve"> x脱靶量</w:t>
            </w:r>
          </w:p>
          <w:p w14:paraId="021D736C" w14:textId="77777777" w:rsidR="00AE1875" w:rsidRDefault="00000000" w:rsidP="00BB6539">
            <w:pPr>
              <w:pStyle w:val="XF-0"/>
              <w:rPr>
                <w:rFonts w:hint="eastAsia"/>
              </w:rPr>
            </w:pPr>
            <w:r>
              <w:t>uint16_t</w:t>
            </w:r>
            <w:r>
              <w:rPr>
                <w:rFonts w:hint="eastAsia"/>
              </w:rPr>
              <w:t xml:space="preserve"> y脱靶量</w:t>
            </w:r>
          </w:p>
        </w:tc>
        <w:tc>
          <w:tcPr>
            <w:tcW w:w="1640" w:type="pct"/>
            <w:vMerge w:val="restart"/>
            <w:shd w:val="solid" w:color="FFFFFF" w:themeColor="background1" w:fill="auto"/>
            <w:vAlign w:val="center"/>
          </w:tcPr>
          <w:p w14:paraId="3EE1AFC8" w14:textId="77777777" w:rsidR="00AE1875" w:rsidRDefault="00000000" w:rsidP="00BB6539">
            <w:pPr>
              <w:pStyle w:val="XF-0"/>
              <w:rPr>
                <w:rFonts w:hint="eastAsia"/>
              </w:rPr>
            </w:pPr>
            <w:r>
              <w:rPr>
                <w:rFonts w:hint="eastAsia"/>
              </w:rPr>
              <w:t>目标类型在开启识别功能后上报；</w:t>
            </w:r>
          </w:p>
          <w:p w14:paraId="73215250" w14:textId="77777777" w:rsidR="00AE1875" w:rsidRDefault="00000000" w:rsidP="00BB6539">
            <w:pPr>
              <w:pStyle w:val="XF-0"/>
              <w:rPr>
                <w:rFonts w:hint="eastAsia"/>
              </w:rPr>
            </w:pPr>
            <w:r>
              <w:rPr>
                <w:rFonts w:hint="eastAsia"/>
              </w:rPr>
              <w:t>对应字节相应二进制位的数值表示目标类型，置1时表示相应目标：</w:t>
            </w:r>
          </w:p>
          <w:p w14:paraId="605FC2EB" w14:textId="77777777" w:rsidR="00AE1875" w:rsidRDefault="00000000" w:rsidP="00BB6539">
            <w:pPr>
              <w:pStyle w:val="XF-0"/>
              <w:rPr>
                <w:rFonts w:hint="eastAsia"/>
              </w:rPr>
            </w:pPr>
            <w:r>
              <w:rPr>
                <w:rFonts w:hint="eastAsia"/>
              </w:rPr>
              <w:t>Bit0：无人机；</w:t>
            </w:r>
          </w:p>
          <w:p w14:paraId="54C594F3" w14:textId="77777777" w:rsidR="00AE1875" w:rsidRDefault="00000000" w:rsidP="00BB6539">
            <w:pPr>
              <w:pStyle w:val="XF-0"/>
              <w:rPr>
                <w:rFonts w:hint="eastAsia"/>
              </w:rPr>
            </w:pPr>
            <w:r>
              <w:rPr>
                <w:rFonts w:hint="eastAsia"/>
              </w:rPr>
              <w:t>Bit1：鸟类；</w:t>
            </w:r>
          </w:p>
          <w:p w14:paraId="3AF0177A" w14:textId="77777777" w:rsidR="00AE1875" w:rsidRDefault="00000000" w:rsidP="00BB6539">
            <w:pPr>
              <w:pStyle w:val="XF-0"/>
              <w:rPr>
                <w:rFonts w:hint="eastAsia"/>
              </w:rPr>
            </w:pPr>
            <w:r>
              <w:rPr>
                <w:rFonts w:hint="eastAsia"/>
              </w:rPr>
              <w:lastRenderedPageBreak/>
              <w:t>Bit2-Bit7：预留</w:t>
            </w:r>
          </w:p>
        </w:tc>
      </w:tr>
      <w:tr w:rsidR="00AE1875" w14:paraId="3D700C60" w14:textId="77777777" w:rsidTr="0002761F">
        <w:trPr>
          <w:trHeight w:val="90"/>
          <w:jc w:val="center"/>
        </w:trPr>
        <w:tc>
          <w:tcPr>
            <w:tcW w:w="592" w:type="pct"/>
            <w:vMerge/>
            <w:shd w:val="solid" w:color="FFFFFF" w:themeColor="background1" w:fill="auto"/>
            <w:vAlign w:val="center"/>
          </w:tcPr>
          <w:p w14:paraId="450DDE04" w14:textId="77777777" w:rsidR="00AE1875" w:rsidRDefault="00AE1875" w:rsidP="00BB6539">
            <w:pPr>
              <w:pStyle w:val="XF-0"/>
              <w:rPr>
                <w:rFonts w:hint="eastAsia"/>
              </w:rPr>
            </w:pPr>
          </w:p>
        </w:tc>
        <w:tc>
          <w:tcPr>
            <w:tcW w:w="925" w:type="pct"/>
            <w:shd w:val="solid" w:color="FFFFFF" w:themeColor="background1" w:fill="auto"/>
            <w:vAlign w:val="center"/>
          </w:tcPr>
          <w:p w14:paraId="400B0DC1" w14:textId="77777777" w:rsidR="00AE1875" w:rsidRDefault="00000000" w:rsidP="00BB6539">
            <w:pPr>
              <w:pStyle w:val="XF-0"/>
              <w:rPr>
                <w:rFonts w:hint="eastAsia"/>
              </w:rPr>
            </w:pPr>
            <w:r>
              <w:rPr>
                <w:rFonts w:hint="eastAsia"/>
              </w:rPr>
              <w:t>18-23</w:t>
            </w:r>
          </w:p>
        </w:tc>
        <w:tc>
          <w:tcPr>
            <w:tcW w:w="459" w:type="pct"/>
            <w:shd w:val="solid" w:color="FFFFFF" w:themeColor="background1" w:fill="auto"/>
            <w:vAlign w:val="center"/>
          </w:tcPr>
          <w:p w14:paraId="031B77D7" w14:textId="77777777" w:rsidR="00AE1875" w:rsidRDefault="00000000" w:rsidP="00BB6539">
            <w:pPr>
              <w:pStyle w:val="XF-0"/>
              <w:rPr>
                <w:rFonts w:hint="eastAsia"/>
              </w:rPr>
            </w:pPr>
            <w:bookmarkStart w:id="72" w:name="OLE_LINK8"/>
            <w:r>
              <w:rPr>
                <w:rFonts w:hint="eastAsia"/>
              </w:rPr>
              <w:t>6字节</w:t>
            </w:r>
            <w:bookmarkEnd w:id="72"/>
          </w:p>
        </w:tc>
        <w:tc>
          <w:tcPr>
            <w:tcW w:w="1384" w:type="pct"/>
            <w:shd w:val="solid" w:color="FFFFFF" w:themeColor="background1" w:fill="auto"/>
          </w:tcPr>
          <w:p w14:paraId="4FD11499" w14:textId="77777777" w:rsidR="00AE1875" w:rsidRDefault="00000000" w:rsidP="00BB6539">
            <w:pPr>
              <w:pStyle w:val="XF-0"/>
              <w:rPr>
                <w:rFonts w:hint="eastAsia"/>
              </w:rPr>
            </w:pPr>
            <w:r>
              <w:rPr>
                <w:rFonts w:hint="eastAsia"/>
              </w:rPr>
              <w:t>识别/检测目标：</w:t>
            </w:r>
          </w:p>
          <w:p w14:paraId="231012D8" w14:textId="77777777" w:rsidR="00AE1875" w:rsidRDefault="00000000" w:rsidP="00BB6539">
            <w:pPr>
              <w:pStyle w:val="XF-0"/>
              <w:rPr>
                <w:rFonts w:hint="eastAsia"/>
              </w:rPr>
            </w:pPr>
            <w:r>
              <w:rPr>
                <w:rFonts w:hint="eastAsia"/>
              </w:rPr>
              <w:t>uint8_t 目标类型</w:t>
            </w:r>
          </w:p>
          <w:p w14:paraId="3AAFAA1B" w14:textId="77777777" w:rsidR="00AE1875" w:rsidRDefault="00000000" w:rsidP="00BB6539">
            <w:pPr>
              <w:pStyle w:val="XF-0"/>
              <w:rPr>
                <w:rFonts w:hint="eastAsia"/>
              </w:rPr>
            </w:pPr>
            <w:r>
              <w:t>uint8_t</w:t>
            </w:r>
            <w:r>
              <w:rPr>
                <w:rFonts w:hint="eastAsia"/>
              </w:rPr>
              <w:t xml:space="preserve"> 目标置信度</w:t>
            </w:r>
          </w:p>
          <w:p w14:paraId="001DAC26" w14:textId="77777777" w:rsidR="00AE1875" w:rsidRDefault="00000000" w:rsidP="00BB6539">
            <w:pPr>
              <w:pStyle w:val="XF-0"/>
              <w:rPr>
                <w:rFonts w:hint="eastAsia"/>
              </w:rPr>
            </w:pPr>
            <w:r>
              <w:t>uint16_t</w:t>
            </w:r>
            <w:r>
              <w:rPr>
                <w:rFonts w:hint="eastAsia"/>
              </w:rPr>
              <w:t xml:space="preserve"> x脱靶量</w:t>
            </w:r>
          </w:p>
          <w:p w14:paraId="0D61D538" w14:textId="77777777" w:rsidR="00AE1875" w:rsidRDefault="00000000" w:rsidP="00BB6539">
            <w:pPr>
              <w:pStyle w:val="XF-0"/>
              <w:rPr>
                <w:rFonts w:hint="eastAsia"/>
              </w:rPr>
            </w:pPr>
            <w:r>
              <w:t>uint16_t</w:t>
            </w:r>
            <w:r>
              <w:rPr>
                <w:rFonts w:hint="eastAsia"/>
              </w:rPr>
              <w:t xml:space="preserve"> y脱靶量</w:t>
            </w:r>
          </w:p>
        </w:tc>
        <w:tc>
          <w:tcPr>
            <w:tcW w:w="1640" w:type="pct"/>
            <w:vMerge/>
            <w:shd w:val="solid" w:color="FFFFFF" w:themeColor="background1" w:fill="auto"/>
            <w:vAlign w:val="center"/>
          </w:tcPr>
          <w:p w14:paraId="7D3D8DA6" w14:textId="77777777" w:rsidR="00AE1875" w:rsidRDefault="00AE1875" w:rsidP="00BB6539">
            <w:pPr>
              <w:pStyle w:val="XF-0"/>
              <w:rPr>
                <w:rFonts w:hint="eastAsia"/>
              </w:rPr>
            </w:pPr>
          </w:p>
        </w:tc>
      </w:tr>
      <w:tr w:rsidR="00AE1875" w14:paraId="7036A250" w14:textId="77777777" w:rsidTr="0002761F">
        <w:trPr>
          <w:trHeight w:val="90"/>
          <w:jc w:val="center"/>
        </w:trPr>
        <w:tc>
          <w:tcPr>
            <w:tcW w:w="592" w:type="pct"/>
            <w:vMerge/>
            <w:shd w:val="solid" w:color="FFFFFF" w:themeColor="background1" w:fill="auto"/>
            <w:vAlign w:val="center"/>
          </w:tcPr>
          <w:p w14:paraId="0E97A0A9" w14:textId="77777777" w:rsidR="00AE1875" w:rsidRDefault="00AE1875" w:rsidP="00BB6539">
            <w:pPr>
              <w:pStyle w:val="XF-0"/>
              <w:rPr>
                <w:rFonts w:hint="eastAsia"/>
              </w:rPr>
            </w:pPr>
          </w:p>
        </w:tc>
        <w:tc>
          <w:tcPr>
            <w:tcW w:w="925" w:type="pct"/>
            <w:shd w:val="solid" w:color="FFFFFF" w:themeColor="background1" w:fill="auto"/>
            <w:vAlign w:val="center"/>
          </w:tcPr>
          <w:p w14:paraId="69FB2871" w14:textId="77777777" w:rsidR="00AE1875" w:rsidRDefault="00000000" w:rsidP="00BB6539">
            <w:pPr>
              <w:pStyle w:val="XF-0"/>
              <w:rPr>
                <w:rFonts w:hint="eastAsia"/>
              </w:rPr>
            </w:pPr>
            <w:r>
              <w:rPr>
                <w:rFonts w:hint="eastAsia"/>
              </w:rPr>
              <w:t>24-29</w:t>
            </w:r>
          </w:p>
        </w:tc>
        <w:tc>
          <w:tcPr>
            <w:tcW w:w="459" w:type="pct"/>
            <w:shd w:val="solid" w:color="FFFFFF" w:themeColor="background1" w:fill="auto"/>
            <w:vAlign w:val="center"/>
          </w:tcPr>
          <w:p w14:paraId="634B67F7" w14:textId="77777777" w:rsidR="00AE1875" w:rsidRDefault="00000000" w:rsidP="00BB6539">
            <w:pPr>
              <w:pStyle w:val="XF-0"/>
              <w:rPr>
                <w:rFonts w:hint="eastAsia"/>
              </w:rPr>
            </w:pPr>
            <w:r>
              <w:rPr>
                <w:rFonts w:hint="eastAsia"/>
              </w:rPr>
              <w:t>6字节</w:t>
            </w:r>
          </w:p>
        </w:tc>
        <w:tc>
          <w:tcPr>
            <w:tcW w:w="1384" w:type="pct"/>
            <w:shd w:val="solid" w:color="FFFFFF" w:themeColor="background1" w:fill="auto"/>
          </w:tcPr>
          <w:p w14:paraId="5EE064AB" w14:textId="77777777" w:rsidR="00AE1875" w:rsidRDefault="00000000" w:rsidP="00BB6539">
            <w:pPr>
              <w:pStyle w:val="XF-0"/>
              <w:rPr>
                <w:rFonts w:hint="eastAsia"/>
              </w:rPr>
            </w:pPr>
            <w:r>
              <w:rPr>
                <w:rFonts w:hint="eastAsia"/>
              </w:rPr>
              <w:t>识别/检测目标：</w:t>
            </w:r>
          </w:p>
          <w:p w14:paraId="6182CA36" w14:textId="77777777" w:rsidR="00AE1875" w:rsidRDefault="00000000" w:rsidP="00BB6539">
            <w:pPr>
              <w:pStyle w:val="XF-0"/>
              <w:rPr>
                <w:rFonts w:hint="eastAsia"/>
              </w:rPr>
            </w:pPr>
            <w:r>
              <w:rPr>
                <w:rFonts w:hint="eastAsia"/>
              </w:rPr>
              <w:t>uint8_t 目标类型</w:t>
            </w:r>
          </w:p>
          <w:p w14:paraId="71946E81" w14:textId="77777777" w:rsidR="00AE1875" w:rsidRDefault="00000000" w:rsidP="00BB6539">
            <w:pPr>
              <w:pStyle w:val="XF-0"/>
              <w:rPr>
                <w:rFonts w:hint="eastAsia"/>
              </w:rPr>
            </w:pPr>
            <w:r>
              <w:t>uint8_t</w:t>
            </w:r>
            <w:r>
              <w:rPr>
                <w:rFonts w:hint="eastAsia"/>
              </w:rPr>
              <w:t xml:space="preserve"> 目标置信度</w:t>
            </w:r>
          </w:p>
          <w:p w14:paraId="6660327D" w14:textId="77777777" w:rsidR="00AE1875" w:rsidRDefault="00000000" w:rsidP="00BB6539">
            <w:pPr>
              <w:pStyle w:val="XF-0"/>
              <w:rPr>
                <w:rFonts w:hint="eastAsia"/>
              </w:rPr>
            </w:pPr>
            <w:r>
              <w:t>uint16_t</w:t>
            </w:r>
            <w:r>
              <w:rPr>
                <w:rFonts w:hint="eastAsia"/>
              </w:rPr>
              <w:t xml:space="preserve"> x脱靶量</w:t>
            </w:r>
          </w:p>
          <w:p w14:paraId="137DC758" w14:textId="77777777" w:rsidR="00AE1875" w:rsidRDefault="00000000" w:rsidP="00BB6539">
            <w:pPr>
              <w:pStyle w:val="XF-0"/>
              <w:rPr>
                <w:rFonts w:hint="eastAsia"/>
              </w:rPr>
            </w:pPr>
            <w:r>
              <w:t>uint16_t</w:t>
            </w:r>
            <w:r>
              <w:rPr>
                <w:rFonts w:hint="eastAsia"/>
              </w:rPr>
              <w:t xml:space="preserve"> y脱靶量</w:t>
            </w:r>
          </w:p>
        </w:tc>
        <w:tc>
          <w:tcPr>
            <w:tcW w:w="1640" w:type="pct"/>
            <w:vMerge/>
            <w:shd w:val="solid" w:color="FFFFFF" w:themeColor="background1" w:fill="auto"/>
            <w:vAlign w:val="center"/>
          </w:tcPr>
          <w:p w14:paraId="5B553DF4" w14:textId="77777777" w:rsidR="00AE1875" w:rsidRDefault="00AE1875" w:rsidP="00BB6539">
            <w:pPr>
              <w:pStyle w:val="XF-0"/>
              <w:rPr>
                <w:rFonts w:hint="eastAsia"/>
              </w:rPr>
            </w:pPr>
          </w:p>
        </w:tc>
      </w:tr>
      <w:tr w:rsidR="00AE1875" w14:paraId="46E9AD73" w14:textId="77777777" w:rsidTr="0002761F">
        <w:trPr>
          <w:trHeight w:val="90"/>
          <w:jc w:val="center"/>
        </w:trPr>
        <w:tc>
          <w:tcPr>
            <w:tcW w:w="592" w:type="pct"/>
            <w:vMerge/>
            <w:shd w:val="solid" w:color="FFFFFF" w:themeColor="background1" w:fill="auto"/>
            <w:vAlign w:val="center"/>
          </w:tcPr>
          <w:p w14:paraId="7AFDCDBF" w14:textId="77777777" w:rsidR="00AE1875" w:rsidRDefault="00AE1875" w:rsidP="00BB6539">
            <w:pPr>
              <w:pStyle w:val="XF-0"/>
              <w:rPr>
                <w:rFonts w:hint="eastAsia"/>
              </w:rPr>
            </w:pPr>
          </w:p>
        </w:tc>
        <w:tc>
          <w:tcPr>
            <w:tcW w:w="925" w:type="pct"/>
            <w:shd w:val="solid" w:color="FFFFFF" w:themeColor="background1" w:fill="auto"/>
            <w:vAlign w:val="center"/>
          </w:tcPr>
          <w:p w14:paraId="75CB0DCC" w14:textId="77777777" w:rsidR="00AE1875" w:rsidRDefault="00000000" w:rsidP="00BB6539">
            <w:pPr>
              <w:pStyle w:val="XF-0"/>
              <w:rPr>
                <w:rFonts w:hint="eastAsia"/>
              </w:rPr>
            </w:pPr>
            <w:r>
              <w:rPr>
                <w:rFonts w:hint="eastAsia"/>
              </w:rPr>
              <w:t>30-35</w:t>
            </w:r>
          </w:p>
        </w:tc>
        <w:tc>
          <w:tcPr>
            <w:tcW w:w="459" w:type="pct"/>
            <w:shd w:val="solid" w:color="FFFFFF" w:themeColor="background1" w:fill="auto"/>
            <w:vAlign w:val="center"/>
          </w:tcPr>
          <w:p w14:paraId="09DD3D3B" w14:textId="77777777" w:rsidR="00AE1875" w:rsidRDefault="00000000" w:rsidP="00BB6539">
            <w:pPr>
              <w:pStyle w:val="XF-0"/>
              <w:rPr>
                <w:rFonts w:hint="eastAsia"/>
              </w:rPr>
            </w:pPr>
            <w:r>
              <w:rPr>
                <w:rFonts w:hint="eastAsia"/>
              </w:rPr>
              <w:t>6字节</w:t>
            </w:r>
          </w:p>
        </w:tc>
        <w:tc>
          <w:tcPr>
            <w:tcW w:w="1384" w:type="pct"/>
            <w:shd w:val="solid" w:color="FFFFFF" w:themeColor="background1" w:fill="auto"/>
          </w:tcPr>
          <w:p w14:paraId="0782A620" w14:textId="77777777" w:rsidR="00AE1875" w:rsidRDefault="00000000" w:rsidP="00BB6539">
            <w:pPr>
              <w:pStyle w:val="XF-0"/>
              <w:rPr>
                <w:rFonts w:hint="eastAsia"/>
              </w:rPr>
            </w:pPr>
            <w:bookmarkStart w:id="73" w:name="OLE_LINK9"/>
            <w:r>
              <w:rPr>
                <w:rFonts w:hint="eastAsia"/>
              </w:rPr>
              <w:t>识别/检测</w:t>
            </w:r>
            <w:bookmarkEnd w:id="73"/>
            <w:r>
              <w:rPr>
                <w:rFonts w:hint="eastAsia"/>
              </w:rPr>
              <w:t>目标：</w:t>
            </w:r>
          </w:p>
          <w:p w14:paraId="3A2BDB1D" w14:textId="77777777" w:rsidR="00AE1875" w:rsidRDefault="00000000" w:rsidP="00BB6539">
            <w:pPr>
              <w:pStyle w:val="XF-0"/>
              <w:rPr>
                <w:rFonts w:hint="eastAsia"/>
              </w:rPr>
            </w:pPr>
            <w:r>
              <w:rPr>
                <w:rFonts w:hint="eastAsia"/>
              </w:rPr>
              <w:t>uint8_t 目标类型</w:t>
            </w:r>
          </w:p>
          <w:p w14:paraId="3F81B7EF" w14:textId="77777777" w:rsidR="00AE1875" w:rsidRDefault="00000000" w:rsidP="00BB6539">
            <w:pPr>
              <w:pStyle w:val="XF-0"/>
              <w:rPr>
                <w:rFonts w:hint="eastAsia"/>
              </w:rPr>
            </w:pPr>
            <w:r>
              <w:t>uint8_t</w:t>
            </w:r>
            <w:r>
              <w:rPr>
                <w:rFonts w:hint="eastAsia"/>
              </w:rPr>
              <w:t xml:space="preserve"> 目标置信度</w:t>
            </w:r>
          </w:p>
          <w:p w14:paraId="6E7A21D7" w14:textId="77777777" w:rsidR="00AE1875" w:rsidRDefault="00000000" w:rsidP="00BB6539">
            <w:pPr>
              <w:pStyle w:val="XF-0"/>
              <w:rPr>
                <w:rFonts w:hint="eastAsia"/>
              </w:rPr>
            </w:pPr>
            <w:r>
              <w:t>uint16_t</w:t>
            </w:r>
            <w:r>
              <w:rPr>
                <w:rFonts w:hint="eastAsia"/>
              </w:rPr>
              <w:t xml:space="preserve"> x脱靶量</w:t>
            </w:r>
          </w:p>
          <w:p w14:paraId="5E712306" w14:textId="77777777" w:rsidR="00AE1875" w:rsidRDefault="00000000" w:rsidP="00BB6539">
            <w:pPr>
              <w:pStyle w:val="XF-0"/>
              <w:rPr>
                <w:rFonts w:hint="eastAsia"/>
              </w:rPr>
            </w:pPr>
            <w:r>
              <w:t>uint16_t</w:t>
            </w:r>
            <w:r>
              <w:rPr>
                <w:rFonts w:hint="eastAsia"/>
              </w:rPr>
              <w:t xml:space="preserve"> y脱靶量</w:t>
            </w:r>
          </w:p>
        </w:tc>
        <w:tc>
          <w:tcPr>
            <w:tcW w:w="1640" w:type="pct"/>
            <w:vMerge/>
            <w:shd w:val="solid" w:color="FFFFFF" w:themeColor="background1" w:fill="auto"/>
            <w:vAlign w:val="center"/>
          </w:tcPr>
          <w:p w14:paraId="35598901" w14:textId="77777777" w:rsidR="00AE1875" w:rsidRDefault="00AE1875" w:rsidP="00BB6539">
            <w:pPr>
              <w:pStyle w:val="XF-0"/>
              <w:rPr>
                <w:rFonts w:hint="eastAsia"/>
              </w:rPr>
            </w:pPr>
          </w:p>
        </w:tc>
      </w:tr>
      <w:tr w:rsidR="00AE1875" w14:paraId="17A12997" w14:textId="77777777" w:rsidTr="0002761F">
        <w:trPr>
          <w:trHeight w:val="90"/>
          <w:jc w:val="center"/>
        </w:trPr>
        <w:tc>
          <w:tcPr>
            <w:tcW w:w="592" w:type="pct"/>
            <w:vMerge/>
            <w:shd w:val="solid" w:color="FFFFFF" w:themeColor="background1" w:fill="auto"/>
            <w:vAlign w:val="center"/>
          </w:tcPr>
          <w:p w14:paraId="0DAFF690" w14:textId="77777777" w:rsidR="00AE1875" w:rsidRDefault="00AE1875" w:rsidP="00BB6539">
            <w:pPr>
              <w:pStyle w:val="XF-0"/>
              <w:rPr>
                <w:rFonts w:hint="eastAsia"/>
              </w:rPr>
            </w:pPr>
          </w:p>
        </w:tc>
        <w:tc>
          <w:tcPr>
            <w:tcW w:w="925" w:type="pct"/>
            <w:shd w:val="solid" w:color="FFFFFF" w:themeColor="background1" w:fill="auto"/>
            <w:vAlign w:val="center"/>
          </w:tcPr>
          <w:p w14:paraId="3292A75D" w14:textId="77777777" w:rsidR="00AE1875" w:rsidRDefault="00000000" w:rsidP="00BB6539">
            <w:pPr>
              <w:pStyle w:val="XF-0"/>
              <w:rPr>
                <w:rFonts w:hint="eastAsia"/>
              </w:rPr>
            </w:pPr>
            <w:r>
              <w:rPr>
                <w:rFonts w:hint="eastAsia"/>
              </w:rPr>
              <w:t>36-41</w:t>
            </w:r>
          </w:p>
        </w:tc>
        <w:tc>
          <w:tcPr>
            <w:tcW w:w="459" w:type="pct"/>
            <w:shd w:val="solid" w:color="FFFFFF" w:themeColor="background1" w:fill="auto"/>
            <w:vAlign w:val="center"/>
          </w:tcPr>
          <w:p w14:paraId="3F2B6557" w14:textId="77777777" w:rsidR="00AE1875" w:rsidRDefault="00000000" w:rsidP="00BB6539">
            <w:pPr>
              <w:pStyle w:val="XF-0"/>
              <w:rPr>
                <w:rFonts w:hint="eastAsia"/>
              </w:rPr>
            </w:pPr>
            <w:r>
              <w:rPr>
                <w:rFonts w:hint="eastAsia"/>
              </w:rPr>
              <w:t>6字节</w:t>
            </w:r>
          </w:p>
        </w:tc>
        <w:tc>
          <w:tcPr>
            <w:tcW w:w="1384" w:type="pct"/>
            <w:shd w:val="solid" w:color="FFFFFF" w:themeColor="background1" w:fill="auto"/>
          </w:tcPr>
          <w:p w14:paraId="7EDB8A2D" w14:textId="77777777" w:rsidR="00AE1875" w:rsidRDefault="00000000" w:rsidP="00BB6539">
            <w:pPr>
              <w:pStyle w:val="XF-0"/>
              <w:rPr>
                <w:rFonts w:hint="eastAsia"/>
              </w:rPr>
            </w:pPr>
            <w:r>
              <w:rPr>
                <w:rFonts w:hint="eastAsia"/>
              </w:rPr>
              <w:t>识别/检测目标：</w:t>
            </w:r>
          </w:p>
          <w:p w14:paraId="4750DCCE" w14:textId="77777777" w:rsidR="00AE1875" w:rsidRDefault="00000000" w:rsidP="00BB6539">
            <w:pPr>
              <w:pStyle w:val="XF-0"/>
              <w:rPr>
                <w:rFonts w:hint="eastAsia"/>
              </w:rPr>
            </w:pPr>
            <w:r>
              <w:rPr>
                <w:rFonts w:hint="eastAsia"/>
              </w:rPr>
              <w:t>uint8_t 目标类型</w:t>
            </w:r>
          </w:p>
          <w:p w14:paraId="04339971" w14:textId="77777777" w:rsidR="00AE1875" w:rsidRDefault="00000000" w:rsidP="00BB6539">
            <w:pPr>
              <w:pStyle w:val="XF-0"/>
              <w:rPr>
                <w:rFonts w:hint="eastAsia"/>
              </w:rPr>
            </w:pPr>
            <w:r>
              <w:t>uint8_t</w:t>
            </w:r>
            <w:r>
              <w:rPr>
                <w:rFonts w:hint="eastAsia"/>
              </w:rPr>
              <w:t xml:space="preserve"> 目标置信度</w:t>
            </w:r>
          </w:p>
          <w:p w14:paraId="4A9225EB" w14:textId="77777777" w:rsidR="00AE1875" w:rsidRDefault="00000000" w:rsidP="00BB6539">
            <w:pPr>
              <w:pStyle w:val="XF-0"/>
              <w:rPr>
                <w:rFonts w:hint="eastAsia"/>
              </w:rPr>
            </w:pPr>
            <w:r>
              <w:t>uint16_t</w:t>
            </w:r>
            <w:r>
              <w:rPr>
                <w:rFonts w:hint="eastAsia"/>
              </w:rPr>
              <w:t xml:space="preserve"> x脱靶量</w:t>
            </w:r>
          </w:p>
          <w:p w14:paraId="63C5861B" w14:textId="77777777" w:rsidR="00AE1875" w:rsidRDefault="00000000" w:rsidP="00BB6539">
            <w:pPr>
              <w:pStyle w:val="XF-0"/>
              <w:rPr>
                <w:rFonts w:hint="eastAsia"/>
              </w:rPr>
            </w:pPr>
            <w:r>
              <w:t>uint16_t</w:t>
            </w:r>
            <w:r>
              <w:rPr>
                <w:rFonts w:hint="eastAsia"/>
              </w:rPr>
              <w:t xml:space="preserve"> y脱靶量</w:t>
            </w:r>
          </w:p>
        </w:tc>
        <w:tc>
          <w:tcPr>
            <w:tcW w:w="1640" w:type="pct"/>
            <w:vMerge/>
            <w:shd w:val="solid" w:color="FFFFFF" w:themeColor="background1" w:fill="auto"/>
            <w:vAlign w:val="center"/>
          </w:tcPr>
          <w:p w14:paraId="2BB69C91" w14:textId="77777777" w:rsidR="00AE1875" w:rsidRDefault="00AE1875" w:rsidP="00BB6539">
            <w:pPr>
              <w:pStyle w:val="XF-0"/>
              <w:rPr>
                <w:rFonts w:hint="eastAsia"/>
              </w:rPr>
            </w:pPr>
          </w:p>
        </w:tc>
      </w:tr>
      <w:tr w:rsidR="00AE1875" w14:paraId="704FF94C" w14:textId="77777777" w:rsidTr="0002761F">
        <w:trPr>
          <w:trHeight w:val="90"/>
          <w:jc w:val="center"/>
        </w:trPr>
        <w:tc>
          <w:tcPr>
            <w:tcW w:w="592" w:type="pct"/>
            <w:vMerge/>
            <w:shd w:val="solid" w:color="FFFFFF" w:themeColor="background1" w:fill="auto"/>
            <w:vAlign w:val="center"/>
          </w:tcPr>
          <w:p w14:paraId="1CC54133" w14:textId="77777777" w:rsidR="00AE1875" w:rsidRDefault="00AE1875" w:rsidP="00BB6539">
            <w:pPr>
              <w:pStyle w:val="XF-0"/>
              <w:rPr>
                <w:rFonts w:hint="eastAsia"/>
              </w:rPr>
            </w:pPr>
          </w:p>
        </w:tc>
        <w:tc>
          <w:tcPr>
            <w:tcW w:w="925" w:type="pct"/>
            <w:shd w:val="solid" w:color="FFFFFF" w:themeColor="background1" w:fill="auto"/>
            <w:vAlign w:val="center"/>
          </w:tcPr>
          <w:p w14:paraId="566315F8" w14:textId="77777777" w:rsidR="00AE1875" w:rsidRDefault="00000000" w:rsidP="00BB6539">
            <w:pPr>
              <w:pStyle w:val="XF-0"/>
              <w:rPr>
                <w:rFonts w:hint="eastAsia"/>
              </w:rPr>
            </w:pPr>
            <w:r>
              <w:rPr>
                <w:rFonts w:hint="eastAsia"/>
              </w:rPr>
              <w:t>42-47</w:t>
            </w:r>
          </w:p>
        </w:tc>
        <w:tc>
          <w:tcPr>
            <w:tcW w:w="459" w:type="pct"/>
            <w:shd w:val="solid" w:color="FFFFFF" w:themeColor="background1" w:fill="auto"/>
            <w:vAlign w:val="center"/>
          </w:tcPr>
          <w:p w14:paraId="324EC022" w14:textId="77777777" w:rsidR="00AE1875" w:rsidRDefault="00000000" w:rsidP="00BB6539">
            <w:pPr>
              <w:pStyle w:val="XF-0"/>
              <w:rPr>
                <w:rFonts w:hint="eastAsia"/>
              </w:rPr>
            </w:pPr>
            <w:r>
              <w:rPr>
                <w:rFonts w:hint="eastAsia"/>
              </w:rPr>
              <w:t>6字节</w:t>
            </w:r>
          </w:p>
        </w:tc>
        <w:tc>
          <w:tcPr>
            <w:tcW w:w="1384" w:type="pct"/>
            <w:shd w:val="solid" w:color="FFFFFF" w:themeColor="background1" w:fill="auto"/>
          </w:tcPr>
          <w:p w14:paraId="122DA78E" w14:textId="77777777" w:rsidR="00AE1875" w:rsidRDefault="00000000" w:rsidP="00BB6539">
            <w:pPr>
              <w:pStyle w:val="XF-0"/>
              <w:rPr>
                <w:rFonts w:hint="eastAsia"/>
              </w:rPr>
            </w:pPr>
            <w:r>
              <w:rPr>
                <w:rFonts w:hint="eastAsia"/>
              </w:rPr>
              <w:t>识别/检测目标：</w:t>
            </w:r>
          </w:p>
          <w:p w14:paraId="7C81A5D5" w14:textId="77777777" w:rsidR="00AE1875" w:rsidRDefault="00000000" w:rsidP="00BB6539">
            <w:pPr>
              <w:pStyle w:val="XF-0"/>
              <w:rPr>
                <w:rFonts w:hint="eastAsia"/>
              </w:rPr>
            </w:pPr>
            <w:r>
              <w:rPr>
                <w:rFonts w:hint="eastAsia"/>
              </w:rPr>
              <w:t>uint8_t 目标类型</w:t>
            </w:r>
          </w:p>
          <w:p w14:paraId="14C3E5E0" w14:textId="77777777" w:rsidR="00AE1875" w:rsidRDefault="00000000" w:rsidP="00BB6539">
            <w:pPr>
              <w:pStyle w:val="XF-0"/>
              <w:rPr>
                <w:rFonts w:hint="eastAsia"/>
              </w:rPr>
            </w:pPr>
            <w:r>
              <w:t>uint8_t</w:t>
            </w:r>
            <w:r>
              <w:rPr>
                <w:rFonts w:hint="eastAsia"/>
              </w:rPr>
              <w:t xml:space="preserve"> 目标置信度</w:t>
            </w:r>
          </w:p>
          <w:p w14:paraId="3A5681D7" w14:textId="77777777" w:rsidR="00AE1875" w:rsidRDefault="00000000" w:rsidP="00BB6539">
            <w:pPr>
              <w:pStyle w:val="XF-0"/>
              <w:rPr>
                <w:rFonts w:hint="eastAsia"/>
              </w:rPr>
            </w:pPr>
            <w:r>
              <w:t>uint16_t</w:t>
            </w:r>
            <w:r>
              <w:rPr>
                <w:rFonts w:hint="eastAsia"/>
              </w:rPr>
              <w:t xml:space="preserve"> x脱靶量</w:t>
            </w:r>
          </w:p>
          <w:p w14:paraId="23BFE92D" w14:textId="77777777" w:rsidR="00AE1875" w:rsidRDefault="00000000" w:rsidP="00BB6539">
            <w:pPr>
              <w:pStyle w:val="XF-0"/>
              <w:rPr>
                <w:rFonts w:hint="eastAsia"/>
              </w:rPr>
            </w:pPr>
            <w:r>
              <w:t>uint16_t</w:t>
            </w:r>
            <w:r>
              <w:rPr>
                <w:rFonts w:hint="eastAsia"/>
              </w:rPr>
              <w:t xml:space="preserve"> y脱靶量</w:t>
            </w:r>
          </w:p>
        </w:tc>
        <w:tc>
          <w:tcPr>
            <w:tcW w:w="1640" w:type="pct"/>
            <w:vMerge/>
            <w:shd w:val="solid" w:color="FFFFFF" w:themeColor="background1" w:fill="auto"/>
            <w:vAlign w:val="center"/>
          </w:tcPr>
          <w:p w14:paraId="1461358C" w14:textId="77777777" w:rsidR="00AE1875" w:rsidRDefault="00AE1875" w:rsidP="00BB6539">
            <w:pPr>
              <w:pStyle w:val="XF-0"/>
              <w:rPr>
                <w:rFonts w:hint="eastAsia"/>
              </w:rPr>
            </w:pPr>
          </w:p>
        </w:tc>
      </w:tr>
      <w:tr w:rsidR="00AE1875" w14:paraId="6E30D36D" w14:textId="77777777" w:rsidTr="0002761F">
        <w:trPr>
          <w:jc w:val="center"/>
        </w:trPr>
        <w:tc>
          <w:tcPr>
            <w:tcW w:w="592" w:type="pct"/>
            <w:shd w:val="solid" w:color="FFFFFF" w:themeColor="background1" w:fill="auto"/>
            <w:vAlign w:val="center"/>
          </w:tcPr>
          <w:p w14:paraId="471BD6B7" w14:textId="77777777" w:rsidR="00AE1875" w:rsidRDefault="00000000" w:rsidP="00BB6539">
            <w:pPr>
              <w:pStyle w:val="XF-0"/>
              <w:rPr>
                <w:rFonts w:hint="eastAsia"/>
              </w:rPr>
            </w:pPr>
            <w:r>
              <w:rPr>
                <w:rFonts w:hint="eastAsia"/>
              </w:rPr>
              <w:t>校验字</w:t>
            </w:r>
          </w:p>
        </w:tc>
        <w:tc>
          <w:tcPr>
            <w:tcW w:w="925" w:type="pct"/>
            <w:shd w:val="solid" w:color="FFFFFF" w:themeColor="background1" w:fill="auto"/>
            <w:vAlign w:val="center"/>
          </w:tcPr>
          <w:p w14:paraId="1208F8EF" w14:textId="77777777" w:rsidR="00AE1875" w:rsidRDefault="00000000" w:rsidP="00BB6539">
            <w:pPr>
              <w:pStyle w:val="XF-0"/>
              <w:rPr>
                <w:rFonts w:hint="eastAsia"/>
              </w:rPr>
            </w:pPr>
            <w:r>
              <w:rPr>
                <w:rFonts w:hint="eastAsia"/>
              </w:rPr>
              <w:t>48</w:t>
            </w:r>
          </w:p>
        </w:tc>
        <w:tc>
          <w:tcPr>
            <w:tcW w:w="459" w:type="pct"/>
            <w:shd w:val="solid" w:color="FFFFFF" w:themeColor="background1" w:fill="auto"/>
            <w:vAlign w:val="center"/>
          </w:tcPr>
          <w:p w14:paraId="7D42A31D" w14:textId="77777777" w:rsidR="00AE1875" w:rsidRDefault="00000000" w:rsidP="00BB6539">
            <w:pPr>
              <w:pStyle w:val="XF-0"/>
              <w:rPr>
                <w:rFonts w:hint="eastAsia"/>
              </w:rPr>
            </w:pPr>
            <w:r>
              <w:rPr>
                <w:rFonts w:hint="eastAsia"/>
              </w:rPr>
              <w:t>1字节</w:t>
            </w:r>
          </w:p>
        </w:tc>
        <w:tc>
          <w:tcPr>
            <w:tcW w:w="1384" w:type="pct"/>
            <w:shd w:val="solid" w:color="FFFFFF" w:themeColor="background1" w:fill="auto"/>
            <w:vAlign w:val="center"/>
          </w:tcPr>
          <w:p w14:paraId="00789BE1" w14:textId="77777777" w:rsidR="00AE1875" w:rsidRDefault="00000000" w:rsidP="00BB6539">
            <w:pPr>
              <w:pStyle w:val="XF-0"/>
              <w:rPr>
                <w:rFonts w:hint="eastAsia"/>
              </w:rPr>
            </w:pPr>
            <w:r>
              <w:rPr>
                <w:rFonts w:hint="eastAsia"/>
              </w:rPr>
              <w:t>地址位到数据位和校验取低位1字节</w:t>
            </w:r>
          </w:p>
        </w:tc>
        <w:tc>
          <w:tcPr>
            <w:tcW w:w="1640" w:type="pct"/>
            <w:shd w:val="solid" w:color="FFFFFF" w:themeColor="background1" w:fill="auto"/>
            <w:vAlign w:val="center"/>
          </w:tcPr>
          <w:p w14:paraId="2E00C275" w14:textId="77777777" w:rsidR="00AE1875" w:rsidRDefault="00AE1875" w:rsidP="00BB6539">
            <w:pPr>
              <w:pStyle w:val="XF-0"/>
              <w:rPr>
                <w:rFonts w:hint="eastAsia"/>
              </w:rPr>
            </w:pPr>
          </w:p>
        </w:tc>
      </w:tr>
      <w:tr w:rsidR="00AE1875" w14:paraId="77F7FB85" w14:textId="77777777" w:rsidTr="0002761F">
        <w:trPr>
          <w:trHeight w:val="66"/>
          <w:jc w:val="center"/>
        </w:trPr>
        <w:tc>
          <w:tcPr>
            <w:tcW w:w="592" w:type="pct"/>
            <w:shd w:val="solid" w:color="FFFFFF" w:themeColor="background1" w:fill="auto"/>
            <w:vAlign w:val="center"/>
          </w:tcPr>
          <w:p w14:paraId="622BE888" w14:textId="77777777" w:rsidR="00AE1875" w:rsidRDefault="00000000" w:rsidP="00BB6539">
            <w:pPr>
              <w:pStyle w:val="XF-0"/>
              <w:rPr>
                <w:rFonts w:hint="eastAsia"/>
              </w:rPr>
            </w:pPr>
            <w:r>
              <w:rPr>
                <w:rFonts w:hint="eastAsia"/>
              </w:rPr>
              <w:t>帧尾</w:t>
            </w:r>
          </w:p>
        </w:tc>
        <w:tc>
          <w:tcPr>
            <w:tcW w:w="925" w:type="pct"/>
            <w:shd w:val="solid" w:color="FFFFFF" w:themeColor="background1" w:fill="auto"/>
            <w:vAlign w:val="center"/>
          </w:tcPr>
          <w:p w14:paraId="4984893D" w14:textId="77777777" w:rsidR="00AE1875" w:rsidRDefault="00000000" w:rsidP="00BB6539">
            <w:pPr>
              <w:pStyle w:val="XF-0"/>
              <w:rPr>
                <w:rFonts w:hint="eastAsia"/>
              </w:rPr>
            </w:pPr>
            <w:r>
              <w:rPr>
                <w:rFonts w:hint="eastAsia"/>
              </w:rPr>
              <w:t>49-50</w:t>
            </w:r>
          </w:p>
        </w:tc>
        <w:tc>
          <w:tcPr>
            <w:tcW w:w="459" w:type="pct"/>
            <w:shd w:val="solid" w:color="FFFFFF" w:themeColor="background1" w:fill="auto"/>
            <w:vAlign w:val="center"/>
          </w:tcPr>
          <w:p w14:paraId="7C91CF36" w14:textId="77777777" w:rsidR="00AE1875" w:rsidRDefault="00000000" w:rsidP="00BB6539">
            <w:pPr>
              <w:pStyle w:val="XF-0"/>
              <w:rPr>
                <w:rFonts w:hint="eastAsia"/>
              </w:rPr>
            </w:pPr>
            <w:r>
              <w:rPr>
                <w:rFonts w:hint="eastAsia"/>
              </w:rPr>
              <w:t>2字节</w:t>
            </w:r>
          </w:p>
        </w:tc>
        <w:tc>
          <w:tcPr>
            <w:tcW w:w="1384" w:type="pct"/>
            <w:shd w:val="solid" w:color="FFFFFF" w:themeColor="background1" w:fill="auto"/>
            <w:vAlign w:val="center"/>
          </w:tcPr>
          <w:p w14:paraId="00C73399" w14:textId="77777777" w:rsidR="00AE1875" w:rsidRDefault="00000000" w:rsidP="00BB6539">
            <w:pPr>
              <w:pStyle w:val="XF-0"/>
              <w:rPr>
                <w:rFonts w:hint="eastAsia"/>
              </w:rPr>
            </w:pPr>
            <w:r>
              <w:rPr>
                <w:rFonts w:hint="eastAsia"/>
              </w:rPr>
              <w:t>F1 1F</w:t>
            </w:r>
          </w:p>
        </w:tc>
        <w:tc>
          <w:tcPr>
            <w:tcW w:w="1640" w:type="pct"/>
            <w:shd w:val="solid" w:color="FFFFFF" w:themeColor="background1" w:fill="auto"/>
            <w:vAlign w:val="center"/>
          </w:tcPr>
          <w:p w14:paraId="75131420" w14:textId="77777777" w:rsidR="00AE1875" w:rsidRDefault="00AE1875" w:rsidP="00BB6539">
            <w:pPr>
              <w:pStyle w:val="XF-0"/>
              <w:rPr>
                <w:rFonts w:hint="eastAsia"/>
              </w:rPr>
            </w:pPr>
          </w:p>
        </w:tc>
      </w:tr>
    </w:tbl>
    <w:p w14:paraId="7F791845" w14:textId="1AEE7E1E" w:rsidR="00BB6539" w:rsidRDefault="00BB6539">
      <w:pPr>
        <w:widowControl/>
        <w:spacing w:before="0"/>
        <w:rPr>
          <w:kern w:val="0"/>
          <w:sz w:val="20"/>
          <w:szCs w:val="20"/>
        </w:rPr>
      </w:pPr>
      <w:r>
        <w:rPr>
          <w:kern w:val="0"/>
          <w:sz w:val="20"/>
          <w:szCs w:val="20"/>
        </w:rPr>
        <w:br w:type="page"/>
      </w:r>
    </w:p>
    <w:p w14:paraId="63A5121D" w14:textId="77777777" w:rsidR="00AE1875" w:rsidRDefault="00000000">
      <w:pPr>
        <w:pStyle w:val="3"/>
        <w:spacing w:line="276" w:lineRule="auto"/>
      </w:pPr>
      <w:bookmarkStart w:id="74" w:name="_Ref226470637"/>
      <w:bookmarkStart w:id="75" w:name="_Toc229133438"/>
      <w:r>
        <w:rPr>
          <w:rFonts w:hint="eastAsia"/>
        </w:rPr>
        <w:lastRenderedPageBreak/>
        <w:t>跟踪状态上报</w:t>
      </w:r>
      <w:bookmarkEnd w:id="74"/>
      <w:bookmarkEnd w:id="75"/>
    </w:p>
    <w:p w14:paraId="4EB4D6E6" w14:textId="77777777" w:rsidR="00AE1875" w:rsidRDefault="00000000" w:rsidP="001D0F89">
      <w:pPr>
        <w:pStyle w:val="XF-"/>
        <w:rPr>
          <w:rFonts w:hint="eastAsia"/>
        </w:rPr>
      </w:pPr>
      <w:r>
        <w:rPr>
          <w:rFonts w:hint="eastAsia"/>
        </w:rPr>
        <w:t>跟踪上报仅在开启跟踪功能后，有跟踪目标信息时按照50Hz进行上报。</w:t>
      </w:r>
    </w:p>
    <w:tbl>
      <w:tblPr>
        <w:tblW w:w="49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2692"/>
        <w:gridCol w:w="1276"/>
        <w:gridCol w:w="3968"/>
        <w:gridCol w:w="4702"/>
      </w:tblGrid>
      <w:tr w:rsidR="00AE1875" w14:paraId="21A5F815" w14:textId="77777777" w:rsidTr="0002761F">
        <w:trPr>
          <w:trHeight w:val="57"/>
          <w:jc w:val="center"/>
        </w:trPr>
        <w:tc>
          <w:tcPr>
            <w:tcW w:w="592" w:type="pct"/>
            <w:shd w:val="solid" w:color="FFFFFF" w:themeColor="background1" w:fill="auto"/>
            <w:vAlign w:val="center"/>
          </w:tcPr>
          <w:p w14:paraId="0AA512C5" w14:textId="77777777" w:rsidR="00AE1875" w:rsidRDefault="00000000" w:rsidP="00BB6539">
            <w:pPr>
              <w:pStyle w:val="XF-0"/>
              <w:rPr>
                <w:rFonts w:hint="eastAsia"/>
              </w:rPr>
            </w:pPr>
            <w:r>
              <w:rPr>
                <w:rFonts w:hint="eastAsia"/>
              </w:rPr>
              <w:t>参数名称</w:t>
            </w:r>
          </w:p>
        </w:tc>
        <w:tc>
          <w:tcPr>
            <w:tcW w:w="939" w:type="pct"/>
            <w:shd w:val="solid" w:color="FFFFFF" w:themeColor="background1" w:fill="auto"/>
          </w:tcPr>
          <w:p w14:paraId="79CDC18A" w14:textId="77777777" w:rsidR="00AE1875" w:rsidRDefault="00000000" w:rsidP="00BB6539">
            <w:pPr>
              <w:pStyle w:val="XF-0"/>
              <w:rPr>
                <w:rFonts w:hint="eastAsia"/>
              </w:rPr>
            </w:pPr>
            <w:r>
              <w:rPr>
                <w:rFonts w:hint="eastAsia"/>
              </w:rPr>
              <w:t>字节号</w:t>
            </w:r>
          </w:p>
        </w:tc>
        <w:tc>
          <w:tcPr>
            <w:tcW w:w="445" w:type="pct"/>
            <w:shd w:val="solid" w:color="FFFFFF" w:themeColor="background1" w:fill="auto"/>
            <w:vAlign w:val="center"/>
          </w:tcPr>
          <w:p w14:paraId="6586D141" w14:textId="77777777" w:rsidR="00AE1875" w:rsidRDefault="00000000" w:rsidP="00BB6539">
            <w:pPr>
              <w:pStyle w:val="XF-0"/>
              <w:rPr>
                <w:rFonts w:hint="eastAsia"/>
              </w:rPr>
            </w:pPr>
            <w:r>
              <w:rPr>
                <w:rFonts w:hint="eastAsia"/>
              </w:rPr>
              <w:t>数据长度</w:t>
            </w:r>
          </w:p>
        </w:tc>
        <w:tc>
          <w:tcPr>
            <w:tcW w:w="1384" w:type="pct"/>
            <w:shd w:val="solid" w:color="FFFFFF" w:themeColor="background1" w:fill="auto"/>
          </w:tcPr>
          <w:p w14:paraId="001689DA" w14:textId="77777777" w:rsidR="00AE1875" w:rsidRDefault="00000000" w:rsidP="00BB6539">
            <w:pPr>
              <w:pStyle w:val="XF-0"/>
              <w:rPr>
                <w:rFonts w:hint="eastAsia"/>
              </w:rPr>
            </w:pPr>
            <w:r>
              <w:rPr>
                <w:rFonts w:hint="eastAsia"/>
              </w:rPr>
              <w:t>约定参数</w:t>
            </w:r>
          </w:p>
        </w:tc>
        <w:tc>
          <w:tcPr>
            <w:tcW w:w="1640" w:type="pct"/>
            <w:shd w:val="solid" w:color="FFFFFF" w:themeColor="background1" w:fill="auto"/>
            <w:vAlign w:val="center"/>
          </w:tcPr>
          <w:p w14:paraId="7BB31E7F" w14:textId="77777777" w:rsidR="00AE1875" w:rsidRDefault="00000000" w:rsidP="00BB6539">
            <w:pPr>
              <w:pStyle w:val="XF-0"/>
              <w:rPr>
                <w:rFonts w:hint="eastAsia"/>
              </w:rPr>
            </w:pPr>
            <w:r>
              <w:rPr>
                <w:rFonts w:hint="eastAsia"/>
              </w:rPr>
              <w:t>说明</w:t>
            </w:r>
          </w:p>
        </w:tc>
      </w:tr>
      <w:tr w:rsidR="00AE1875" w14:paraId="361D071B" w14:textId="77777777" w:rsidTr="0002761F">
        <w:trPr>
          <w:trHeight w:val="57"/>
          <w:jc w:val="center"/>
        </w:trPr>
        <w:tc>
          <w:tcPr>
            <w:tcW w:w="592" w:type="pct"/>
            <w:shd w:val="solid" w:color="FFFFFF" w:themeColor="background1" w:fill="auto"/>
            <w:vAlign w:val="center"/>
          </w:tcPr>
          <w:p w14:paraId="772B0E2C" w14:textId="77777777" w:rsidR="00AE1875" w:rsidRDefault="00000000" w:rsidP="00BB6539">
            <w:pPr>
              <w:pStyle w:val="XF-0"/>
              <w:rPr>
                <w:rFonts w:hint="eastAsia"/>
              </w:rPr>
            </w:pPr>
            <w:r>
              <w:rPr>
                <w:rFonts w:hint="eastAsia"/>
              </w:rPr>
              <w:t>帧头</w:t>
            </w:r>
          </w:p>
        </w:tc>
        <w:tc>
          <w:tcPr>
            <w:tcW w:w="939" w:type="pct"/>
            <w:shd w:val="solid" w:color="FFFFFF" w:themeColor="background1" w:fill="auto"/>
            <w:vAlign w:val="center"/>
          </w:tcPr>
          <w:p w14:paraId="49CBB84D" w14:textId="77777777" w:rsidR="00AE1875" w:rsidRDefault="00000000" w:rsidP="00BB6539">
            <w:pPr>
              <w:pStyle w:val="XF-0"/>
              <w:rPr>
                <w:rFonts w:hint="eastAsia"/>
              </w:rPr>
            </w:pPr>
            <w:r>
              <w:rPr>
                <w:rFonts w:hint="eastAsia"/>
              </w:rPr>
              <w:t>0-1</w:t>
            </w:r>
          </w:p>
        </w:tc>
        <w:tc>
          <w:tcPr>
            <w:tcW w:w="445" w:type="pct"/>
            <w:shd w:val="solid" w:color="FFFFFF" w:themeColor="background1" w:fill="auto"/>
            <w:vAlign w:val="center"/>
          </w:tcPr>
          <w:p w14:paraId="276A47CD" w14:textId="77777777" w:rsidR="00AE1875" w:rsidRDefault="00000000" w:rsidP="00BB6539">
            <w:pPr>
              <w:pStyle w:val="XF-0"/>
              <w:rPr>
                <w:rFonts w:hint="eastAsia"/>
              </w:rPr>
            </w:pPr>
            <w:r>
              <w:rPr>
                <w:rFonts w:hint="eastAsia"/>
              </w:rPr>
              <w:t>2字节</w:t>
            </w:r>
          </w:p>
        </w:tc>
        <w:tc>
          <w:tcPr>
            <w:tcW w:w="1384" w:type="pct"/>
            <w:shd w:val="solid" w:color="FFFFFF" w:themeColor="background1" w:fill="auto"/>
          </w:tcPr>
          <w:p w14:paraId="3351578B" w14:textId="77777777" w:rsidR="00AE1875" w:rsidRDefault="00000000" w:rsidP="00BB6539">
            <w:pPr>
              <w:pStyle w:val="XF-0"/>
              <w:rPr>
                <w:rFonts w:hint="eastAsia"/>
              </w:rPr>
            </w:pPr>
            <w:r>
              <w:rPr>
                <w:rFonts w:hint="eastAsia"/>
              </w:rPr>
              <w:t>1F F1</w:t>
            </w:r>
          </w:p>
        </w:tc>
        <w:tc>
          <w:tcPr>
            <w:tcW w:w="1640" w:type="pct"/>
            <w:shd w:val="solid" w:color="FFFFFF" w:themeColor="background1" w:fill="auto"/>
            <w:vAlign w:val="center"/>
          </w:tcPr>
          <w:p w14:paraId="529841B1" w14:textId="77777777" w:rsidR="00AE1875" w:rsidRDefault="00AE1875" w:rsidP="00BB6539">
            <w:pPr>
              <w:pStyle w:val="XF-0"/>
              <w:rPr>
                <w:rFonts w:hint="eastAsia"/>
              </w:rPr>
            </w:pPr>
          </w:p>
        </w:tc>
      </w:tr>
      <w:tr w:rsidR="00AE1875" w14:paraId="27D0D561" w14:textId="77777777" w:rsidTr="0002761F">
        <w:trPr>
          <w:trHeight w:val="57"/>
          <w:jc w:val="center"/>
        </w:trPr>
        <w:tc>
          <w:tcPr>
            <w:tcW w:w="592" w:type="pct"/>
            <w:shd w:val="solid" w:color="FFFFFF" w:themeColor="background1" w:fill="auto"/>
            <w:vAlign w:val="center"/>
          </w:tcPr>
          <w:p w14:paraId="12A66E8D" w14:textId="77777777" w:rsidR="00AE1875" w:rsidRDefault="00000000" w:rsidP="00BB6539">
            <w:pPr>
              <w:pStyle w:val="XF-0"/>
              <w:rPr>
                <w:rFonts w:hint="eastAsia"/>
              </w:rPr>
            </w:pPr>
            <w:r>
              <w:rPr>
                <w:rFonts w:hint="eastAsia"/>
              </w:rPr>
              <w:t>地址位</w:t>
            </w:r>
          </w:p>
        </w:tc>
        <w:tc>
          <w:tcPr>
            <w:tcW w:w="939" w:type="pct"/>
            <w:shd w:val="solid" w:color="FFFFFF" w:themeColor="background1" w:fill="auto"/>
            <w:vAlign w:val="center"/>
          </w:tcPr>
          <w:p w14:paraId="15EBE59A" w14:textId="77777777" w:rsidR="00AE1875" w:rsidRDefault="00000000" w:rsidP="00BB6539">
            <w:pPr>
              <w:pStyle w:val="XF-0"/>
              <w:rPr>
                <w:rFonts w:hint="eastAsia"/>
              </w:rPr>
            </w:pPr>
            <w:r>
              <w:rPr>
                <w:rFonts w:hint="eastAsia"/>
              </w:rPr>
              <w:t>2</w:t>
            </w:r>
          </w:p>
        </w:tc>
        <w:tc>
          <w:tcPr>
            <w:tcW w:w="445" w:type="pct"/>
            <w:shd w:val="solid" w:color="FFFFFF" w:themeColor="background1" w:fill="auto"/>
            <w:vAlign w:val="center"/>
          </w:tcPr>
          <w:p w14:paraId="15D3F846" w14:textId="77777777" w:rsidR="00AE1875" w:rsidRDefault="00000000" w:rsidP="00BB6539">
            <w:pPr>
              <w:pStyle w:val="XF-0"/>
              <w:rPr>
                <w:rFonts w:hint="eastAsia"/>
              </w:rPr>
            </w:pPr>
            <w:r>
              <w:rPr>
                <w:rFonts w:hint="eastAsia"/>
              </w:rPr>
              <w:t>1字节</w:t>
            </w:r>
          </w:p>
        </w:tc>
        <w:tc>
          <w:tcPr>
            <w:tcW w:w="1384" w:type="pct"/>
            <w:shd w:val="solid" w:color="FFFFFF" w:themeColor="background1" w:fill="auto"/>
          </w:tcPr>
          <w:p w14:paraId="7FE85929" w14:textId="77777777" w:rsidR="00AE1875" w:rsidRDefault="00000000" w:rsidP="00BB6539">
            <w:pPr>
              <w:pStyle w:val="XF-0"/>
              <w:rPr>
                <w:rFonts w:hint="eastAsia"/>
              </w:rPr>
            </w:pPr>
            <w:r>
              <w:rPr>
                <w:rFonts w:hint="eastAsia"/>
              </w:rPr>
              <w:t>03：跟踪信息</w:t>
            </w:r>
          </w:p>
        </w:tc>
        <w:tc>
          <w:tcPr>
            <w:tcW w:w="1640" w:type="pct"/>
            <w:shd w:val="solid" w:color="FFFFFF" w:themeColor="background1" w:fill="auto"/>
            <w:vAlign w:val="center"/>
          </w:tcPr>
          <w:p w14:paraId="0FB181E5" w14:textId="77777777" w:rsidR="00AE1875" w:rsidRDefault="00AE1875" w:rsidP="00BB6539">
            <w:pPr>
              <w:pStyle w:val="XF-0"/>
              <w:rPr>
                <w:rFonts w:hint="eastAsia"/>
              </w:rPr>
            </w:pPr>
          </w:p>
        </w:tc>
      </w:tr>
      <w:tr w:rsidR="00AE1875" w14:paraId="362BB98C" w14:textId="77777777" w:rsidTr="0002761F">
        <w:trPr>
          <w:trHeight w:val="57"/>
          <w:jc w:val="center"/>
        </w:trPr>
        <w:tc>
          <w:tcPr>
            <w:tcW w:w="592" w:type="pct"/>
            <w:shd w:val="solid" w:color="FFFFFF" w:themeColor="background1" w:fill="auto"/>
            <w:vAlign w:val="center"/>
          </w:tcPr>
          <w:p w14:paraId="1196C401" w14:textId="77777777" w:rsidR="00AE1875" w:rsidRDefault="00000000" w:rsidP="00BB6539">
            <w:pPr>
              <w:pStyle w:val="XF-0"/>
              <w:rPr>
                <w:rFonts w:hint="eastAsia"/>
              </w:rPr>
            </w:pPr>
            <w:r>
              <w:rPr>
                <w:rFonts w:hint="eastAsia"/>
              </w:rPr>
              <w:t>识别通道</w:t>
            </w:r>
          </w:p>
        </w:tc>
        <w:tc>
          <w:tcPr>
            <w:tcW w:w="939" w:type="pct"/>
            <w:shd w:val="solid" w:color="FFFFFF" w:themeColor="background1" w:fill="auto"/>
            <w:vAlign w:val="center"/>
          </w:tcPr>
          <w:p w14:paraId="5FEA2511" w14:textId="77777777" w:rsidR="00AE1875" w:rsidRDefault="00000000" w:rsidP="00BB6539">
            <w:pPr>
              <w:pStyle w:val="XF-0"/>
              <w:rPr>
                <w:rFonts w:hint="eastAsia"/>
              </w:rPr>
            </w:pPr>
            <w:r>
              <w:rPr>
                <w:rFonts w:hint="eastAsia"/>
              </w:rPr>
              <w:t>3</w:t>
            </w:r>
          </w:p>
        </w:tc>
        <w:tc>
          <w:tcPr>
            <w:tcW w:w="445" w:type="pct"/>
            <w:shd w:val="solid" w:color="FFFFFF" w:themeColor="background1" w:fill="auto"/>
            <w:vAlign w:val="center"/>
          </w:tcPr>
          <w:p w14:paraId="349CDAB0" w14:textId="77777777" w:rsidR="00AE1875" w:rsidRDefault="00000000" w:rsidP="00BB6539">
            <w:pPr>
              <w:pStyle w:val="XF-0"/>
              <w:rPr>
                <w:rFonts w:hint="eastAsia"/>
              </w:rPr>
            </w:pPr>
            <w:r>
              <w:rPr>
                <w:rFonts w:hint="eastAsia"/>
              </w:rPr>
              <w:t>1字节</w:t>
            </w:r>
          </w:p>
        </w:tc>
        <w:tc>
          <w:tcPr>
            <w:tcW w:w="1384" w:type="pct"/>
            <w:shd w:val="solid" w:color="FFFFFF" w:themeColor="background1" w:fill="auto"/>
            <w:vAlign w:val="center"/>
          </w:tcPr>
          <w:p w14:paraId="007E5FCB" w14:textId="77777777" w:rsidR="00AE1875" w:rsidRDefault="00000000" w:rsidP="00BB6539">
            <w:pPr>
              <w:pStyle w:val="XF-0"/>
              <w:rPr>
                <w:rFonts w:hint="eastAsia"/>
              </w:rPr>
            </w:pPr>
            <w:r>
              <w:rPr>
                <w:rFonts w:hint="eastAsia"/>
              </w:rPr>
              <w:t>通道</w:t>
            </w:r>
          </w:p>
        </w:tc>
        <w:tc>
          <w:tcPr>
            <w:tcW w:w="1640" w:type="pct"/>
            <w:shd w:val="solid" w:color="FFFFFF" w:themeColor="background1" w:fill="auto"/>
            <w:vAlign w:val="center"/>
          </w:tcPr>
          <w:p w14:paraId="0B2D97A9" w14:textId="77777777" w:rsidR="00AE1875" w:rsidRDefault="00000000" w:rsidP="00BB6539">
            <w:pPr>
              <w:pStyle w:val="XF-0"/>
              <w:rPr>
                <w:rFonts w:hint="eastAsia"/>
              </w:rPr>
            </w:pPr>
            <w:r>
              <w:rPr>
                <w:rFonts w:hint="eastAsia"/>
              </w:rPr>
              <w:t>0x01：可见光</w:t>
            </w:r>
          </w:p>
          <w:p w14:paraId="6F1FE89D" w14:textId="77777777" w:rsidR="00AE1875" w:rsidRDefault="00000000" w:rsidP="00BB6539">
            <w:pPr>
              <w:pStyle w:val="XF-0"/>
              <w:rPr>
                <w:rFonts w:hint="eastAsia"/>
              </w:rPr>
            </w:pPr>
            <w:r>
              <w:rPr>
                <w:rFonts w:hint="eastAsia"/>
              </w:rPr>
              <w:t>0x02：红外</w:t>
            </w:r>
          </w:p>
        </w:tc>
      </w:tr>
      <w:tr w:rsidR="00AE1875" w14:paraId="0537CB28" w14:textId="77777777" w:rsidTr="0002761F">
        <w:trPr>
          <w:trHeight w:val="57"/>
          <w:jc w:val="center"/>
        </w:trPr>
        <w:tc>
          <w:tcPr>
            <w:tcW w:w="592" w:type="pct"/>
            <w:shd w:val="solid" w:color="FFFFFF" w:themeColor="background1" w:fill="auto"/>
            <w:vAlign w:val="center"/>
          </w:tcPr>
          <w:p w14:paraId="4679FE4F" w14:textId="77777777" w:rsidR="00AE1875" w:rsidRDefault="00000000" w:rsidP="00BB6539">
            <w:pPr>
              <w:pStyle w:val="XF-0"/>
              <w:rPr>
                <w:rFonts w:hint="eastAsia"/>
              </w:rPr>
            </w:pPr>
            <w:r>
              <w:rPr>
                <w:rFonts w:hint="eastAsia"/>
              </w:rPr>
              <w:t>时间</w:t>
            </w:r>
          </w:p>
        </w:tc>
        <w:tc>
          <w:tcPr>
            <w:tcW w:w="939" w:type="pct"/>
            <w:shd w:val="solid" w:color="FFFFFF" w:themeColor="background1" w:fill="auto"/>
            <w:vAlign w:val="center"/>
          </w:tcPr>
          <w:p w14:paraId="511DFD5B" w14:textId="77777777" w:rsidR="00AE1875" w:rsidRDefault="00000000" w:rsidP="00BB6539">
            <w:pPr>
              <w:pStyle w:val="XF-0"/>
              <w:rPr>
                <w:rFonts w:hint="eastAsia"/>
              </w:rPr>
            </w:pPr>
            <w:r>
              <w:rPr>
                <w:rFonts w:hint="eastAsia"/>
              </w:rPr>
              <w:t>4-11</w:t>
            </w:r>
          </w:p>
        </w:tc>
        <w:tc>
          <w:tcPr>
            <w:tcW w:w="445" w:type="pct"/>
            <w:shd w:val="solid" w:color="FFFFFF" w:themeColor="background1" w:fill="auto"/>
            <w:vAlign w:val="center"/>
          </w:tcPr>
          <w:p w14:paraId="068D720A" w14:textId="77777777" w:rsidR="00AE1875" w:rsidRDefault="00000000" w:rsidP="00BB6539">
            <w:pPr>
              <w:pStyle w:val="XF-0"/>
              <w:rPr>
                <w:rFonts w:hint="eastAsia"/>
              </w:rPr>
            </w:pPr>
            <w:r>
              <w:rPr>
                <w:rFonts w:hint="eastAsia"/>
              </w:rPr>
              <w:t>8字节</w:t>
            </w:r>
          </w:p>
        </w:tc>
        <w:tc>
          <w:tcPr>
            <w:tcW w:w="1384" w:type="pct"/>
            <w:shd w:val="solid" w:color="FFFFFF" w:themeColor="background1" w:fill="auto"/>
          </w:tcPr>
          <w:p w14:paraId="7B5CA546" w14:textId="77777777" w:rsidR="00AE1875" w:rsidRDefault="00000000" w:rsidP="00BB6539">
            <w:pPr>
              <w:pStyle w:val="XF-0"/>
              <w:rPr>
                <w:rFonts w:hint="eastAsia"/>
                <w:lang w:val="de-DE"/>
              </w:rPr>
            </w:pPr>
            <w:r>
              <w:rPr>
                <w:rFonts w:hint="eastAsia"/>
                <w:lang w:val="de-DE"/>
              </w:rPr>
              <w:t>[0-1]：uint16_t</w:t>
            </w:r>
            <w:r>
              <w:rPr>
                <w:rFonts w:hint="eastAsia"/>
              </w:rPr>
              <w:t>年</w:t>
            </w:r>
          </w:p>
          <w:p w14:paraId="2C3D5EC0" w14:textId="77777777" w:rsidR="00AE1875" w:rsidRDefault="00000000" w:rsidP="00BB6539">
            <w:pPr>
              <w:pStyle w:val="XF-0"/>
              <w:rPr>
                <w:rFonts w:hint="eastAsia"/>
                <w:lang w:val="de-DE"/>
              </w:rPr>
            </w:pPr>
            <w:r>
              <w:rPr>
                <w:rFonts w:hint="eastAsia"/>
                <w:lang w:val="de-DE"/>
              </w:rPr>
              <w:t xml:space="preserve">[2]:uint8_t </w:t>
            </w:r>
            <w:r>
              <w:rPr>
                <w:rFonts w:hint="eastAsia"/>
              </w:rPr>
              <w:t>月</w:t>
            </w:r>
          </w:p>
          <w:p w14:paraId="4968AA04" w14:textId="77777777" w:rsidR="00AE1875" w:rsidRDefault="00000000" w:rsidP="00BB6539">
            <w:pPr>
              <w:pStyle w:val="XF-0"/>
              <w:rPr>
                <w:rFonts w:hint="eastAsia"/>
                <w:lang w:val="de-DE"/>
              </w:rPr>
            </w:pPr>
            <w:r>
              <w:rPr>
                <w:rFonts w:hint="eastAsia"/>
                <w:lang w:val="de-DE"/>
              </w:rPr>
              <w:t xml:space="preserve">[3]:uint8_t </w:t>
            </w:r>
            <w:r>
              <w:rPr>
                <w:rFonts w:hint="eastAsia"/>
              </w:rPr>
              <w:t>日</w:t>
            </w:r>
          </w:p>
          <w:p w14:paraId="4F4F331E" w14:textId="77777777" w:rsidR="00AE1875" w:rsidRDefault="00000000" w:rsidP="00BB6539">
            <w:pPr>
              <w:pStyle w:val="XF-0"/>
              <w:rPr>
                <w:rFonts w:hint="eastAsia"/>
              </w:rPr>
            </w:pPr>
            <w:r>
              <w:rPr>
                <w:rFonts w:hint="eastAsia"/>
              </w:rPr>
              <w:t>[4]:uint8_t 时</w:t>
            </w:r>
          </w:p>
          <w:p w14:paraId="2C68F3AB" w14:textId="77777777" w:rsidR="00AE1875" w:rsidRDefault="00000000" w:rsidP="00BB6539">
            <w:pPr>
              <w:pStyle w:val="XF-0"/>
              <w:rPr>
                <w:rFonts w:hint="eastAsia"/>
              </w:rPr>
            </w:pPr>
            <w:r>
              <w:rPr>
                <w:rFonts w:hint="eastAsia"/>
              </w:rPr>
              <w:t>[5]:uint8_t 分</w:t>
            </w:r>
          </w:p>
          <w:p w14:paraId="5158C4EE" w14:textId="77777777" w:rsidR="00AE1875" w:rsidRDefault="00000000" w:rsidP="00BB6539">
            <w:pPr>
              <w:pStyle w:val="XF-0"/>
              <w:rPr>
                <w:rFonts w:hint="eastAsia"/>
              </w:rPr>
            </w:pPr>
            <w:r>
              <w:rPr>
                <w:rFonts w:hint="eastAsia"/>
              </w:rPr>
              <w:t>[6]:uint8_t 秒</w:t>
            </w:r>
          </w:p>
          <w:p w14:paraId="5587C82F" w14:textId="77777777" w:rsidR="00AE1875" w:rsidRDefault="00000000" w:rsidP="00BB6539">
            <w:pPr>
              <w:pStyle w:val="XF-0"/>
              <w:rPr>
                <w:rFonts w:hint="eastAsia"/>
              </w:rPr>
            </w:pPr>
            <w:r>
              <w:rPr>
                <w:rFonts w:hint="eastAsia"/>
              </w:rPr>
              <w:t>[7]:uint8_t 毫秒</w:t>
            </w:r>
          </w:p>
        </w:tc>
        <w:tc>
          <w:tcPr>
            <w:tcW w:w="1640" w:type="pct"/>
            <w:shd w:val="solid" w:color="FFFFFF" w:themeColor="background1" w:fill="auto"/>
            <w:vAlign w:val="center"/>
          </w:tcPr>
          <w:p w14:paraId="5517983A" w14:textId="77777777" w:rsidR="00AE1875" w:rsidRDefault="00000000" w:rsidP="00BB6539">
            <w:pPr>
              <w:pStyle w:val="XF-0"/>
              <w:rPr>
                <w:rFonts w:hint="eastAsia"/>
              </w:rPr>
            </w:pPr>
            <w:r>
              <w:rPr>
                <w:rFonts w:hint="eastAsia"/>
              </w:rPr>
              <w:t xml:space="preserve"> </w:t>
            </w:r>
          </w:p>
        </w:tc>
      </w:tr>
      <w:tr w:rsidR="00AE1875" w14:paraId="4E7D694B" w14:textId="77777777" w:rsidTr="0002761F">
        <w:trPr>
          <w:trHeight w:val="57"/>
          <w:jc w:val="center"/>
        </w:trPr>
        <w:tc>
          <w:tcPr>
            <w:tcW w:w="592" w:type="pct"/>
            <w:shd w:val="solid" w:color="FFFFFF" w:themeColor="background1" w:fill="auto"/>
            <w:vAlign w:val="center"/>
          </w:tcPr>
          <w:p w14:paraId="48796817" w14:textId="77777777" w:rsidR="00AE1875" w:rsidRDefault="00000000" w:rsidP="00BB6539">
            <w:pPr>
              <w:pStyle w:val="XF-0"/>
              <w:rPr>
                <w:rFonts w:hint="eastAsia"/>
              </w:rPr>
            </w:pPr>
            <w:r>
              <w:rPr>
                <w:rFonts w:hint="eastAsia"/>
              </w:rPr>
              <w:t>跟踪状态</w:t>
            </w:r>
          </w:p>
        </w:tc>
        <w:tc>
          <w:tcPr>
            <w:tcW w:w="939" w:type="pct"/>
            <w:shd w:val="solid" w:color="FFFFFF" w:themeColor="background1" w:fill="auto"/>
            <w:vAlign w:val="center"/>
          </w:tcPr>
          <w:p w14:paraId="749B1AC9" w14:textId="77777777" w:rsidR="00AE1875" w:rsidRDefault="00000000" w:rsidP="00BB6539">
            <w:pPr>
              <w:pStyle w:val="XF-0"/>
              <w:rPr>
                <w:rFonts w:hint="eastAsia"/>
              </w:rPr>
            </w:pPr>
            <w:r>
              <w:rPr>
                <w:rFonts w:hint="eastAsia"/>
              </w:rPr>
              <w:t>12</w:t>
            </w:r>
          </w:p>
        </w:tc>
        <w:tc>
          <w:tcPr>
            <w:tcW w:w="445" w:type="pct"/>
            <w:shd w:val="solid" w:color="FFFFFF" w:themeColor="background1" w:fill="auto"/>
            <w:vAlign w:val="center"/>
          </w:tcPr>
          <w:p w14:paraId="7D5F8874" w14:textId="77777777" w:rsidR="00AE1875" w:rsidRDefault="00000000" w:rsidP="00BB6539">
            <w:pPr>
              <w:pStyle w:val="XF-0"/>
              <w:rPr>
                <w:rFonts w:hint="eastAsia"/>
              </w:rPr>
            </w:pPr>
            <w:r>
              <w:rPr>
                <w:rFonts w:hint="eastAsia"/>
              </w:rPr>
              <w:t>1字节</w:t>
            </w:r>
          </w:p>
        </w:tc>
        <w:tc>
          <w:tcPr>
            <w:tcW w:w="1384" w:type="pct"/>
            <w:shd w:val="solid" w:color="FFFFFF" w:themeColor="background1" w:fill="auto"/>
          </w:tcPr>
          <w:p w14:paraId="5502B8A9" w14:textId="77777777" w:rsidR="00AE1875" w:rsidRDefault="00000000" w:rsidP="00BB6539">
            <w:pPr>
              <w:pStyle w:val="XF-0"/>
              <w:rPr>
                <w:rFonts w:hint="eastAsia"/>
              </w:rPr>
            </w:pPr>
            <w:r>
              <w:rPr>
                <w:rFonts w:hint="eastAsia"/>
              </w:rPr>
              <w:t>0X00：未跟踪</w:t>
            </w:r>
          </w:p>
          <w:p w14:paraId="6473023C" w14:textId="77777777" w:rsidR="00AE1875" w:rsidRDefault="00000000" w:rsidP="00BB6539">
            <w:pPr>
              <w:pStyle w:val="XF-0"/>
              <w:rPr>
                <w:rFonts w:hint="eastAsia"/>
              </w:rPr>
            </w:pPr>
            <w:r>
              <w:rPr>
                <w:rFonts w:hint="eastAsia"/>
              </w:rPr>
              <w:t>0X01：正常跟踪</w:t>
            </w:r>
          </w:p>
          <w:p w14:paraId="2B29A5A5" w14:textId="77777777" w:rsidR="00AE1875" w:rsidRDefault="00000000" w:rsidP="00BB6539">
            <w:pPr>
              <w:pStyle w:val="XF-0"/>
              <w:rPr>
                <w:rFonts w:hint="eastAsia"/>
              </w:rPr>
            </w:pPr>
            <w:r>
              <w:rPr>
                <w:rFonts w:hint="eastAsia"/>
              </w:rPr>
              <w:t>0X10：记忆跟踪</w:t>
            </w:r>
          </w:p>
          <w:p w14:paraId="77C4695B" w14:textId="77777777" w:rsidR="00AE1875" w:rsidRDefault="00000000" w:rsidP="00BB6539">
            <w:pPr>
              <w:pStyle w:val="XF-0"/>
              <w:rPr>
                <w:rFonts w:hint="eastAsia"/>
              </w:rPr>
            </w:pPr>
            <w:r>
              <w:rPr>
                <w:rFonts w:hint="eastAsia"/>
              </w:rPr>
              <w:t>0X11：跟踪目标丢失</w:t>
            </w:r>
          </w:p>
          <w:p w14:paraId="450AADA9" w14:textId="77777777" w:rsidR="00AE1875" w:rsidRDefault="00000000" w:rsidP="00BB6539">
            <w:pPr>
              <w:pStyle w:val="XF-0"/>
              <w:rPr>
                <w:rFonts w:hint="eastAsia"/>
              </w:rPr>
            </w:pPr>
            <w:r>
              <w:rPr>
                <w:rFonts w:hint="eastAsia"/>
              </w:rPr>
              <w:t>0X02：在扇扫模式下检测到目标</w:t>
            </w:r>
          </w:p>
        </w:tc>
        <w:tc>
          <w:tcPr>
            <w:tcW w:w="1640" w:type="pct"/>
            <w:shd w:val="solid" w:color="FFFFFF" w:themeColor="background1" w:fill="auto"/>
            <w:vAlign w:val="center"/>
          </w:tcPr>
          <w:p w14:paraId="45B511EC" w14:textId="77777777" w:rsidR="00AE1875" w:rsidRDefault="00AE1875" w:rsidP="00BB6539">
            <w:pPr>
              <w:pStyle w:val="XF-0"/>
              <w:rPr>
                <w:rFonts w:hint="eastAsia"/>
              </w:rPr>
            </w:pPr>
          </w:p>
        </w:tc>
      </w:tr>
      <w:tr w:rsidR="00AE1875" w14:paraId="4F99A46F" w14:textId="77777777" w:rsidTr="0002761F">
        <w:trPr>
          <w:trHeight w:val="57"/>
          <w:jc w:val="center"/>
        </w:trPr>
        <w:tc>
          <w:tcPr>
            <w:tcW w:w="592" w:type="pct"/>
            <w:shd w:val="solid" w:color="FFFFFF" w:themeColor="background1" w:fill="auto"/>
            <w:vAlign w:val="center"/>
          </w:tcPr>
          <w:p w14:paraId="3C3D44ED" w14:textId="77777777" w:rsidR="00AE1875" w:rsidRDefault="00000000" w:rsidP="00BB6539">
            <w:pPr>
              <w:pStyle w:val="XF-0"/>
              <w:rPr>
                <w:rFonts w:hint="eastAsia"/>
              </w:rPr>
            </w:pPr>
            <w:r>
              <w:rPr>
                <w:rFonts w:hint="eastAsia"/>
              </w:rPr>
              <w:t>跟踪/检测状态</w:t>
            </w:r>
          </w:p>
        </w:tc>
        <w:tc>
          <w:tcPr>
            <w:tcW w:w="939" w:type="pct"/>
            <w:shd w:val="solid" w:color="FFFFFF" w:themeColor="background1" w:fill="auto"/>
            <w:vAlign w:val="center"/>
          </w:tcPr>
          <w:p w14:paraId="158A1A68" w14:textId="77777777" w:rsidR="00AE1875" w:rsidRDefault="00000000" w:rsidP="00BB6539">
            <w:pPr>
              <w:pStyle w:val="XF-0"/>
              <w:rPr>
                <w:rFonts w:hint="eastAsia"/>
              </w:rPr>
            </w:pPr>
            <w:r>
              <w:rPr>
                <w:rFonts w:hint="eastAsia"/>
              </w:rPr>
              <w:t>13</w:t>
            </w:r>
          </w:p>
        </w:tc>
        <w:tc>
          <w:tcPr>
            <w:tcW w:w="445" w:type="pct"/>
            <w:shd w:val="solid" w:color="FFFFFF" w:themeColor="background1" w:fill="auto"/>
            <w:vAlign w:val="center"/>
          </w:tcPr>
          <w:p w14:paraId="6E23C73E" w14:textId="77777777" w:rsidR="00AE1875" w:rsidRDefault="00000000" w:rsidP="00BB6539">
            <w:pPr>
              <w:pStyle w:val="XF-0"/>
              <w:rPr>
                <w:rFonts w:hint="eastAsia"/>
              </w:rPr>
            </w:pPr>
            <w:r>
              <w:rPr>
                <w:rFonts w:hint="eastAsia"/>
              </w:rPr>
              <w:t>1字节</w:t>
            </w:r>
          </w:p>
        </w:tc>
        <w:tc>
          <w:tcPr>
            <w:tcW w:w="1384" w:type="pct"/>
            <w:shd w:val="solid" w:color="FFFFFF" w:themeColor="background1" w:fill="auto"/>
            <w:vAlign w:val="center"/>
          </w:tcPr>
          <w:p w14:paraId="6D9F8FF4" w14:textId="77777777" w:rsidR="00AE1875" w:rsidRDefault="00000000" w:rsidP="00BB6539">
            <w:pPr>
              <w:pStyle w:val="XF-0"/>
              <w:rPr>
                <w:rFonts w:hint="eastAsia"/>
              </w:rPr>
            </w:pPr>
            <w:r>
              <w:rPr>
                <w:rFonts w:hint="eastAsia"/>
              </w:rPr>
              <w:t>0x00：关；</w:t>
            </w:r>
          </w:p>
          <w:p w14:paraId="1D627C5A" w14:textId="77777777" w:rsidR="00AE1875" w:rsidRDefault="00000000" w:rsidP="00BB6539">
            <w:pPr>
              <w:pStyle w:val="XF-0"/>
              <w:rPr>
                <w:rFonts w:hint="eastAsia"/>
              </w:rPr>
            </w:pPr>
            <w:r>
              <w:rPr>
                <w:rFonts w:hint="eastAsia"/>
              </w:rPr>
              <w:lastRenderedPageBreak/>
              <w:t>0x01：检测有效；</w:t>
            </w:r>
          </w:p>
          <w:p w14:paraId="66495425" w14:textId="77777777" w:rsidR="00AE1875" w:rsidRDefault="00000000" w:rsidP="00BB6539">
            <w:pPr>
              <w:pStyle w:val="XF-0"/>
              <w:rPr>
                <w:rFonts w:hint="eastAsia"/>
              </w:rPr>
            </w:pPr>
            <w:r>
              <w:rPr>
                <w:rFonts w:hint="eastAsia"/>
              </w:rPr>
              <w:t>0x02：识别有效</w:t>
            </w:r>
          </w:p>
        </w:tc>
        <w:tc>
          <w:tcPr>
            <w:tcW w:w="1640" w:type="pct"/>
            <w:shd w:val="solid" w:color="FFFFFF" w:themeColor="background1" w:fill="auto"/>
            <w:vAlign w:val="center"/>
          </w:tcPr>
          <w:p w14:paraId="262E0C46" w14:textId="77777777" w:rsidR="00AE1875" w:rsidRDefault="00AE1875" w:rsidP="00BB6539">
            <w:pPr>
              <w:pStyle w:val="XF-0"/>
              <w:rPr>
                <w:rFonts w:hint="eastAsia"/>
              </w:rPr>
            </w:pPr>
          </w:p>
        </w:tc>
      </w:tr>
      <w:tr w:rsidR="00AE1875" w14:paraId="4049FB67" w14:textId="77777777" w:rsidTr="0002761F">
        <w:trPr>
          <w:trHeight w:val="57"/>
          <w:jc w:val="center"/>
        </w:trPr>
        <w:tc>
          <w:tcPr>
            <w:tcW w:w="592" w:type="pct"/>
            <w:shd w:val="solid" w:color="FFFFFF" w:themeColor="background1" w:fill="auto"/>
            <w:vAlign w:val="center"/>
          </w:tcPr>
          <w:p w14:paraId="54460958" w14:textId="77777777" w:rsidR="00AE1875" w:rsidRDefault="00000000" w:rsidP="00BB6539">
            <w:pPr>
              <w:pStyle w:val="XF-0"/>
              <w:rPr>
                <w:rFonts w:hint="eastAsia"/>
              </w:rPr>
            </w:pPr>
            <w:r>
              <w:rPr>
                <w:rFonts w:hint="eastAsia"/>
              </w:rPr>
              <w:t>当前曝光时间</w:t>
            </w:r>
          </w:p>
        </w:tc>
        <w:tc>
          <w:tcPr>
            <w:tcW w:w="939" w:type="pct"/>
            <w:shd w:val="solid" w:color="FFFFFF" w:themeColor="background1" w:fill="auto"/>
            <w:vAlign w:val="center"/>
          </w:tcPr>
          <w:p w14:paraId="1DE158B3" w14:textId="77777777" w:rsidR="00AE1875" w:rsidRDefault="00000000" w:rsidP="00BB6539">
            <w:pPr>
              <w:pStyle w:val="XF-0"/>
              <w:rPr>
                <w:rFonts w:hint="eastAsia"/>
              </w:rPr>
            </w:pPr>
            <w:r>
              <w:rPr>
                <w:rFonts w:hint="eastAsia"/>
              </w:rPr>
              <w:t>14</w:t>
            </w:r>
          </w:p>
        </w:tc>
        <w:tc>
          <w:tcPr>
            <w:tcW w:w="445" w:type="pct"/>
            <w:shd w:val="solid" w:color="FFFFFF" w:themeColor="background1" w:fill="auto"/>
            <w:vAlign w:val="center"/>
          </w:tcPr>
          <w:p w14:paraId="69149BCC" w14:textId="77777777" w:rsidR="00AE1875" w:rsidRDefault="00000000" w:rsidP="00BB6539">
            <w:pPr>
              <w:pStyle w:val="XF-0"/>
              <w:rPr>
                <w:rFonts w:hint="eastAsia"/>
              </w:rPr>
            </w:pPr>
            <w:r>
              <w:rPr>
                <w:rFonts w:hint="eastAsia"/>
              </w:rPr>
              <w:t>1字节</w:t>
            </w:r>
          </w:p>
        </w:tc>
        <w:tc>
          <w:tcPr>
            <w:tcW w:w="1384" w:type="pct"/>
            <w:shd w:val="solid" w:color="FFFFFF" w:themeColor="background1" w:fill="auto"/>
            <w:vAlign w:val="center"/>
          </w:tcPr>
          <w:p w14:paraId="56A9D9F8" w14:textId="77777777" w:rsidR="00AE1875" w:rsidRDefault="00000000" w:rsidP="00BB6539">
            <w:pPr>
              <w:pStyle w:val="XF-0"/>
              <w:rPr>
                <w:rFonts w:hint="eastAsia"/>
              </w:rPr>
            </w:pPr>
            <w:r>
              <w:rPr>
                <w:rFonts w:hint="eastAsia"/>
              </w:rPr>
              <w:t>单位：0.1毫秒</w:t>
            </w:r>
          </w:p>
        </w:tc>
        <w:tc>
          <w:tcPr>
            <w:tcW w:w="1640" w:type="pct"/>
            <w:shd w:val="solid" w:color="FFFFFF" w:themeColor="background1" w:fill="auto"/>
            <w:vAlign w:val="center"/>
          </w:tcPr>
          <w:p w14:paraId="4D1BD868" w14:textId="77777777" w:rsidR="00AE1875" w:rsidRDefault="00AE1875" w:rsidP="00BB6539">
            <w:pPr>
              <w:pStyle w:val="XF-0"/>
              <w:rPr>
                <w:rFonts w:hint="eastAsia"/>
              </w:rPr>
            </w:pPr>
          </w:p>
        </w:tc>
      </w:tr>
      <w:tr w:rsidR="00AE1875" w14:paraId="7CFBC80C" w14:textId="77777777" w:rsidTr="0002761F">
        <w:trPr>
          <w:trHeight w:val="57"/>
          <w:jc w:val="center"/>
        </w:trPr>
        <w:tc>
          <w:tcPr>
            <w:tcW w:w="592" w:type="pct"/>
            <w:shd w:val="solid" w:color="FFFFFF" w:themeColor="background1" w:fill="auto"/>
            <w:vAlign w:val="center"/>
          </w:tcPr>
          <w:p w14:paraId="713E6E4A" w14:textId="77777777" w:rsidR="00AE1875" w:rsidRDefault="00000000" w:rsidP="00BB6539">
            <w:pPr>
              <w:pStyle w:val="XF-0"/>
              <w:rPr>
                <w:rFonts w:hint="eastAsia"/>
              </w:rPr>
            </w:pPr>
            <w:r>
              <w:rPr>
                <w:rFonts w:hint="eastAsia"/>
              </w:rPr>
              <w:t>当前检测/识别阈值</w:t>
            </w:r>
          </w:p>
        </w:tc>
        <w:tc>
          <w:tcPr>
            <w:tcW w:w="939" w:type="pct"/>
            <w:shd w:val="solid" w:color="FFFFFF" w:themeColor="background1" w:fill="auto"/>
            <w:vAlign w:val="center"/>
          </w:tcPr>
          <w:p w14:paraId="0319FEDA" w14:textId="77777777" w:rsidR="00AE1875" w:rsidRDefault="00000000" w:rsidP="00BB6539">
            <w:pPr>
              <w:pStyle w:val="XF-0"/>
              <w:rPr>
                <w:rFonts w:hint="eastAsia"/>
              </w:rPr>
            </w:pPr>
            <w:r>
              <w:rPr>
                <w:rFonts w:hint="eastAsia"/>
              </w:rPr>
              <w:t>15</w:t>
            </w:r>
          </w:p>
        </w:tc>
        <w:tc>
          <w:tcPr>
            <w:tcW w:w="445" w:type="pct"/>
            <w:shd w:val="solid" w:color="FFFFFF" w:themeColor="background1" w:fill="auto"/>
            <w:vAlign w:val="center"/>
          </w:tcPr>
          <w:p w14:paraId="1752AF50" w14:textId="77777777" w:rsidR="00AE1875" w:rsidRDefault="00000000" w:rsidP="00BB6539">
            <w:pPr>
              <w:pStyle w:val="XF-0"/>
              <w:rPr>
                <w:rFonts w:hint="eastAsia"/>
              </w:rPr>
            </w:pPr>
            <w:r>
              <w:rPr>
                <w:rFonts w:hint="eastAsia"/>
              </w:rPr>
              <w:t>1字节</w:t>
            </w:r>
          </w:p>
        </w:tc>
        <w:tc>
          <w:tcPr>
            <w:tcW w:w="1384" w:type="pct"/>
            <w:shd w:val="solid" w:color="FFFFFF" w:themeColor="background1" w:fill="auto"/>
            <w:vAlign w:val="center"/>
          </w:tcPr>
          <w:p w14:paraId="5A1C59CB" w14:textId="77777777" w:rsidR="00AE1875" w:rsidRDefault="00000000" w:rsidP="00BB6539">
            <w:pPr>
              <w:pStyle w:val="XF-0"/>
              <w:rPr>
                <w:rFonts w:hint="eastAsia"/>
              </w:rPr>
            </w:pPr>
            <w:r>
              <w:rPr>
                <w:rFonts w:hint="eastAsia"/>
              </w:rPr>
              <w:t>0-100</w:t>
            </w:r>
          </w:p>
        </w:tc>
        <w:tc>
          <w:tcPr>
            <w:tcW w:w="1640" w:type="pct"/>
            <w:shd w:val="solid" w:color="FFFFFF" w:themeColor="background1" w:fill="auto"/>
            <w:vAlign w:val="center"/>
          </w:tcPr>
          <w:p w14:paraId="0CADA767" w14:textId="77777777" w:rsidR="00AE1875" w:rsidRDefault="00AE1875" w:rsidP="00BB6539">
            <w:pPr>
              <w:pStyle w:val="XF-0"/>
              <w:rPr>
                <w:rFonts w:hint="eastAsia"/>
              </w:rPr>
            </w:pPr>
          </w:p>
        </w:tc>
      </w:tr>
      <w:tr w:rsidR="00AE1875" w14:paraId="6B5D876E" w14:textId="77777777" w:rsidTr="0002761F">
        <w:trPr>
          <w:trHeight w:val="57"/>
          <w:jc w:val="center"/>
        </w:trPr>
        <w:tc>
          <w:tcPr>
            <w:tcW w:w="592" w:type="pct"/>
            <w:shd w:val="solid" w:color="FFFFFF" w:themeColor="background1" w:fill="auto"/>
            <w:vAlign w:val="center"/>
          </w:tcPr>
          <w:p w14:paraId="623665F3" w14:textId="77777777" w:rsidR="00AE1875" w:rsidRDefault="00000000" w:rsidP="00BB6539">
            <w:pPr>
              <w:pStyle w:val="XF-0"/>
              <w:rPr>
                <w:rFonts w:hint="eastAsia"/>
              </w:rPr>
            </w:pPr>
            <w:r>
              <w:rPr>
                <w:rFonts w:hint="eastAsia"/>
              </w:rPr>
              <w:t>当前跟踪阈值</w:t>
            </w:r>
          </w:p>
        </w:tc>
        <w:tc>
          <w:tcPr>
            <w:tcW w:w="939" w:type="pct"/>
            <w:shd w:val="solid" w:color="FFFFFF" w:themeColor="background1" w:fill="auto"/>
            <w:vAlign w:val="center"/>
          </w:tcPr>
          <w:p w14:paraId="5BF20334" w14:textId="77777777" w:rsidR="00AE1875" w:rsidRDefault="00000000" w:rsidP="00BB6539">
            <w:pPr>
              <w:pStyle w:val="XF-0"/>
              <w:rPr>
                <w:rFonts w:hint="eastAsia"/>
              </w:rPr>
            </w:pPr>
            <w:r>
              <w:rPr>
                <w:rFonts w:hint="eastAsia"/>
              </w:rPr>
              <w:t>16</w:t>
            </w:r>
          </w:p>
        </w:tc>
        <w:tc>
          <w:tcPr>
            <w:tcW w:w="445" w:type="pct"/>
            <w:shd w:val="solid" w:color="FFFFFF" w:themeColor="background1" w:fill="auto"/>
            <w:vAlign w:val="center"/>
          </w:tcPr>
          <w:p w14:paraId="6E71B941" w14:textId="77777777" w:rsidR="00AE1875" w:rsidRDefault="00000000" w:rsidP="00BB6539">
            <w:pPr>
              <w:pStyle w:val="XF-0"/>
              <w:rPr>
                <w:rFonts w:hint="eastAsia"/>
              </w:rPr>
            </w:pPr>
            <w:r>
              <w:rPr>
                <w:rFonts w:hint="eastAsia"/>
              </w:rPr>
              <w:t>1字节</w:t>
            </w:r>
          </w:p>
        </w:tc>
        <w:tc>
          <w:tcPr>
            <w:tcW w:w="1384" w:type="pct"/>
            <w:shd w:val="solid" w:color="FFFFFF" w:themeColor="background1" w:fill="auto"/>
            <w:vAlign w:val="center"/>
          </w:tcPr>
          <w:p w14:paraId="1BDCEAE0" w14:textId="77777777" w:rsidR="00AE1875" w:rsidRDefault="00000000" w:rsidP="00BB6539">
            <w:pPr>
              <w:pStyle w:val="XF-0"/>
              <w:rPr>
                <w:rFonts w:hint="eastAsia"/>
              </w:rPr>
            </w:pPr>
            <w:r>
              <w:rPr>
                <w:rFonts w:hint="eastAsia"/>
              </w:rPr>
              <w:t>0-100</w:t>
            </w:r>
          </w:p>
        </w:tc>
        <w:tc>
          <w:tcPr>
            <w:tcW w:w="1640" w:type="pct"/>
            <w:shd w:val="solid" w:color="FFFFFF" w:themeColor="background1" w:fill="auto"/>
            <w:vAlign w:val="center"/>
          </w:tcPr>
          <w:p w14:paraId="052B5B63" w14:textId="77777777" w:rsidR="00AE1875" w:rsidRDefault="00AE1875" w:rsidP="00BB6539">
            <w:pPr>
              <w:pStyle w:val="XF-0"/>
              <w:rPr>
                <w:rFonts w:hint="eastAsia"/>
              </w:rPr>
            </w:pPr>
          </w:p>
        </w:tc>
      </w:tr>
      <w:tr w:rsidR="00AE1875" w14:paraId="590E7FCA" w14:textId="77777777" w:rsidTr="0002761F">
        <w:trPr>
          <w:trHeight w:val="57"/>
          <w:jc w:val="center"/>
        </w:trPr>
        <w:tc>
          <w:tcPr>
            <w:tcW w:w="592" w:type="pct"/>
            <w:shd w:val="solid" w:color="FFFFFF" w:themeColor="background1" w:fill="auto"/>
            <w:vAlign w:val="center"/>
          </w:tcPr>
          <w:p w14:paraId="7E217613" w14:textId="77777777" w:rsidR="00AE1875" w:rsidRDefault="00000000" w:rsidP="00BB6539">
            <w:pPr>
              <w:pStyle w:val="XF-0"/>
              <w:rPr>
                <w:rFonts w:hint="eastAsia"/>
              </w:rPr>
            </w:pPr>
            <w:r>
              <w:rPr>
                <w:rFonts w:hint="eastAsia"/>
              </w:rPr>
              <w:t>当前记忆跟踪时间</w:t>
            </w:r>
          </w:p>
        </w:tc>
        <w:tc>
          <w:tcPr>
            <w:tcW w:w="939" w:type="pct"/>
            <w:shd w:val="solid" w:color="FFFFFF" w:themeColor="background1" w:fill="auto"/>
            <w:vAlign w:val="center"/>
          </w:tcPr>
          <w:p w14:paraId="64BBC57D" w14:textId="77777777" w:rsidR="00AE1875" w:rsidRDefault="00000000" w:rsidP="00BB6539">
            <w:pPr>
              <w:pStyle w:val="XF-0"/>
              <w:rPr>
                <w:rFonts w:hint="eastAsia"/>
              </w:rPr>
            </w:pPr>
            <w:r>
              <w:rPr>
                <w:rFonts w:hint="eastAsia"/>
              </w:rPr>
              <w:t>17-18</w:t>
            </w:r>
          </w:p>
        </w:tc>
        <w:tc>
          <w:tcPr>
            <w:tcW w:w="445" w:type="pct"/>
            <w:shd w:val="solid" w:color="FFFFFF" w:themeColor="background1" w:fill="auto"/>
            <w:vAlign w:val="center"/>
          </w:tcPr>
          <w:p w14:paraId="12943FBA" w14:textId="77777777" w:rsidR="00AE1875" w:rsidRDefault="00000000" w:rsidP="00BB6539">
            <w:pPr>
              <w:pStyle w:val="XF-0"/>
              <w:rPr>
                <w:rFonts w:hint="eastAsia"/>
              </w:rPr>
            </w:pPr>
            <w:r>
              <w:rPr>
                <w:rFonts w:hint="eastAsia"/>
              </w:rPr>
              <w:t>2字节</w:t>
            </w:r>
          </w:p>
        </w:tc>
        <w:tc>
          <w:tcPr>
            <w:tcW w:w="1384" w:type="pct"/>
            <w:shd w:val="solid" w:color="FFFFFF" w:themeColor="background1" w:fill="auto"/>
            <w:vAlign w:val="center"/>
          </w:tcPr>
          <w:p w14:paraId="5C5D8AF3" w14:textId="77777777" w:rsidR="00AE1875" w:rsidRDefault="00000000" w:rsidP="00BB6539">
            <w:pPr>
              <w:pStyle w:val="XF-0"/>
              <w:rPr>
                <w:rFonts w:hint="eastAsia"/>
              </w:rPr>
            </w:pPr>
            <w:r>
              <w:rPr>
                <w:rFonts w:hint="eastAsia"/>
              </w:rPr>
              <w:t>[0-1]，记忆跟踪时间，0000-1388（0-5000毫秒）</w:t>
            </w:r>
          </w:p>
        </w:tc>
        <w:tc>
          <w:tcPr>
            <w:tcW w:w="1640" w:type="pct"/>
            <w:shd w:val="solid" w:color="FFFFFF" w:themeColor="background1" w:fill="auto"/>
            <w:vAlign w:val="center"/>
          </w:tcPr>
          <w:p w14:paraId="0BA877F4" w14:textId="77777777" w:rsidR="00AE1875" w:rsidRDefault="00AE1875" w:rsidP="00BB6539">
            <w:pPr>
              <w:pStyle w:val="XF-0"/>
              <w:rPr>
                <w:rFonts w:hint="eastAsia"/>
              </w:rPr>
            </w:pPr>
          </w:p>
        </w:tc>
      </w:tr>
      <w:tr w:rsidR="00AE1875" w14:paraId="6BD69390" w14:textId="77777777" w:rsidTr="0002761F">
        <w:trPr>
          <w:trHeight w:val="57"/>
          <w:jc w:val="center"/>
        </w:trPr>
        <w:tc>
          <w:tcPr>
            <w:tcW w:w="592" w:type="pct"/>
            <w:shd w:val="solid" w:color="FFFFFF" w:themeColor="background1" w:fill="auto"/>
            <w:vAlign w:val="center"/>
          </w:tcPr>
          <w:p w14:paraId="1C495269" w14:textId="77777777" w:rsidR="00AE1875" w:rsidRDefault="00000000" w:rsidP="00BB6539">
            <w:pPr>
              <w:pStyle w:val="XF-0"/>
              <w:rPr>
                <w:rFonts w:hint="eastAsia"/>
              </w:rPr>
            </w:pPr>
            <w:r>
              <w:rPr>
                <w:rFonts w:hint="eastAsia"/>
              </w:rPr>
              <w:t>校验字</w:t>
            </w:r>
          </w:p>
        </w:tc>
        <w:tc>
          <w:tcPr>
            <w:tcW w:w="939" w:type="pct"/>
            <w:shd w:val="solid" w:color="FFFFFF" w:themeColor="background1" w:fill="auto"/>
            <w:vAlign w:val="center"/>
          </w:tcPr>
          <w:p w14:paraId="43EB3A72" w14:textId="77777777" w:rsidR="00AE1875" w:rsidRDefault="00000000" w:rsidP="00BB6539">
            <w:pPr>
              <w:pStyle w:val="XF-0"/>
              <w:rPr>
                <w:rFonts w:hint="eastAsia"/>
              </w:rPr>
            </w:pPr>
            <w:r>
              <w:rPr>
                <w:rFonts w:hint="eastAsia"/>
              </w:rPr>
              <w:t>19</w:t>
            </w:r>
          </w:p>
        </w:tc>
        <w:tc>
          <w:tcPr>
            <w:tcW w:w="445" w:type="pct"/>
            <w:shd w:val="solid" w:color="FFFFFF" w:themeColor="background1" w:fill="auto"/>
            <w:vAlign w:val="center"/>
          </w:tcPr>
          <w:p w14:paraId="322DF903" w14:textId="77777777" w:rsidR="00AE1875" w:rsidRDefault="00000000" w:rsidP="00BB6539">
            <w:pPr>
              <w:pStyle w:val="XF-0"/>
              <w:rPr>
                <w:rFonts w:hint="eastAsia"/>
              </w:rPr>
            </w:pPr>
            <w:r>
              <w:rPr>
                <w:rFonts w:hint="eastAsia"/>
              </w:rPr>
              <w:t>1字节</w:t>
            </w:r>
          </w:p>
        </w:tc>
        <w:tc>
          <w:tcPr>
            <w:tcW w:w="1384" w:type="pct"/>
            <w:shd w:val="solid" w:color="FFFFFF" w:themeColor="background1" w:fill="auto"/>
            <w:vAlign w:val="center"/>
          </w:tcPr>
          <w:p w14:paraId="28B6BA83" w14:textId="77777777" w:rsidR="00AE1875" w:rsidRDefault="00000000" w:rsidP="00BB6539">
            <w:pPr>
              <w:pStyle w:val="XF-0"/>
              <w:rPr>
                <w:rFonts w:hint="eastAsia"/>
              </w:rPr>
            </w:pPr>
            <w:r>
              <w:rPr>
                <w:rFonts w:hint="eastAsia"/>
              </w:rPr>
              <w:t>地址位到数据位和校验取低位1字节</w:t>
            </w:r>
          </w:p>
        </w:tc>
        <w:tc>
          <w:tcPr>
            <w:tcW w:w="1640" w:type="pct"/>
            <w:shd w:val="solid" w:color="FFFFFF" w:themeColor="background1" w:fill="auto"/>
            <w:vAlign w:val="center"/>
          </w:tcPr>
          <w:p w14:paraId="051E05F1" w14:textId="77777777" w:rsidR="00AE1875" w:rsidRDefault="00AE1875" w:rsidP="00BB6539">
            <w:pPr>
              <w:pStyle w:val="XF-0"/>
              <w:rPr>
                <w:rFonts w:hint="eastAsia"/>
              </w:rPr>
            </w:pPr>
          </w:p>
        </w:tc>
      </w:tr>
      <w:tr w:rsidR="00AE1875" w14:paraId="150D9B7E" w14:textId="77777777" w:rsidTr="0002761F">
        <w:trPr>
          <w:trHeight w:val="57"/>
          <w:jc w:val="center"/>
        </w:trPr>
        <w:tc>
          <w:tcPr>
            <w:tcW w:w="592" w:type="pct"/>
            <w:shd w:val="solid" w:color="FFFFFF" w:themeColor="background1" w:fill="auto"/>
            <w:vAlign w:val="center"/>
          </w:tcPr>
          <w:p w14:paraId="21E7F12D" w14:textId="77777777" w:rsidR="00AE1875" w:rsidRDefault="00000000" w:rsidP="00BB6539">
            <w:pPr>
              <w:pStyle w:val="XF-0"/>
              <w:rPr>
                <w:rFonts w:hint="eastAsia"/>
              </w:rPr>
            </w:pPr>
            <w:r>
              <w:rPr>
                <w:rFonts w:hint="eastAsia"/>
              </w:rPr>
              <w:t>帧尾</w:t>
            </w:r>
          </w:p>
        </w:tc>
        <w:tc>
          <w:tcPr>
            <w:tcW w:w="939" w:type="pct"/>
            <w:shd w:val="solid" w:color="FFFFFF" w:themeColor="background1" w:fill="auto"/>
            <w:vAlign w:val="center"/>
          </w:tcPr>
          <w:p w14:paraId="5A1C1A8C" w14:textId="77777777" w:rsidR="00AE1875" w:rsidRDefault="00000000" w:rsidP="00BB6539">
            <w:pPr>
              <w:pStyle w:val="XF-0"/>
              <w:rPr>
                <w:rFonts w:hint="eastAsia"/>
              </w:rPr>
            </w:pPr>
            <w:r>
              <w:rPr>
                <w:rFonts w:hint="eastAsia"/>
              </w:rPr>
              <w:t>20-21</w:t>
            </w:r>
          </w:p>
        </w:tc>
        <w:tc>
          <w:tcPr>
            <w:tcW w:w="445" w:type="pct"/>
            <w:shd w:val="solid" w:color="FFFFFF" w:themeColor="background1" w:fill="auto"/>
            <w:vAlign w:val="center"/>
          </w:tcPr>
          <w:p w14:paraId="0333467A" w14:textId="77777777" w:rsidR="00AE1875" w:rsidRDefault="00000000" w:rsidP="00BB6539">
            <w:pPr>
              <w:pStyle w:val="XF-0"/>
              <w:rPr>
                <w:rFonts w:hint="eastAsia"/>
              </w:rPr>
            </w:pPr>
            <w:r>
              <w:rPr>
                <w:rFonts w:hint="eastAsia"/>
              </w:rPr>
              <w:t>2字节</w:t>
            </w:r>
          </w:p>
        </w:tc>
        <w:tc>
          <w:tcPr>
            <w:tcW w:w="1384" w:type="pct"/>
            <w:shd w:val="solid" w:color="FFFFFF" w:themeColor="background1" w:fill="auto"/>
            <w:vAlign w:val="center"/>
          </w:tcPr>
          <w:p w14:paraId="61237316" w14:textId="77777777" w:rsidR="00AE1875" w:rsidRDefault="00000000" w:rsidP="00BB6539">
            <w:pPr>
              <w:pStyle w:val="XF-0"/>
              <w:rPr>
                <w:rFonts w:hint="eastAsia"/>
              </w:rPr>
            </w:pPr>
            <w:r>
              <w:rPr>
                <w:rFonts w:hint="eastAsia"/>
              </w:rPr>
              <w:t>F1 1F</w:t>
            </w:r>
          </w:p>
        </w:tc>
        <w:tc>
          <w:tcPr>
            <w:tcW w:w="1640" w:type="pct"/>
            <w:shd w:val="solid" w:color="FFFFFF" w:themeColor="background1" w:fill="auto"/>
            <w:vAlign w:val="center"/>
          </w:tcPr>
          <w:p w14:paraId="2802F8C0" w14:textId="77777777" w:rsidR="00AE1875" w:rsidRDefault="00AE1875" w:rsidP="00BB6539">
            <w:pPr>
              <w:pStyle w:val="XF-0"/>
              <w:rPr>
                <w:rFonts w:hint="eastAsia"/>
              </w:rPr>
            </w:pPr>
          </w:p>
        </w:tc>
      </w:tr>
    </w:tbl>
    <w:p w14:paraId="72D71573" w14:textId="77777777" w:rsidR="00BB6539" w:rsidRPr="001D0F89" w:rsidRDefault="00BB6539" w:rsidP="001D0F89">
      <w:r w:rsidRPr="001D0F89">
        <w:br w:type="page"/>
      </w:r>
    </w:p>
    <w:p w14:paraId="4612FE06" w14:textId="459577AC" w:rsidR="00AE1875" w:rsidRDefault="00000000">
      <w:pPr>
        <w:pStyle w:val="3"/>
        <w:spacing w:line="276" w:lineRule="auto"/>
      </w:pPr>
      <w:bookmarkStart w:id="76" w:name="_Toc229133439"/>
      <w:bookmarkStart w:id="77" w:name="_Ref229219578"/>
      <w:r>
        <w:rPr>
          <w:rFonts w:hint="eastAsia"/>
        </w:rPr>
        <w:lastRenderedPageBreak/>
        <w:t>扫描状态上报</w:t>
      </w:r>
      <w:bookmarkEnd w:id="76"/>
      <w:bookmarkEnd w:id="77"/>
    </w:p>
    <w:p w14:paraId="61A8106F" w14:textId="77777777" w:rsidR="00AE1875" w:rsidRDefault="00000000" w:rsidP="00BB6539">
      <w:pPr>
        <w:pStyle w:val="XF-"/>
        <w:rPr>
          <w:rFonts w:hint="eastAsia"/>
        </w:rPr>
      </w:pPr>
      <w:r>
        <w:rPr>
          <w:rFonts w:hint="eastAsia"/>
        </w:rPr>
        <w:t>单次响应上报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1354"/>
        <w:gridCol w:w="1529"/>
        <w:gridCol w:w="1599"/>
        <w:gridCol w:w="6468"/>
        <w:gridCol w:w="1418"/>
        <w:gridCol w:w="1098"/>
      </w:tblGrid>
      <w:tr w:rsidR="00AE1875" w14:paraId="11912BE0" w14:textId="77777777" w:rsidTr="00373251">
        <w:tc>
          <w:tcPr>
            <w:tcW w:w="376" w:type="pct"/>
          </w:tcPr>
          <w:p w14:paraId="078B4D84" w14:textId="77777777" w:rsidR="00AE1875" w:rsidRDefault="00000000" w:rsidP="00BB6539">
            <w:pPr>
              <w:pStyle w:val="XF-0"/>
              <w:rPr>
                <w:rFonts w:hint="eastAsia"/>
              </w:rPr>
            </w:pPr>
            <w:r>
              <w:rPr>
                <w:rFonts w:hint="eastAsia"/>
              </w:rPr>
              <w:t>帧头</w:t>
            </w:r>
          </w:p>
        </w:tc>
        <w:tc>
          <w:tcPr>
            <w:tcW w:w="465" w:type="pct"/>
          </w:tcPr>
          <w:p w14:paraId="0629769B" w14:textId="77777777" w:rsidR="00AE1875" w:rsidRDefault="00000000" w:rsidP="00BB6539">
            <w:pPr>
              <w:pStyle w:val="XF-0"/>
              <w:rPr>
                <w:rFonts w:hint="eastAsia"/>
              </w:rPr>
            </w:pPr>
            <w:r>
              <w:rPr>
                <w:rFonts w:hint="eastAsia"/>
              </w:rPr>
              <w:t>地址位</w:t>
            </w:r>
          </w:p>
        </w:tc>
        <w:tc>
          <w:tcPr>
            <w:tcW w:w="525" w:type="pct"/>
          </w:tcPr>
          <w:p w14:paraId="7FB7CDE1" w14:textId="77777777" w:rsidR="00AE1875" w:rsidRDefault="00000000" w:rsidP="00BB6539">
            <w:pPr>
              <w:pStyle w:val="XF-0"/>
              <w:rPr>
                <w:rFonts w:hint="eastAsia"/>
              </w:rPr>
            </w:pPr>
            <w:r>
              <w:rPr>
                <w:rFonts w:hint="eastAsia"/>
              </w:rPr>
              <w:t>功能位</w:t>
            </w:r>
          </w:p>
        </w:tc>
        <w:tc>
          <w:tcPr>
            <w:tcW w:w="549" w:type="pct"/>
          </w:tcPr>
          <w:p w14:paraId="49622C12" w14:textId="77777777" w:rsidR="00AE1875" w:rsidRDefault="00000000" w:rsidP="00BB6539">
            <w:pPr>
              <w:pStyle w:val="XF-0"/>
              <w:rPr>
                <w:rFonts w:hint="eastAsia"/>
              </w:rPr>
            </w:pPr>
            <w:r>
              <w:rPr>
                <w:rFonts w:hint="eastAsia"/>
              </w:rPr>
              <w:t>控制位</w:t>
            </w:r>
          </w:p>
        </w:tc>
        <w:tc>
          <w:tcPr>
            <w:tcW w:w="2221" w:type="pct"/>
          </w:tcPr>
          <w:p w14:paraId="564187C7" w14:textId="77777777" w:rsidR="00AE1875" w:rsidRDefault="00000000" w:rsidP="00BB6539">
            <w:pPr>
              <w:pStyle w:val="XF-0"/>
              <w:rPr>
                <w:rFonts w:hint="eastAsia"/>
              </w:rPr>
            </w:pPr>
            <w:r>
              <w:rPr>
                <w:rFonts w:hint="eastAsia"/>
              </w:rPr>
              <w:t>数据位（总长度15字节）</w:t>
            </w:r>
          </w:p>
        </w:tc>
        <w:tc>
          <w:tcPr>
            <w:tcW w:w="487" w:type="pct"/>
          </w:tcPr>
          <w:p w14:paraId="2B02C3F2" w14:textId="77777777" w:rsidR="00AE1875" w:rsidRDefault="00000000" w:rsidP="00BB6539">
            <w:pPr>
              <w:pStyle w:val="XF-0"/>
              <w:rPr>
                <w:rFonts w:hint="eastAsia"/>
              </w:rPr>
            </w:pPr>
            <w:r>
              <w:rPr>
                <w:rFonts w:hint="eastAsia"/>
              </w:rPr>
              <w:t>校验</w:t>
            </w:r>
          </w:p>
        </w:tc>
        <w:tc>
          <w:tcPr>
            <w:tcW w:w="377" w:type="pct"/>
          </w:tcPr>
          <w:p w14:paraId="2423EEE9" w14:textId="77777777" w:rsidR="00AE1875" w:rsidRDefault="00000000" w:rsidP="00BB6539">
            <w:pPr>
              <w:pStyle w:val="XF-0"/>
              <w:rPr>
                <w:rFonts w:hint="eastAsia"/>
              </w:rPr>
            </w:pPr>
            <w:r>
              <w:rPr>
                <w:rFonts w:hint="eastAsia"/>
              </w:rPr>
              <w:t>帧尾</w:t>
            </w:r>
          </w:p>
        </w:tc>
      </w:tr>
      <w:tr w:rsidR="00AE1875" w14:paraId="6D3B2F7F" w14:textId="77777777" w:rsidTr="00373251">
        <w:tc>
          <w:tcPr>
            <w:tcW w:w="376" w:type="pct"/>
          </w:tcPr>
          <w:p w14:paraId="094CF1F1" w14:textId="5865ED30" w:rsidR="00AE1875" w:rsidRDefault="00373251" w:rsidP="00BB6539">
            <w:pPr>
              <w:pStyle w:val="XF-0"/>
              <w:rPr>
                <w:rFonts w:hint="eastAsia"/>
                <w:b/>
              </w:rPr>
            </w:pPr>
            <w:r>
              <w:rPr>
                <w:rFonts w:hint="eastAsia"/>
              </w:rPr>
              <w:t>1F F1</w:t>
            </w:r>
          </w:p>
        </w:tc>
        <w:tc>
          <w:tcPr>
            <w:tcW w:w="465" w:type="pct"/>
          </w:tcPr>
          <w:p w14:paraId="67EA5B8D" w14:textId="77777777" w:rsidR="00AE1875" w:rsidRDefault="00000000" w:rsidP="00BB6539">
            <w:pPr>
              <w:pStyle w:val="XF-0"/>
              <w:rPr>
                <w:rFonts w:hint="eastAsia"/>
              </w:rPr>
            </w:pPr>
            <w:r>
              <w:rPr>
                <w:rFonts w:hint="eastAsia"/>
              </w:rPr>
              <w:t>分机标识号</w:t>
            </w:r>
          </w:p>
          <w:p w14:paraId="24C7287C" w14:textId="77777777" w:rsidR="00AE1875" w:rsidRDefault="00000000" w:rsidP="00BB6539">
            <w:pPr>
              <w:pStyle w:val="XF-0"/>
              <w:rPr>
                <w:rFonts w:hint="eastAsia"/>
              </w:rPr>
            </w:pPr>
            <w:r>
              <w:rPr>
                <w:rFonts w:hint="eastAsia"/>
              </w:rPr>
              <w:t>扫描生成器为06</w:t>
            </w:r>
          </w:p>
        </w:tc>
        <w:tc>
          <w:tcPr>
            <w:tcW w:w="525" w:type="pct"/>
          </w:tcPr>
          <w:p w14:paraId="0768E4FB" w14:textId="77777777" w:rsidR="00AE1875" w:rsidRDefault="00000000" w:rsidP="00BB6539">
            <w:pPr>
              <w:pStyle w:val="XF-0"/>
              <w:rPr>
                <w:rFonts w:hint="eastAsia"/>
              </w:rPr>
            </w:pPr>
            <w:r>
              <w:rPr>
                <w:rFonts w:hint="eastAsia"/>
              </w:rPr>
              <w:t>功能种类</w:t>
            </w:r>
          </w:p>
        </w:tc>
        <w:tc>
          <w:tcPr>
            <w:tcW w:w="549" w:type="pct"/>
          </w:tcPr>
          <w:p w14:paraId="5E25330B" w14:textId="77777777" w:rsidR="00AE1875" w:rsidRDefault="00000000" w:rsidP="00BB6539">
            <w:pPr>
              <w:pStyle w:val="XF-0"/>
              <w:rPr>
                <w:rFonts w:hint="eastAsia"/>
              </w:rPr>
            </w:pPr>
            <w:r>
              <w:rPr>
                <w:rFonts w:hint="eastAsia"/>
              </w:rPr>
              <w:t>对功能的控制</w:t>
            </w:r>
          </w:p>
        </w:tc>
        <w:tc>
          <w:tcPr>
            <w:tcW w:w="2221" w:type="pct"/>
          </w:tcPr>
          <w:p w14:paraId="08F58594" w14:textId="10AD8CFB" w:rsidR="00AE1875" w:rsidRDefault="00000000" w:rsidP="00CC4ABA">
            <w:pPr>
              <w:pStyle w:val="XF-0"/>
              <w:rPr>
                <w:rFonts w:hint="eastAsia"/>
              </w:rPr>
            </w:pPr>
            <w:r>
              <w:rPr>
                <w:rFonts w:hint="eastAsia"/>
              </w:rPr>
              <w:t>有需要的情况下，提供周期参数</w:t>
            </w:r>
          </w:p>
        </w:tc>
        <w:tc>
          <w:tcPr>
            <w:tcW w:w="487" w:type="pct"/>
          </w:tcPr>
          <w:p w14:paraId="4E1221D5" w14:textId="77777777" w:rsidR="00AE1875" w:rsidRDefault="00000000" w:rsidP="00BB6539">
            <w:pPr>
              <w:pStyle w:val="XF-0"/>
              <w:rPr>
                <w:rFonts w:hint="eastAsia"/>
              </w:rPr>
            </w:pPr>
            <w:r>
              <w:rPr>
                <w:rFonts w:hint="eastAsia"/>
              </w:rPr>
              <w:t>地址位到数据位和校验取低位1字节</w:t>
            </w:r>
          </w:p>
        </w:tc>
        <w:tc>
          <w:tcPr>
            <w:tcW w:w="377" w:type="pct"/>
          </w:tcPr>
          <w:p w14:paraId="28A8C285" w14:textId="2931D1F2" w:rsidR="00AE1875" w:rsidRDefault="00000000" w:rsidP="00BB6539">
            <w:pPr>
              <w:pStyle w:val="XF-0"/>
              <w:rPr>
                <w:rFonts w:hint="eastAsia"/>
              </w:rPr>
            </w:pPr>
            <w:r>
              <w:rPr>
                <w:rFonts w:hint="eastAsia"/>
              </w:rPr>
              <w:t>F</w:t>
            </w:r>
            <w:r w:rsidR="00373251">
              <w:rPr>
                <w:rFonts w:hint="eastAsia"/>
              </w:rPr>
              <w:t>1</w:t>
            </w:r>
            <w:r>
              <w:rPr>
                <w:rFonts w:hint="eastAsia"/>
              </w:rPr>
              <w:t xml:space="preserve"> </w:t>
            </w:r>
            <w:r w:rsidR="00373251">
              <w:rPr>
                <w:rFonts w:hint="eastAsia"/>
              </w:rPr>
              <w:t>1</w:t>
            </w:r>
            <w:r>
              <w:rPr>
                <w:rFonts w:hint="eastAsia"/>
              </w:rPr>
              <w:t>F</w:t>
            </w:r>
          </w:p>
        </w:tc>
      </w:tr>
      <w:tr w:rsidR="00AE1875" w14:paraId="01F40420" w14:textId="77777777" w:rsidTr="00373251">
        <w:trPr>
          <w:trHeight w:val="90"/>
        </w:trPr>
        <w:tc>
          <w:tcPr>
            <w:tcW w:w="376" w:type="pct"/>
          </w:tcPr>
          <w:p w14:paraId="129A0A69" w14:textId="77777777" w:rsidR="00AE1875" w:rsidRDefault="00000000" w:rsidP="00BB6539">
            <w:pPr>
              <w:pStyle w:val="XF-0"/>
              <w:rPr>
                <w:rFonts w:hint="eastAsia"/>
                <w:b/>
              </w:rPr>
            </w:pPr>
            <w:r>
              <w:rPr>
                <w:rFonts w:hint="eastAsia"/>
              </w:rPr>
              <w:t>2字节</w:t>
            </w:r>
          </w:p>
        </w:tc>
        <w:tc>
          <w:tcPr>
            <w:tcW w:w="465" w:type="pct"/>
          </w:tcPr>
          <w:p w14:paraId="3A8E0795" w14:textId="77777777" w:rsidR="00AE1875" w:rsidRDefault="00000000" w:rsidP="00BB6539">
            <w:pPr>
              <w:pStyle w:val="XF-0"/>
              <w:rPr>
                <w:rFonts w:hint="eastAsia"/>
              </w:rPr>
            </w:pPr>
            <w:r>
              <w:rPr>
                <w:rFonts w:hint="eastAsia"/>
              </w:rPr>
              <w:t>1字节</w:t>
            </w:r>
          </w:p>
        </w:tc>
        <w:tc>
          <w:tcPr>
            <w:tcW w:w="525" w:type="pct"/>
          </w:tcPr>
          <w:p w14:paraId="75C5A3C3" w14:textId="77777777" w:rsidR="00AE1875" w:rsidRDefault="00000000" w:rsidP="00BB6539">
            <w:pPr>
              <w:pStyle w:val="XF-0"/>
              <w:rPr>
                <w:rFonts w:hint="eastAsia"/>
              </w:rPr>
            </w:pPr>
            <w:r>
              <w:rPr>
                <w:rFonts w:hint="eastAsia"/>
              </w:rPr>
              <w:t>1字节</w:t>
            </w:r>
          </w:p>
        </w:tc>
        <w:tc>
          <w:tcPr>
            <w:tcW w:w="549" w:type="pct"/>
          </w:tcPr>
          <w:p w14:paraId="3A28585E" w14:textId="77777777" w:rsidR="00AE1875" w:rsidRDefault="00000000" w:rsidP="00BB6539">
            <w:pPr>
              <w:pStyle w:val="XF-0"/>
              <w:rPr>
                <w:rFonts w:hint="eastAsia"/>
              </w:rPr>
            </w:pPr>
            <w:r>
              <w:rPr>
                <w:rFonts w:hint="eastAsia"/>
              </w:rPr>
              <w:t>1字节</w:t>
            </w:r>
          </w:p>
        </w:tc>
        <w:tc>
          <w:tcPr>
            <w:tcW w:w="2221" w:type="pct"/>
          </w:tcPr>
          <w:p w14:paraId="38D2D09C" w14:textId="77777777" w:rsidR="00AE1875" w:rsidRDefault="00000000" w:rsidP="00BB6539">
            <w:pPr>
              <w:pStyle w:val="XF-0"/>
              <w:rPr>
                <w:rFonts w:hint="eastAsia"/>
              </w:rPr>
            </w:pPr>
            <w:r>
              <w:rPr>
                <w:rFonts w:hint="eastAsia"/>
              </w:rPr>
              <w:t>固定X字节，高位补零</w:t>
            </w:r>
          </w:p>
          <w:p w14:paraId="0A99CEEF" w14:textId="77777777" w:rsidR="00AE1875" w:rsidRDefault="00000000" w:rsidP="00BB6539">
            <w:pPr>
              <w:pStyle w:val="XF-0"/>
              <w:rPr>
                <w:rFonts w:hint="eastAsia"/>
              </w:rPr>
            </w:pPr>
            <w:r>
              <w:rPr>
                <w:rFonts w:hint="eastAsia"/>
              </w:rPr>
              <w:t>[X-Y]表示第X位到第Y位</w:t>
            </w:r>
          </w:p>
        </w:tc>
        <w:tc>
          <w:tcPr>
            <w:tcW w:w="487" w:type="pct"/>
          </w:tcPr>
          <w:p w14:paraId="49A46DA2" w14:textId="77777777" w:rsidR="00AE1875" w:rsidRDefault="00000000" w:rsidP="00BB6539">
            <w:pPr>
              <w:pStyle w:val="XF-0"/>
              <w:rPr>
                <w:rFonts w:hint="eastAsia"/>
              </w:rPr>
            </w:pPr>
            <w:r>
              <w:rPr>
                <w:rFonts w:hint="eastAsia"/>
              </w:rPr>
              <w:t>1字节</w:t>
            </w:r>
          </w:p>
        </w:tc>
        <w:tc>
          <w:tcPr>
            <w:tcW w:w="377" w:type="pct"/>
          </w:tcPr>
          <w:p w14:paraId="440EAC47" w14:textId="77777777" w:rsidR="00AE1875" w:rsidRDefault="00000000" w:rsidP="00BB6539">
            <w:pPr>
              <w:pStyle w:val="XF-0"/>
              <w:rPr>
                <w:rFonts w:hint="eastAsia"/>
              </w:rPr>
            </w:pPr>
            <w:r>
              <w:rPr>
                <w:rFonts w:hint="eastAsia"/>
              </w:rPr>
              <w:t>2字节</w:t>
            </w:r>
          </w:p>
        </w:tc>
      </w:tr>
    </w:tbl>
    <w:p w14:paraId="094EFB6C" w14:textId="77777777" w:rsidR="00AE1875" w:rsidRDefault="00AE187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
        <w:gridCol w:w="1350"/>
        <w:gridCol w:w="1526"/>
        <w:gridCol w:w="1596"/>
        <w:gridCol w:w="1305"/>
        <w:gridCol w:w="1255"/>
        <w:gridCol w:w="50"/>
        <w:gridCol w:w="1273"/>
        <w:gridCol w:w="32"/>
        <w:gridCol w:w="1290"/>
        <w:gridCol w:w="15"/>
        <w:gridCol w:w="1313"/>
        <w:gridCol w:w="1366"/>
        <w:gridCol w:w="1098"/>
      </w:tblGrid>
      <w:tr w:rsidR="00373251" w:rsidRPr="00373ECE" w14:paraId="642289F4" w14:textId="77777777" w:rsidTr="00373251">
        <w:tc>
          <w:tcPr>
            <w:tcW w:w="375" w:type="pct"/>
            <w:vAlign w:val="center"/>
          </w:tcPr>
          <w:p w14:paraId="1A0176EF" w14:textId="77777777" w:rsidR="00373251" w:rsidRPr="00373ECE" w:rsidRDefault="00373251" w:rsidP="00175115">
            <w:pPr>
              <w:pStyle w:val="XF-0"/>
              <w:jc w:val="both"/>
              <w:rPr>
                <w:rFonts w:hint="eastAsia"/>
                <w:b/>
                <w:bCs/>
              </w:rPr>
            </w:pPr>
            <w:r w:rsidRPr="00373ECE">
              <w:rPr>
                <w:rFonts w:hint="eastAsia"/>
                <w:b/>
                <w:bCs/>
              </w:rPr>
              <w:t>帧头</w:t>
            </w:r>
          </w:p>
        </w:tc>
        <w:tc>
          <w:tcPr>
            <w:tcW w:w="464" w:type="pct"/>
            <w:vAlign w:val="center"/>
          </w:tcPr>
          <w:p w14:paraId="453C6406" w14:textId="77777777" w:rsidR="00373251" w:rsidRPr="00373ECE" w:rsidRDefault="00373251" w:rsidP="00175115">
            <w:pPr>
              <w:pStyle w:val="XF-0"/>
              <w:jc w:val="both"/>
              <w:rPr>
                <w:rFonts w:hint="eastAsia"/>
                <w:b/>
                <w:bCs/>
              </w:rPr>
            </w:pPr>
            <w:r w:rsidRPr="00373ECE">
              <w:rPr>
                <w:rFonts w:hint="eastAsia"/>
                <w:b/>
                <w:bCs/>
              </w:rPr>
              <w:t>地址位</w:t>
            </w:r>
          </w:p>
        </w:tc>
        <w:tc>
          <w:tcPr>
            <w:tcW w:w="524" w:type="pct"/>
            <w:vAlign w:val="center"/>
          </w:tcPr>
          <w:p w14:paraId="38D612AC" w14:textId="77777777" w:rsidR="00373251" w:rsidRPr="00373ECE" w:rsidRDefault="00373251" w:rsidP="00175115">
            <w:pPr>
              <w:pStyle w:val="XF-0"/>
              <w:jc w:val="both"/>
              <w:rPr>
                <w:rFonts w:hint="eastAsia"/>
                <w:b/>
                <w:bCs/>
              </w:rPr>
            </w:pPr>
            <w:r w:rsidRPr="00373ECE">
              <w:rPr>
                <w:rFonts w:hint="eastAsia"/>
                <w:b/>
                <w:bCs/>
              </w:rPr>
              <w:t>功能位</w:t>
            </w:r>
          </w:p>
        </w:tc>
        <w:tc>
          <w:tcPr>
            <w:tcW w:w="548" w:type="pct"/>
            <w:vAlign w:val="center"/>
          </w:tcPr>
          <w:p w14:paraId="079717D2" w14:textId="77777777" w:rsidR="00373251" w:rsidRPr="00373ECE" w:rsidRDefault="00373251" w:rsidP="00175115">
            <w:pPr>
              <w:pStyle w:val="XF-0"/>
              <w:jc w:val="both"/>
              <w:rPr>
                <w:rFonts w:hint="eastAsia"/>
                <w:b/>
                <w:bCs/>
              </w:rPr>
            </w:pPr>
            <w:r w:rsidRPr="00373ECE">
              <w:rPr>
                <w:rFonts w:hint="eastAsia"/>
                <w:b/>
                <w:bCs/>
              </w:rPr>
              <w:t>控制位</w:t>
            </w:r>
          </w:p>
        </w:tc>
        <w:tc>
          <w:tcPr>
            <w:tcW w:w="2243" w:type="pct"/>
            <w:gridSpan w:val="8"/>
            <w:vAlign w:val="center"/>
          </w:tcPr>
          <w:p w14:paraId="4A7983C4" w14:textId="77777777" w:rsidR="00373251" w:rsidRDefault="00373251" w:rsidP="00175115">
            <w:pPr>
              <w:pStyle w:val="XF-0"/>
              <w:jc w:val="both"/>
              <w:rPr>
                <w:rFonts w:hint="eastAsia"/>
                <w:b/>
                <w:bCs/>
              </w:rPr>
            </w:pPr>
            <w:r w:rsidRPr="00373ECE">
              <w:rPr>
                <w:rFonts w:hint="eastAsia"/>
                <w:b/>
                <w:bCs/>
              </w:rPr>
              <w:t>数据位（总长度15字节）</w:t>
            </w:r>
          </w:p>
          <w:p w14:paraId="32C0E40D" w14:textId="77777777" w:rsidR="00373251" w:rsidRPr="00373ECE" w:rsidRDefault="00373251" w:rsidP="00175115">
            <w:pPr>
              <w:pStyle w:val="XF-0"/>
              <w:jc w:val="both"/>
              <w:rPr>
                <w:rFonts w:hint="eastAsia"/>
                <w:b/>
                <w:bCs/>
              </w:rPr>
            </w:pPr>
            <w:r>
              <w:rPr>
                <w:rFonts w:hint="eastAsia"/>
                <w:b/>
                <w:bCs/>
              </w:rPr>
              <w:t>以下仅规定了已占用的数据位，未注明数据位补00</w:t>
            </w:r>
          </w:p>
        </w:tc>
        <w:tc>
          <w:tcPr>
            <w:tcW w:w="469" w:type="pct"/>
            <w:vAlign w:val="center"/>
          </w:tcPr>
          <w:p w14:paraId="2CF98524" w14:textId="77777777" w:rsidR="00373251" w:rsidRPr="00373ECE" w:rsidRDefault="00373251" w:rsidP="00175115">
            <w:pPr>
              <w:pStyle w:val="XF-0"/>
              <w:jc w:val="both"/>
              <w:rPr>
                <w:rFonts w:hint="eastAsia"/>
                <w:b/>
                <w:bCs/>
              </w:rPr>
            </w:pPr>
            <w:r w:rsidRPr="00373ECE">
              <w:rPr>
                <w:rFonts w:hint="eastAsia"/>
                <w:b/>
                <w:bCs/>
              </w:rPr>
              <w:t>校验</w:t>
            </w:r>
          </w:p>
        </w:tc>
        <w:tc>
          <w:tcPr>
            <w:tcW w:w="377" w:type="pct"/>
            <w:vAlign w:val="center"/>
          </w:tcPr>
          <w:p w14:paraId="7B757550" w14:textId="77777777" w:rsidR="00373251" w:rsidRPr="00373ECE" w:rsidRDefault="00373251" w:rsidP="00175115">
            <w:pPr>
              <w:pStyle w:val="XF-0"/>
              <w:jc w:val="both"/>
              <w:rPr>
                <w:rFonts w:hint="eastAsia"/>
                <w:b/>
                <w:bCs/>
              </w:rPr>
            </w:pPr>
            <w:r w:rsidRPr="00373ECE">
              <w:rPr>
                <w:rFonts w:hint="eastAsia"/>
                <w:b/>
                <w:bCs/>
              </w:rPr>
              <w:t>帧尾</w:t>
            </w:r>
          </w:p>
        </w:tc>
      </w:tr>
      <w:tr w:rsidR="00C54DBE" w14:paraId="4829AA29" w14:textId="77777777" w:rsidTr="00373251">
        <w:trPr>
          <w:trHeight w:val="350"/>
        </w:trPr>
        <w:tc>
          <w:tcPr>
            <w:tcW w:w="375" w:type="pct"/>
            <w:vMerge w:val="restart"/>
            <w:vAlign w:val="center"/>
          </w:tcPr>
          <w:p w14:paraId="1C133447" w14:textId="1EFEE925" w:rsidR="00C54DBE" w:rsidRDefault="00C54DBE" w:rsidP="00175115">
            <w:pPr>
              <w:pStyle w:val="XF-0"/>
              <w:jc w:val="both"/>
              <w:rPr>
                <w:rFonts w:hint="eastAsia"/>
                <w:b/>
              </w:rPr>
            </w:pPr>
            <w:r>
              <w:rPr>
                <w:rFonts w:hint="eastAsia"/>
              </w:rPr>
              <w:t>1F F1</w:t>
            </w:r>
          </w:p>
        </w:tc>
        <w:tc>
          <w:tcPr>
            <w:tcW w:w="464" w:type="pct"/>
            <w:vMerge w:val="restart"/>
            <w:vAlign w:val="center"/>
          </w:tcPr>
          <w:p w14:paraId="27C94B15" w14:textId="77777777" w:rsidR="00C54DBE" w:rsidRDefault="00C54DBE" w:rsidP="00175115">
            <w:pPr>
              <w:pStyle w:val="XF-0"/>
              <w:jc w:val="both"/>
              <w:rPr>
                <w:rFonts w:hint="eastAsia"/>
              </w:rPr>
            </w:pPr>
            <w:r>
              <w:rPr>
                <w:rFonts w:hint="eastAsia"/>
              </w:rPr>
              <w:t>06</w:t>
            </w:r>
          </w:p>
        </w:tc>
        <w:tc>
          <w:tcPr>
            <w:tcW w:w="524" w:type="pct"/>
            <w:vMerge w:val="restart"/>
            <w:vAlign w:val="center"/>
          </w:tcPr>
          <w:p w14:paraId="70521C73" w14:textId="77777777" w:rsidR="00C54DBE" w:rsidRDefault="00C54DBE" w:rsidP="00175115">
            <w:pPr>
              <w:pStyle w:val="XF-0"/>
              <w:jc w:val="both"/>
              <w:rPr>
                <w:rFonts w:hint="eastAsia"/>
              </w:rPr>
            </w:pPr>
            <w:r>
              <w:rPr>
                <w:rFonts w:hint="eastAsia"/>
              </w:rPr>
              <w:t>01：设定扫描方式</w:t>
            </w:r>
          </w:p>
        </w:tc>
        <w:tc>
          <w:tcPr>
            <w:tcW w:w="548" w:type="pct"/>
            <w:vAlign w:val="center"/>
          </w:tcPr>
          <w:p w14:paraId="191A4DFB" w14:textId="77777777" w:rsidR="00C54DBE" w:rsidRDefault="00C54DBE" w:rsidP="00175115">
            <w:pPr>
              <w:pStyle w:val="XF-0"/>
              <w:jc w:val="both"/>
              <w:rPr>
                <w:rFonts w:hint="eastAsia"/>
              </w:rPr>
            </w:pPr>
            <w:r>
              <w:rPr>
                <w:rFonts w:hint="eastAsia"/>
              </w:rPr>
              <w:t>01：路径巡航</w:t>
            </w:r>
          </w:p>
        </w:tc>
        <w:tc>
          <w:tcPr>
            <w:tcW w:w="448" w:type="pct"/>
            <w:vAlign w:val="center"/>
          </w:tcPr>
          <w:p w14:paraId="212E66BC" w14:textId="77777777" w:rsidR="00C54DBE" w:rsidRDefault="00C54DBE" w:rsidP="00175115">
            <w:pPr>
              <w:pStyle w:val="XF-0"/>
              <w:rPr>
                <w:rFonts w:hint="eastAsia"/>
              </w:rPr>
            </w:pPr>
            <w:r>
              <w:rPr>
                <w:rFonts w:hint="eastAsia"/>
              </w:rPr>
              <w:t>扫描速度(4字节,float)</w:t>
            </w:r>
          </w:p>
        </w:tc>
        <w:tc>
          <w:tcPr>
            <w:tcW w:w="431" w:type="pct"/>
            <w:vAlign w:val="center"/>
          </w:tcPr>
          <w:p w14:paraId="0C27F7E4" w14:textId="77777777" w:rsidR="00C54DBE" w:rsidRDefault="00C54DBE" w:rsidP="00175115">
            <w:pPr>
              <w:pStyle w:val="XF-0"/>
              <w:rPr>
                <w:rFonts w:hint="eastAsia"/>
              </w:rPr>
            </w:pPr>
            <w:r>
              <w:rPr>
                <w:rFonts w:hint="eastAsia"/>
              </w:rPr>
              <w:t>停留时间(1字节,int)</w:t>
            </w:r>
          </w:p>
        </w:tc>
        <w:tc>
          <w:tcPr>
            <w:tcW w:w="1364" w:type="pct"/>
            <w:gridSpan w:val="6"/>
            <w:vAlign w:val="center"/>
          </w:tcPr>
          <w:p w14:paraId="745DA524" w14:textId="3CE7E5E3" w:rsidR="00C54DBE" w:rsidRDefault="00C54DBE" w:rsidP="00175115">
            <w:pPr>
              <w:pStyle w:val="XF-0"/>
              <w:rPr>
                <w:rFonts w:hint="eastAsia"/>
              </w:rPr>
            </w:pPr>
          </w:p>
        </w:tc>
        <w:tc>
          <w:tcPr>
            <w:tcW w:w="469" w:type="pct"/>
            <w:vMerge w:val="restart"/>
            <w:vAlign w:val="center"/>
          </w:tcPr>
          <w:p w14:paraId="47954293" w14:textId="77777777" w:rsidR="00C54DBE" w:rsidRDefault="00C54DBE" w:rsidP="00175115">
            <w:pPr>
              <w:pStyle w:val="XF-0"/>
              <w:jc w:val="both"/>
              <w:rPr>
                <w:rFonts w:hint="eastAsia"/>
              </w:rPr>
            </w:pPr>
            <w:r>
              <w:rPr>
                <w:rFonts w:hint="eastAsia"/>
              </w:rPr>
              <w:t>地址位到数据位和校验取低位1字节</w:t>
            </w:r>
          </w:p>
        </w:tc>
        <w:tc>
          <w:tcPr>
            <w:tcW w:w="377" w:type="pct"/>
            <w:vMerge w:val="restart"/>
            <w:vAlign w:val="center"/>
          </w:tcPr>
          <w:p w14:paraId="4427DBD7" w14:textId="0A0DBFEA" w:rsidR="00C54DBE" w:rsidRDefault="00C54DBE" w:rsidP="00175115">
            <w:pPr>
              <w:pStyle w:val="XF-0"/>
              <w:jc w:val="both"/>
              <w:rPr>
                <w:rFonts w:hint="eastAsia"/>
              </w:rPr>
            </w:pPr>
            <w:r>
              <w:rPr>
                <w:rFonts w:hint="eastAsia"/>
              </w:rPr>
              <w:t>F1 1F</w:t>
            </w:r>
          </w:p>
        </w:tc>
      </w:tr>
      <w:tr w:rsidR="00C54DBE" w14:paraId="28C66F4A" w14:textId="77777777" w:rsidTr="00373251">
        <w:trPr>
          <w:trHeight w:val="350"/>
        </w:trPr>
        <w:tc>
          <w:tcPr>
            <w:tcW w:w="375" w:type="pct"/>
            <w:vMerge/>
            <w:vAlign w:val="center"/>
          </w:tcPr>
          <w:p w14:paraId="0171C5AF" w14:textId="77777777" w:rsidR="00C54DBE" w:rsidRDefault="00C54DBE" w:rsidP="00175115">
            <w:pPr>
              <w:pStyle w:val="XF-0"/>
              <w:jc w:val="both"/>
              <w:rPr>
                <w:rFonts w:hint="eastAsia"/>
              </w:rPr>
            </w:pPr>
          </w:p>
        </w:tc>
        <w:tc>
          <w:tcPr>
            <w:tcW w:w="464" w:type="pct"/>
            <w:vMerge/>
            <w:vAlign w:val="center"/>
          </w:tcPr>
          <w:p w14:paraId="04B97570" w14:textId="77777777" w:rsidR="00C54DBE" w:rsidRDefault="00C54DBE" w:rsidP="00175115">
            <w:pPr>
              <w:pStyle w:val="XF-0"/>
              <w:jc w:val="both"/>
              <w:rPr>
                <w:rFonts w:hint="eastAsia"/>
              </w:rPr>
            </w:pPr>
          </w:p>
        </w:tc>
        <w:tc>
          <w:tcPr>
            <w:tcW w:w="524" w:type="pct"/>
            <w:vMerge/>
            <w:vAlign w:val="center"/>
          </w:tcPr>
          <w:p w14:paraId="59DAF944" w14:textId="77777777" w:rsidR="00C54DBE" w:rsidRDefault="00C54DBE" w:rsidP="00175115">
            <w:pPr>
              <w:pStyle w:val="XF-0"/>
              <w:jc w:val="both"/>
              <w:rPr>
                <w:rFonts w:hint="eastAsia"/>
              </w:rPr>
            </w:pPr>
          </w:p>
        </w:tc>
        <w:tc>
          <w:tcPr>
            <w:tcW w:w="548" w:type="pct"/>
            <w:vAlign w:val="center"/>
          </w:tcPr>
          <w:p w14:paraId="40999827" w14:textId="77777777" w:rsidR="00C54DBE" w:rsidRDefault="00C54DBE" w:rsidP="00175115">
            <w:pPr>
              <w:pStyle w:val="XF-0"/>
              <w:jc w:val="both"/>
              <w:rPr>
                <w:rFonts w:hint="eastAsia"/>
              </w:rPr>
            </w:pPr>
            <w:r>
              <w:rPr>
                <w:rFonts w:hint="eastAsia"/>
              </w:rPr>
              <w:t>02：线扫</w:t>
            </w:r>
          </w:p>
        </w:tc>
        <w:tc>
          <w:tcPr>
            <w:tcW w:w="448" w:type="pct"/>
            <w:vAlign w:val="center"/>
          </w:tcPr>
          <w:p w14:paraId="5F6EE0B7" w14:textId="77777777" w:rsidR="00C54DBE" w:rsidRDefault="00C54DBE" w:rsidP="00175115">
            <w:pPr>
              <w:pStyle w:val="XF-0"/>
              <w:rPr>
                <w:rFonts w:hint="eastAsia"/>
              </w:rPr>
            </w:pPr>
            <w:r>
              <w:rPr>
                <w:rFonts w:hint="eastAsia"/>
              </w:rPr>
              <w:t>方位起点(4字节,int)</w:t>
            </w:r>
          </w:p>
        </w:tc>
        <w:tc>
          <w:tcPr>
            <w:tcW w:w="431" w:type="pct"/>
            <w:vAlign w:val="center"/>
          </w:tcPr>
          <w:p w14:paraId="3BAFB06F" w14:textId="77777777" w:rsidR="00C54DBE" w:rsidRDefault="00C54DBE" w:rsidP="00175115">
            <w:pPr>
              <w:pStyle w:val="XF-0"/>
              <w:rPr>
                <w:rFonts w:hint="eastAsia"/>
              </w:rPr>
            </w:pPr>
            <w:r>
              <w:rPr>
                <w:rFonts w:hint="eastAsia"/>
              </w:rPr>
              <w:t>方位终点(4字节,int)</w:t>
            </w:r>
          </w:p>
        </w:tc>
        <w:tc>
          <w:tcPr>
            <w:tcW w:w="454" w:type="pct"/>
            <w:gridSpan w:val="2"/>
            <w:tcBorders>
              <w:right w:val="single" w:sz="8" w:space="0" w:color="auto"/>
            </w:tcBorders>
            <w:vAlign w:val="center"/>
          </w:tcPr>
          <w:p w14:paraId="5E107800" w14:textId="77777777" w:rsidR="00C54DBE" w:rsidRDefault="00C54DBE" w:rsidP="00175115">
            <w:pPr>
              <w:pStyle w:val="XF-0"/>
              <w:rPr>
                <w:rFonts w:hint="eastAsia"/>
              </w:rPr>
            </w:pPr>
            <w:r>
              <w:rPr>
                <w:rFonts w:hint="eastAsia"/>
              </w:rPr>
              <w:t>扫描速度(4字节,float)</w:t>
            </w:r>
          </w:p>
        </w:tc>
        <w:tc>
          <w:tcPr>
            <w:tcW w:w="910" w:type="pct"/>
            <w:gridSpan w:val="4"/>
            <w:tcBorders>
              <w:left w:val="single" w:sz="8" w:space="0" w:color="auto"/>
            </w:tcBorders>
            <w:vAlign w:val="center"/>
          </w:tcPr>
          <w:p w14:paraId="38D8847F" w14:textId="276AFF45" w:rsidR="00C54DBE" w:rsidRDefault="00C54DBE" w:rsidP="00175115">
            <w:pPr>
              <w:pStyle w:val="XF-0"/>
              <w:rPr>
                <w:rFonts w:hint="eastAsia"/>
              </w:rPr>
            </w:pPr>
          </w:p>
        </w:tc>
        <w:tc>
          <w:tcPr>
            <w:tcW w:w="469" w:type="pct"/>
            <w:vMerge/>
            <w:vAlign w:val="center"/>
          </w:tcPr>
          <w:p w14:paraId="655FD693" w14:textId="77777777" w:rsidR="00C54DBE" w:rsidRDefault="00C54DBE" w:rsidP="00175115">
            <w:pPr>
              <w:pStyle w:val="XF-0"/>
              <w:jc w:val="both"/>
              <w:rPr>
                <w:rFonts w:hint="eastAsia"/>
              </w:rPr>
            </w:pPr>
          </w:p>
        </w:tc>
        <w:tc>
          <w:tcPr>
            <w:tcW w:w="377" w:type="pct"/>
            <w:vMerge/>
            <w:vAlign w:val="center"/>
          </w:tcPr>
          <w:p w14:paraId="28B7A876" w14:textId="77777777" w:rsidR="00C54DBE" w:rsidRDefault="00C54DBE" w:rsidP="00175115">
            <w:pPr>
              <w:pStyle w:val="XF-0"/>
              <w:jc w:val="both"/>
              <w:rPr>
                <w:rFonts w:hint="eastAsia"/>
              </w:rPr>
            </w:pPr>
          </w:p>
        </w:tc>
      </w:tr>
      <w:tr w:rsidR="00C54DBE" w14:paraId="6DF32F57" w14:textId="77777777" w:rsidTr="00373251">
        <w:trPr>
          <w:trHeight w:val="350"/>
        </w:trPr>
        <w:tc>
          <w:tcPr>
            <w:tcW w:w="375" w:type="pct"/>
            <w:vMerge/>
            <w:vAlign w:val="center"/>
          </w:tcPr>
          <w:p w14:paraId="5FA83B1A" w14:textId="77777777" w:rsidR="00C54DBE" w:rsidRDefault="00C54DBE" w:rsidP="00175115">
            <w:pPr>
              <w:pStyle w:val="XF-0"/>
              <w:jc w:val="both"/>
              <w:rPr>
                <w:rFonts w:hint="eastAsia"/>
              </w:rPr>
            </w:pPr>
          </w:p>
        </w:tc>
        <w:tc>
          <w:tcPr>
            <w:tcW w:w="464" w:type="pct"/>
            <w:vMerge/>
            <w:vAlign w:val="center"/>
          </w:tcPr>
          <w:p w14:paraId="53F050C0" w14:textId="77777777" w:rsidR="00C54DBE" w:rsidRDefault="00C54DBE" w:rsidP="00175115">
            <w:pPr>
              <w:pStyle w:val="XF-0"/>
              <w:jc w:val="both"/>
              <w:rPr>
                <w:rFonts w:hint="eastAsia"/>
              </w:rPr>
            </w:pPr>
          </w:p>
        </w:tc>
        <w:tc>
          <w:tcPr>
            <w:tcW w:w="524" w:type="pct"/>
            <w:vMerge/>
            <w:vAlign w:val="center"/>
          </w:tcPr>
          <w:p w14:paraId="4556BCB4" w14:textId="77777777" w:rsidR="00C54DBE" w:rsidRDefault="00C54DBE" w:rsidP="00175115">
            <w:pPr>
              <w:pStyle w:val="XF-0"/>
              <w:jc w:val="both"/>
              <w:rPr>
                <w:rFonts w:hint="eastAsia"/>
              </w:rPr>
            </w:pPr>
          </w:p>
        </w:tc>
        <w:tc>
          <w:tcPr>
            <w:tcW w:w="548" w:type="pct"/>
            <w:vAlign w:val="center"/>
          </w:tcPr>
          <w:p w14:paraId="2B920EE6" w14:textId="77777777" w:rsidR="00C54DBE" w:rsidRDefault="00C54DBE" w:rsidP="00175115">
            <w:pPr>
              <w:pStyle w:val="XF-0"/>
              <w:jc w:val="both"/>
              <w:rPr>
                <w:rFonts w:hint="eastAsia"/>
              </w:rPr>
            </w:pPr>
            <w:r>
              <w:rPr>
                <w:rFonts w:hint="eastAsia"/>
              </w:rPr>
              <w:t>03：帧扫描</w:t>
            </w:r>
          </w:p>
        </w:tc>
        <w:tc>
          <w:tcPr>
            <w:tcW w:w="448" w:type="pct"/>
            <w:vAlign w:val="center"/>
          </w:tcPr>
          <w:p w14:paraId="1D52484D" w14:textId="77777777" w:rsidR="00C54DBE" w:rsidRDefault="00C54DBE" w:rsidP="00175115">
            <w:pPr>
              <w:pStyle w:val="XF-0"/>
              <w:rPr>
                <w:rFonts w:hint="eastAsia"/>
              </w:rPr>
            </w:pPr>
            <w:r>
              <w:rPr>
                <w:rFonts w:hint="eastAsia"/>
              </w:rPr>
              <w:t>方位起点(4字节,int)</w:t>
            </w:r>
          </w:p>
        </w:tc>
        <w:tc>
          <w:tcPr>
            <w:tcW w:w="431" w:type="pct"/>
            <w:vAlign w:val="center"/>
          </w:tcPr>
          <w:p w14:paraId="78AC7508" w14:textId="77777777" w:rsidR="00C54DBE" w:rsidRDefault="00C54DBE" w:rsidP="00175115">
            <w:pPr>
              <w:pStyle w:val="XF-0"/>
              <w:rPr>
                <w:rFonts w:hint="eastAsia"/>
              </w:rPr>
            </w:pPr>
            <w:r>
              <w:rPr>
                <w:rFonts w:hint="eastAsia"/>
              </w:rPr>
              <w:t>方位终点(4字节,int)</w:t>
            </w:r>
          </w:p>
        </w:tc>
        <w:tc>
          <w:tcPr>
            <w:tcW w:w="454" w:type="pct"/>
            <w:gridSpan w:val="2"/>
            <w:tcBorders>
              <w:right w:val="single" w:sz="8" w:space="0" w:color="auto"/>
            </w:tcBorders>
            <w:vAlign w:val="center"/>
          </w:tcPr>
          <w:p w14:paraId="0B12A38E" w14:textId="77777777" w:rsidR="00C54DBE" w:rsidRDefault="00C54DBE" w:rsidP="00175115">
            <w:pPr>
              <w:pStyle w:val="XF-0"/>
              <w:rPr>
                <w:rFonts w:hint="eastAsia"/>
              </w:rPr>
            </w:pPr>
            <w:r>
              <w:rPr>
                <w:rFonts w:hint="eastAsia"/>
              </w:rPr>
              <w:t>步进角度(4字节)</w:t>
            </w:r>
          </w:p>
        </w:tc>
        <w:tc>
          <w:tcPr>
            <w:tcW w:w="454" w:type="pct"/>
            <w:gridSpan w:val="2"/>
            <w:tcBorders>
              <w:left w:val="single" w:sz="8" w:space="0" w:color="auto"/>
              <w:right w:val="single" w:sz="8" w:space="0" w:color="auto"/>
            </w:tcBorders>
            <w:vAlign w:val="center"/>
          </w:tcPr>
          <w:p w14:paraId="65192493" w14:textId="77777777" w:rsidR="00C54DBE" w:rsidRDefault="00C54DBE" w:rsidP="00175115">
            <w:pPr>
              <w:pStyle w:val="XF-0"/>
              <w:rPr>
                <w:rFonts w:hint="eastAsia"/>
              </w:rPr>
            </w:pPr>
            <w:r>
              <w:rPr>
                <w:rFonts w:hint="eastAsia"/>
              </w:rPr>
              <w:t>停留时间(1字节,int)</w:t>
            </w:r>
          </w:p>
        </w:tc>
        <w:tc>
          <w:tcPr>
            <w:tcW w:w="456" w:type="pct"/>
            <w:gridSpan w:val="2"/>
            <w:tcBorders>
              <w:left w:val="single" w:sz="8" w:space="0" w:color="auto"/>
            </w:tcBorders>
            <w:vAlign w:val="center"/>
          </w:tcPr>
          <w:p w14:paraId="109CF8C4" w14:textId="4ECFD0AF" w:rsidR="00C54DBE" w:rsidRDefault="00C54DBE" w:rsidP="00175115">
            <w:pPr>
              <w:pStyle w:val="XF-0"/>
              <w:rPr>
                <w:rFonts w:hint="eastAsia"/>
              </w:rPr>
            </w:pPr>
          </w:p>
        </w:tc>
        <w:tc>
          <w:tcPr>
            <w:tcW w:w="469" w:type="pct"/>
            <w:vMerge/>
            <w:vAlign w:val="center"/>
          </w:tcPr>
          <w:p w14:paraId="7100371D" w14:textId="77777777" w:rsidR="00C54DBE" w:rsidRDefault="00C54DBE" w:rsidP="00175115">
            <w:pPr>
              <w:pStyle w:val="XF-0"/>
              <w:jc w:val="both"/>
              <w:rPr>
                <w:rFonts w:hint="eastAsia"/>
              </w:rPr>
            </w:pPr>
          </w:p>
        </w:tc>
        <w:tc>
          <w:tcPr>
            <w:tcW w:w="377" w:type="pct"/>
            <w:vMerge/>
            <w:vAlign w:val="center"/>
          </w:tcPr>
          <w:p w14:paraId="304F516A" w14:textId="77777777" w:rsidR="00C54DBE" w:rsidRDefault="00C54DBE" w:rsidP="00175115">
            <w:pPr>
              <w:pStyle w:val="XF-0"/>
              <w:jc w:val="both"/>
              <w:rPr>
                <w:rFonts w:hint="eastAsia"/>
              </w:rPr>
            </w:pPr>
          </w:p>
        </w:tc>
      </w:tr>
      <w:tr w:rsidR="00C54DBE" w14:paraId="3FF2DA8C" w14:textId="77777777" w:rsidTr="00373251">
        <w:trPr>
          <w:trHeight w:val="350"/>
        </w:trPr>
        <w:tc>
          <w:tcPr>
            <w:tcW w:w="375" w:type="pct"/>
            <w:vMerge/>
            <w:vAlign w:val="center"/>
          </w:tcPr>
          <w:p w14:paraId="256C02A9" w14:textId="77777777" w:rsidR="00C54DBE" w:rsidRDefault="00C54DBE" w:rsidP="00175115">
            <w:pPr>
              <w:pStyle w:val="XF-0"/>
              <w:jc w:val="both"/>
              <w:rPr>
                <w:rFonts w:hint="eastAsia"/>
              </w:rPr>
            </w:pPr>
          </w:p>
        </w:tc>
        <w:tc>
          <w:tcPr>
            <w:tcW w:w="464" w:type="pct"/>
            <w:vMerge/>
            <w:vAlign w:val="center"/>
          </w:tcPr>
          <w:p w14:paraId="3BAED028" w14:textId="77777777" w:rsidR="00C54DBE" w:rsidRDefault="00C54DBE" w:rsidP="00175115">
            <w:pPr>
              <w:pStyle w:val="XF-0"/>
              <w:jc w:val="both"/>
              <w:rPr>
                <w:rFonts w:hint="eastAsia"/>
              </w:rPr>
            </w:pPr>
          </w:p>
        </w:tc>
        <w:tc>
          <w:tcPr>
            <w:tcW w:w="524" w:type="pct"/>
            <w:vMerge/>
            <w:vAlign w:val="center"/>
          </w:tcPr>
          <w:p w14:paraId="3C74624D" w14:textId="77777777" w:rsidR="00C54DBE" w:rsidRDefault="00C54DBE" w:rsidP="00175115">
            <w:pPr>
              <w:pStyle w:val="XF-0"/>
              <w:jc w:val="both"/>
              <w:rPr>
                <w:rFonts w:hint="eastAsia"/>
              </w:rPr>
            </w:pPr>
          </w:p>
        </w:tc>
        <w:tc>
          <w:tcPr>
            <w:tcW w:w="548" w:type="pct"/>
            <w:vAlign w:val="center"/>
          </w:tcPr>
          <w:p w14:paraId="57EC00A8" w14:textId="77777777" w:rsidR="00C54DBE" w:rsidRDefault="00C54DBE" w:rsidP="00175115">
            <w:pPr>
              <w:pStyle w:val="XF-0"/>
              <w:jc w:val="both"/>
              <w:rPr>
                <w:rFonts w:hint="eastAsia"/>
              </w:rPr>
            </w:pPr>
            <w:r>
              <w:rPr>
                <w:rFonts w:hint="eastAsia"/>
              </w:rPr>
              <w:t>04：苹果皮扫描</w:t>
            </w:r>
          </w:p>
        </w:tc>
        <w:tc>
          <w:tcPr>
            <w:tcW w:w="448" w:type="pct"/>
            <w:vAlign w:val="center"/>
          </w:tcPr>
          <w:p w14:paraId="13E22153" w14:textId="77777777" w:rsidR="00C54DBE" w:rsidRDefault="00C54DBE" w:rsidP="00175115">
            <w:pPr>
              <w:pStyle w:val="XF-0"/>
              <w:rPr>
                <w:rFonts w:hint="eastAsia"/>
              </w:rPr>
            </w:pPr>
            <w:r>
              <w:rPr>
                <w:rFonts w:hint="eastAsia"/>
              </w:rPr>
              <w:t>俯仰起点(4字节,int)</w:t>
            </w:r>
          </w:p>
        </w:tc>
        <w:tc>
          <w:tcPr>
            <w:tcW w:w="431" w:type="pct"/>
            <w:vAlign w:val="center"/>
          </w:tcPr>
          <w:p w14:paraId="65251D08" w14:textId="77777777" w:rsidR="00C54DBE" w:rsidRDefault="00C54DBE" w:rsidP="00175115">
            <w:pPr>
              <w:pStyle w:val="XF-0"/>
              <w:rPr>
                <w:rFonts w:hint="eastAsia"/>
              </w:rPr>
            </w:pPr>
            <w:r>
              <w:rPr>
                <w:rFonts w:hint="eastAsia"/>
              </w:rPr>
              <w:t>俯仰终点(4字节,int)</w:t>
            </w:r>
          </w:p>
        </w:tc>
        <w:tc>
          <w:tcPr>
            <w:tcW w:w="454" w:type="pct"/>
            <w:gridSpan w:val="2"/>
            <w:tcBorders>
              <w:right w:val="single" w:sz="8" w:space="0" w:color="auto"/>
            </w:tcBorders>
            <w:vAlign w:val="center"/>
          </w:tcPr>
          <w:p w14:paraId="5BD7985E" w14:textId="77777777" w:rsidR="00C54DBE" w:rsidRDefault="00C54DBE" w:rsidP="00175115">
            <w:pPr>
              <w:pStyle w:val="XF-0"/>
              <w:rPr>
                <w:rFonts w:hint="eastAsia"/>
              </w:rPr>
            </w:pPr>
            <w:r>
              <w:rPr>
                <w:rFonts w:hint="eastAsia"/>
              </w:rPr>
              <w:t>扫描速度(4字节,float)</w:t>
            </w:r>
          </w:p>
        </w:tc>
        <w:tc>
          <w:tcPr>
            <w:tcW w:w="910" w:type="pct"/>
            <w:gridSpan w:val="4"/>
            <w:tcBorders>
              <w:left w:val="single" w:sz="8" w:space="0" w:color="auto"/>
            </w:tcBorders>
            <w:vAlign w:val="center"/>
          </w:tcPr>
          <w:p w14:paraId="78FD2D87" w14:textId="42B86CBB" w:rsidR="00C54DBE" w:rsidRDefault="00C54DBE" w:rsidP="00175115">
            <w:pPr>
              <w:pStyle w:val="XF-0"/>
              <w:rPr>
                <w:rFonts w:hint="eastAsia"/>
              </w:rPr>
            </w:pPr>
          </w:p>
        </w:tc>
        <w:tc>
          <w:tcPr>
            <w:tcW w:w="469" w:type="pct"/>
            <w:vMerge/>
            <w:vAlign w:val="center"/>
          </w:tcPr>
          <w:p w14:paraId="23C89D04" w14:textId="77777777" w:rsidR="00C54DBE" w:rsidRDefault="00C54DBE" w:rsidP="00175115">
            <w:pPr>
              <w:pStyle w:val="XF-0"/>
              <w:jc w:val="both"/>
              <w:rPr>
                <w:rFonts w:hint="eastAsia"/>
              </w:rPr>
            </w:pPr>
          </w:p>
        </w:tc>
        <w:tc>
          <w:tcPr>
            <w:tcW w:w="377" w:type="pct"/>
            <w:vMerge/>
            <w:vAlign w:val="center"/>
          </w:tcPr>
          <w:p w14:paraId="623C576D" w14:textId="77777777" w:rsidR="00C54DBE" w:rsidRDefault="00C54DBE" w:rsidP="00175115">
            <w:pPr>
              <w:pStyle w:val="XF-0"/>
              <w:jc w:val="both"/>
              <w:rPr>
                <w:rFonts w:hint="eastAsia"/>
              </w:rPr>
            </w:pPr>
          </w:p>
        </w:tc>
      </w:tr>
      <w:tr w:rsidR="00C54DBE" w14:paraId="2B212F94" w14:textId="77777777" w:rsidTr="00373251">
        <w:tc>
          <w:tcPr>
            <w:tcW w:w="375" w:type="pct"/>
            <w:vMerge/>
            <w:vAlign w:val="center"/>
          </w:tcPr>
          <w:p w14:paraId="62B7008D" w14:textId="77777777" w:rsidR="00C54DBE" w:rsidRDefault="00C54DBE" w:rsidP="00175115">
            <w:pPr>
              <w:pStyle w:val="XF-0"/>
              <w:jc w:val="both"/>
              <w:rPr>
                <w:rFonts w:hint="eastAsia"/>
                <w:b/>
              </w:rPr>
            </w:pPr>
          </w:p>
        </w:tc>
        <w:tc>
          <w:tcPr>
            <w:tcW w:w="464" w:type="pct"/>
            <w:vMerge/>
            <w:vAlign w:val="center"/>
          </w:tcPr>
          <w:p w14:paraId="219D1D4E" w14:textId="77777777" w:rsidR="00C54DBE" w:rsidRDefault="00C54DBE" w:rsidP="00175115">
            <w:pPr>
              <w:pStyle w:val="XF-0"/>
              <w:jc w:val="both"/>
              <w:rPr>
                <w:rFonts w:hint="eastAsia"/>
              </w:rPr>
            </w:pPr>
          </w:p>
        </w:tc>
        <w:tc>
          <w:tcPr>
            <w:tcW w:w="524" w:type="pct"/>
            <w:vMerge w:val="restart"/>
            <w:vAlign w:val="center"/>
          </w:tcPr>
          <w:p w14:paraId="237A0B62" w14:textId="77777777" w:rsidR="00C54DBE" w:rsidRDefault="00C54DBE" w:rsidP="00175115">
            <w:pPr>
              <w:pStyle w:val="XF-0"/>
              <w:jc w:val="both"/>
              <w:rPr>
                <w:rFonts w:hint="eastAsia"/>
              </w:rPr>
            </w:pPr>
            <w:r>
              <w:rPr>
                <w:rFonts w:hint="eastAsia"/>
              </w:rPr>
              <w:t>02：预置点操作</w:t>
            </w:r>
          </w:p>
        </w:tc>
        <w:tc>
          <w:tcPr>
            <w:tcW w:w="548" w:type="pct"/>
            <w:vAlign w:val="center"/>
          </w:tcPr>
          <w:p w14:paraId="1C138479" w14:textId="77777777" w:rsidR="00C54DBE" w:rsidRDefault="00C54DBE" w:rsidP="00175115">
            <w:pPr>
              <w:pStyle w:val="XF-0"/>
              <w:jc w:val="both"/>
              <w:rPr>
                <w:rFonts w:hint="eastAsia"/>
              </w:rPr>
            </w:pPr>
            <w:r>
              <w:rPr>
                <w:rFonts w:hint="eastAsia"/>
              </w:rPr>
              <w:t>00：写入</w:t>
            </w:r>
          </w:p>
        </w:tc>
        <w:tc>
          <w:tcPr>
            <w:tcW w:w="448" w:type="pct"/>
            <w:vAlign w:val="center"/>
          </w:tcPr>
          <w:p w14:paraId="33CDCF94" w14:textId="77777777" w:rsidR="00C54DBE" w:rsidRPr="00EA277D" w:rsidRDefault="00C54DBE" w:rsidP="00175115">
            <w:pPr>
              <w:pStyle w:val="XF-0"/>
              <w:rPr>
                <w:rFonts w:hint="eastAsia"/>
              </w:rPr>
            </w:pPr>
            <w:r w:rsidRPr="00EA277D">
              <w:t>00-FF：（预置点编</w:t>
            </w:r>
            <w:r w:rsidRPr="00EA277D">
              <w:lastRenderedPageBreak/>
              <w:t>号）</w:t>
            </w:r>
          </w:p>
        </w:tc>
        <w:tc>
          <w:tcPr>
            <w:tcW w:w="431" w:type="pct"/>
            <w:vAlign w:val="center"/>
          </w:tcPr>
          <w:p w14:paraId="79A12E63" w14:textId="77777777" w:rsidR="00C54DBE" w:rsidRDefault="00C54DBE" w:rsidP="00175115">
            <w:pPr>
              <w:pStyle w:val="XF-0"/>
              <w:rPr>
                <w:rFonts w:hint="eastAsia"/>
              </w:rPr>
            </w:pPr>
            <w:r>
              <w:rPr>
                <w:rFonts w:hint="eastAsia"/>
              </w:rPr>
              <w:lastRenderedPageBreak/>
              <w:t>方位角度(4字节,float)</w:t>
            </w:r>
          </w:p>
        </w:tc>
        <w:tc>
          <w:tcPr>
            <w:tcW w:w="454" w:type="pct"/>
            <w:gridSpan w:val="2"/>
            <w:vAlign w:val="center"/>
          </w:tcPr>
          <w:p w14:paraId="377D9310" w14:textId="77777777" w:rsidR="00C54DBE" w:rsidRDefault="00C54DBE" w:rsidP="00175115">
            <w:pPr>
              <w:pStyle w:val="XF-0"/>
              <w:rPr>
                <w:rFonts w:hint="eastAsia"/>
              </w:rPr>
            </w:pPr>
            <w:r>
              <w:rPr>
                <w:rFonts w:hint="eastAsia"/>
              </w:rPr>
              <w:t>俯仰角度(4字节,float)</w:t>
            </w:r>
          </w:p>
        </w:tc>
        <w:tc>
          <w:tcPr>
            <w:tcW w:w="454" w:type="pct"/>
            <w:gridSpan w:val="2"/>
            <w:vAlign w:val="center"/>
          </w:tcPr>
          <w:p w14:paraId="677F9378" w14:textId="77777777" w:rsidR="00C54DBE" w:rsidRDefault="00C54DBE" w:rsidP="00175115">
            <w:pPr>
              <w:pStyle w:val="XF-0"/>
              <w:rPr>
                <w:rFonts w:hint="eastAsia"/>
              </w:rPr>
            </w:pPr>
            <w:r>
              <w:rPr>
                <w:rFonts w:hint="eastAsia"/>
              </w:rPr>
              <w:t>可见光倍率(1字节,int)</w:t>
            </w:r>
          </w:p>
        </w:tc>
        <w:tc>
          <w:tcPr>
            <w:tcW w:w="456" w:type="pct"/>
            <w:gridSpan w:val="2"/>
            <w:vAlign w:val="center"/>
          </w:tcPr>
          <w:p w14:paraId="24494773" w14:textId="77777777" w:rsidR="00C54DBE" w:rsidRDefault="00C54DBE" w:rsidP="00175115">
            <w:pPr>
              <w:pStyle w:val="XF-0"/>
              <w:rPr>
                <w:rFonts w:hint="eastAsia"/>
              </w:rPr>
            </w:pPr>
            <w:r>
              <w:rPr>
                <w:rFonts w:hint="eastAsia"/>
              </w:rPr>
              <w:t>红外焦距(2字节,int)</w:t>
            </w:r>
          </w:p>
        </w:tc>
        <w:tc>
          <w:tcPr>
            <w:tcW w:w="469" w:type="pct"/>
            <w:vMerge/>
            <w:vAlign w:val="center"/>
          </w:tcPr>
          <w:p w14:paraId="2A46CCFD" w14:textId="77777777" w:rsidR="00C54DBE" w:rsidRDefault="00C54DBE" w:rsidP="00175115">
            <w:pPr>
              <w:pStyle w:val="XF-0"/>
              <w:jc w:val="both"/>
              <w:rPr>
                <w:rFonts w:hint="eastAsia"/>
              </w:rPr>
            </w:pPr>
          </w:p>
        </w:tc>
        <w:tc>
          <w:tcPr>
            <w:tcW w:w="377" w:type="pct"/>
            <w:vMerge/>
            <w:vAlign w:val="center"/>
          </w:tcPr>
          <w:p w14:paraId="7932C0F3" w14:textId="77777777" w:rsidR="00C54DBE" w:rsidRDefault="00C54DBE" w:rsidP="00175115">
            <w:pPr>
              <w:pStyle w:val="XF-0"/>
              <w:jc w:val="both"/>
              <w:rPr>
                <w:rFonts w:hint="eastAsia"/>
              </w:rPr>
            </w:pPr>
          </w:p>
        </w:tc>
      </w:tr>
      <w:tr w:rsidR="00C54DBE" w14:paraId="2343C93C" w14:textId="77777777" w:rsidTr="00373251">
        <w:tc>
          <w:tcPr>
            <w:tcW w:w="375" w:type="pct"/>
            <w:vMerge/>
            <w:vAlign w:val="center"/>
          </w:tcPr>
          <w:p w14:paraId="332AF9A3" w14:textId="77777777" w:rsidR="00C54DBE" w:rsidRDefault="00C54DBE" w:rsidP="00175115">
            <w:pPr>
              <w:pStyle w:val="XF-0"/>
              <w:jc w:val="both"/>
              <w:rPr>
                <w:rFonts w:hint="eastAsia"/>
                <w:b/>
              </w:rPr>
            </w:pPr>
          </w:p>
        </w:tc>
        <w:tc>
          <w:tcPr>
            <w:tcW w:w="464" w:type="pct"/>
            <w:vMerge/>
            <w:vAlign w:val="center"/>
          </w:tcPr>
          <w:p w14:paraId="12B7B6E3" w14:textId="77777777" w:rsidR="00C54DBE" w:rsidRDefault="00C54DBE" w:rsidP="00175115">
            <w:pPr>
              <w:pStyle w:val="XF-0"/>
              <w:jc w:val="both"/>
              <w:rPr>
                <w:rFonts w:hint="eastAsia"/>
              </w:rPr>
            </w:pPr>
          </w:p>
        </w:tc>
        <w:tc>
          <w:tcPr>
            <w:tcW w:w="524" w:type="pct"/>
            <w:vMerge/>
            <w:vAlign w:val="center"/>
          </w:tcPr>
          <w:p w14:paraId="2CEFDFAF" w14:textId="77777777" w:rsidR="00C54DBE" w:rsidRDefault="00C54DBE" w:rsidP="00175115">
            <w:pPr>
              <w:pStyle w:val="XF-0"/>
              <w:jc w:val="both"/>
              <w:rPr>
                <w:rFonts w:hint="eastAsia"/>
              </w:rPr>
            </w:pPr>
          </w:p>
        </w:tc>
        <w:tc>
          <w:tcPr>
            <w:tcW w:w="548" w:type="pct"/>
            <w:vAlign w:val="center"/>
          </w:tcPr>
          <w:p w14:paraId="0964FF6A" w14:textId="77777777" w:rsidR="00C54DBE" w:rsidRDefault="00C54DBE" w:rsidP="00175115">
            <w:pPr>
              <w:pStyle w:val="XF-0"/>
              <w:jc w:val="both"/>
              <w:rPr>
                <w:rFonts w:hint="eastAsia"/>
              </w:rPr>
            </w:pPr>
            <w:r>
              <w:rPr>
                <w:rFonts w:hint="eastAsia"/>
              </w:rPr>
              <w:t>01:使用当前状态写入</w:t>
            </w:r>
          </w:p>
        </w:tc>
        <w:tc>
          <w:tcPr>
            <w:tcW w:w="448" w:type="pct"/>
            <w:vAlign w:val="center"/>
          </w:tcPr>
          <w:p w14:paraId="02A739E3" w14:textId="77777777" w:rsidR="00C54DBE" w:rsidRPr="00EA277D" w:rsidRDefault="00C54DBE" w:rsidP="00175115">
            <w:pPr>
              <w:pStyle w:val="XF-0"/>
              <w:rPr>
                <w:rFonts w:hint="eastAsia"/>
              </w:rPr>
            </w:pPr>
            <w:r w:rsidRPr="00EA277D">
              <w:t>00-FF：（预置点编号）</w:t>
            </w:r>
          </w:p>
        </w:tc>
        <w:tc>
          <w:tcPr>
            <w:tcW w:w="1795" w:type="pct"/>
            <w:gridSpan w:val="7"/>
            <w:vAlign w:val="center"/>
          </w:tcPr>
          <w:p w14:paraId="64646BAA" w14:textId="77777777" w:rsidR="00C54DBE" w:rsidRDefault="00C54DBE" w:rsidP="00175115">
            <w:pPr>
              <w:pStyle w:val="XF-0"/>
              <w:rPr>
                <w:rFonts w:hint="eastAsia"/>
              </w:rPr>
            </w:pPr>
            <w:r>
              <w:rPr>
                <w:rFonts w:hint="eastAsia"/>
              </w:rPr>
              <w:t>方位角度、俯仰角度、可见光倍率、红外焦距将采用当前设备的现有值。</w:t>
            </w:r>
          </w:p>
        </w:tc>
        <w:tc>
          <w:tcPr>
            <w:tcW w:w="469" w:type="pct"/>
            <w:vMerge/>
            <w:vAlign w:val="center"/>
          </w:tcPr>
          <w:p w14:paraId="7B834D6C" w14:textId="77777777" w:rsidR="00C54DBE" w:rsidRDefault="00C54DBE" w:rsidP="00175115">
            <w:pPr>
              <w:pStyle w:val="XF-0"/>
              <w:jc w:val="both"/>
              <w:rPr>
                <w:rFonts w:hint="eastAsia"/>
              </w:rPr>
            </w:pPr>
          </w:p>
        </w:tc>
        <w:tc>
          <w:tcPr>
            <w:tcW w:w="377" w:type="pct"/>
            <w:vMerge/>
            <w:vAlign w:val="center"/>
          </w:tcPr>
          <w:p w14:paraId="773E11F5" w14:textId="77777777" w:rsidR="00C54DBE" w:rsidRDefault="00C54DBE" w:rsidP="00175115">
            <w:pPr>
              <w:pStyle w:val="XF-0"/>
              <w:jc w:val="both"/>
              <w:rPr>
                <w:rFonts w:hint="eastAsia"/>
              </w:rPr>
            </w:pPr>
          </w:p>
        </w:tc>
      </w:tr>
      <w:tr w:rsidR="00C54DBE" w14:paraId="2AEE3C8D" w14:textId="77777777" w:rsidTr="00373251">
        <w:tc>
          <w:tcPr>
            <w:tcW w:w="375" w:type="pct"/>
            <w:vMerge/>
            <w:vAlign w:val="center"/>
          </w:tcPr>
          <w:p w14:paraId="7A8BC58E" w14:textId="77777777" w:rsidR="00C54DBE" w:rsidRDefault="00C54DBE" w:rsidP="00175115">
            <w:pPr>
              <w:pStyle w:val="XF-0"/>
              <w:jc w:val="both"/>
              <w:rPr>
                <w:rFonts w:hint="eastAsia"/>
                <w:b/>
              </w:rPr>
            </w:pPr>
          </w:p>
        </w:tc>
        <w:tc>
          <w:tcPr>
            <w:tcW w:w="464" w:type="pct"/>
            <w:vMerge/>
            <w:vAlign w:val="center"/>
          </w:tcPr>
          <w:p w14:paraId="5F26D2B8" w14:textId="77777777" w:rsidR="00C54DBE" w:rsidRDefault="00C54DBE" w:rsidP="00175115">
            <w:pPr>
              <w:pStyle w:val="XF-0"/>
              <w:jc w:val="both"/>
              <w:rPr>
                <w:rFonts w:hint="eastAsia"/>
              </w:rPr>
            </w:pPr>
          </w:p>
        </w:tc>
        <w:tc>
          <w:tcPr>
            <w:tcW w:w="524" w:type="pct"/>
            <w:vMerge/>
            <w:vAlign w:val="center"/>
          </w:tcPr>
          <w:p w14:paraId="6F6EB9AD" w14:textId="77777777" w:rsidR="00C54DBE" w:rsidRDefault="00C54DBE" w:rsidP="00175115">
            <w:pPr>
              <w:pStyle w:val="XF-0"/>
              <w:jc w:val="both"/>
              <w:rPr>
                <w:rFonts w:hint="eastAsia"/>
              </w:rPr>
            </w:pPr>
          </w:p>
        </w:tc>
        <w:tc>
          <w:tcPr>
            <w:tcW w:w="548" w:type="pct"/>
            <w:vAlign w:val="center"/>
          </w:tcPr>
          <w:p w14:paraId="05D62414" w14:textId="77777777" w:rsidR="00C54DBE" w:rsidRDefault="00C54DBE" w:rsidP="00175115">
            <w:pPr>
              <w:pStyle w:val="XF-0"/>
              <w:jc w:val="both"/>
              <w:rPr>
                <w:rFonts w:hint="eastAsia"/>
              </w:rPr>
            </w:pPr>
            <w:r>
              <w:rPr>
                <w:rFonts w:hint="eastAsia"/>
              </w:rPr>
              <w:t>02：调用</w:t>
            </w:r>
          </w:p>
        </w:tc>
        <w:tc>
          <w:tcPr>
            <w:tcW w:w="448" w:type="pct"/>
            <w:vAlign w:val="center"/>
          </w:tcPr>
          <w:p w14:paraId="0332BB0E" w14:textId="77777777" w:rsidR="00C54DBE" w:rsidRPr="00EA277D" w:rsidRDefault="00C54DBE" w:rsidP="00175115">
            <w:pPr>
              <w:pStyle w:val="XF-0"/>
              <w:rPr>
                <w:rFonts w:hint="eastAsia"/>
              </w:rPr>
            </w:pPr>
            <w:r w:rsidRPr="00EA277D">
              <w:t>00-FF：（预置点编号）</w:t>
            </w:r>
          </w:p>
        </w:tc>
        <w:tc>
          <w:tcPr>
            <w:tcW w:w="1795" w:type="pct"/>
            <w:gridSpan w:val="7"/>
            <w:vAlign w:val="center"/>
          </w:tcPr>
          <w:p w14:paraId="4C3ECCDF" w14:textId="2A3E7A3D" w:rsidR="00C54DBE" w:rsidRDefault="00C54DBE" w:rsidP="00175115">
            <w:pPr>
              <w:pStyle w:val="XF-0"/>
              <w:rPr>
                <w:rFonts w:hint="eastAsia"/>
              </w:rPr>
            </w:pPr>
          </w:p>
        </w:tc>
        <w:tc>
          <w:tcPr>
            <w:tcW w:w="469" w:type="pct"/>
            <w:vMerge/>
            <w:vAlign w:val="center"/>
          </w:tcPr>
          <w:p w14:paraId="2046571D" w14:textId="77777777" w:rsidR="00C54DBE" w:rsidRDefault="00C54DBE" w:rsidP="00175115">
            <w:pPr>
              <w:pStyle w:val="XF-0"/>
              <w:jc w:val="both"/>
              <w:rPr>
                <w:rFonts w:hint="eastAsia"/>
              </w:rPr>
            </w:pPr>
          </w:p>
        </w:tc>
        <w:tc>
          <w:tcPr>
            <w:tcW w:w="377" w:type="pct"/>
            <w:vMerge/>
            <w:vAlign w:val="center"/>
          </w:tcPr>
          <w:p w14:paraId="4588C4AF" w14:textId="77777777" w:rsidR="00C54DBE" w:rsidRDefault="00C54DBE" w:rsidP="00175115">
            <w:pPr>
              <w:pStyle w:val="XF-0"/>
              <w:jc w:val="both"/>
              <w:rPr>
                <w:rFonts w:hint="eastAsia"/>
              </w:rPr>
            </w:pPr>
          </w:p>
        </w:tc>
      </w:tr>
      <w:tr w:rsidR="00C54DBE" w14:paraId="0A6D5281" w14:textId="77777777" w:rsidTr="00373251">
        <w:tc>
          <w:tcPr>
            <w:tcW w:w="375" w:type="pct"/>
            <w:vMerge/>
            <w:vAlign w:val="center"/>
          </w:tcPr>
          <w:p w14:paraId="1095B1EF" w14:textId="77777777" w:rsidR="00C54DBE" w:rsidRDefault="00C54DBE" w:rsidP="00175115">
            <w:pPr>
              <w:pStyle w:val="XF-0"/>
              <w:jc w:val="both"/>
              <w:rPr>
                <w:rFonts w:hint="eastAsia"/>
                <w:b/>
              </w:rPr>
            </w:pPr>
          </w:p>
        </w:tc>
        <w:tc>
          <w:tcPr>
            <w:tcW w:w="464" w:type="pct"/>
            <w:vMerge/>
            <w:vAlign w:val="center"/>
          </w:tcPr>
          <w:p w14:paraId="59D7E6F4" w14:textId="77777777" w:rsidR="00C54DBE" w:rsidRDefault="00C54DBE" w:rsidP="00175115">
            <w:pPr>
              <w:pStyle w:val="XF-0"/>
              <w:jc w:val="both"/>
              <w:rPr>
                <w:rFonts w:hint="eastAsia"/>
              </w:rPr>
            </w:pPr>
          </w:p>
        </w:tc>
        <w:tc>
          <w:tcPr>
            <w:tcW w:w="524" w:type="pct"/>
            <w:vMerge/>
            <w:vAlign w:val="center"/>
          </w:tcPr>
          <w:p w14:paraId="4AC40345" w14:textId="77777777" w:rsidR="00C54DBE" w:rsidRDefault="00C54DBE" w:rsidP="00175115">
            <w:pPr>
              <w:pStyle w:val="XF-0"/>
              <w:jc w:val="both"/>
              <w:rPr>
                <w:rFonts w:hint="eastAsia"/>
              </w:rPr>
            </w:pPr>
          </w:p>
        </w:tc>
        <w:tc>
          <w:tcPr>
            <w:tcW w:w="548" w:type="pct"/>
            <w:vAlign w:val="center"/>
          </w:tcPr>
          <w:p w14:paraId="5CBE45BB" w14:textId="77777777" w:rsidR="00C54DBE" w:rsidRDefault="00C54DBE" w:rsidP="00175115">
            <w:pPr>
              <w:pStyle w:val="XF-0"/>
              <w:jc w:val="both"/>
              <w:rPr>
                <w:rFonts w:hint="eastAsia"/>
              </w:rPr>
            </w:pPr>
            <w:r>
              <w:rPr>
                <w:rFonts w:hint="eastAsia"/>
              </w:rPr>
              <w:t>03：删除</w:t>
            </w:r>
          </w:p>
        </w:tc>
        <w:tc>
          <w:tcPr>
            <w:tcW w:w="448" w:type="pct"/>
            <w:vAlign w:val="center"/>
          </w:tcPr>
          <w:p w14:paraId="0A8604B5" w14:textId="77777777" w:rsidR="00C54DBE" w:rsidRPr="00EA277D" w:rsidRDefault="00C54DBE" w:rsidP="00175115">
            <w:pPr>
              <w:pStyle w:val="XF-0"/>
              <w:rPr>
                <w:rFonts w:hint="eastAsia"/>
              </w:rPr>
            </w:pPr>
            <w:r w:rsidRPr="00EA277D">
              <w:t>00-FF：（预置点编号）</w:t>
            </w:r>
          </w:p>
        </w:tc>
        <w:tc>
          <w:tcPr>
            <w:tcW w:w="1795" w:type="pct"/>
            <w:gridSpan w:val="7"/>
            <w:vAlign w:val="center"/>
          </w:tcPr>
          <w:p w14:paraId="526F4B33" w14:textId="0556F344" w:rsidR="00C54DBE" w:rsidRDefault="00C54DBE" w:rsidP="00175115">
            <w:pPr>
              <w:pStyle w:val="XF-0"/>
              <w:rPr>
                <w:rFonts w:hint="eastAsia"/>
              </w:rPr>
            </w:pPr>
          </w:p>
        </w:tc>
        <w:tc>
          <w:tcPr>
            <w:tcW w:w="469" w:type="pct"/>
            <w:vMerge/>
            <w:vAlign w:val="center"/>
          </w:tcPr>
          <w:p w14:paraId="12A4CD41" w14:textId="77777777" w:rsidR="00C54DBE" w:rsidRDefault="00C54DBE" w:rsidP="00175115">
            <w:pPr>
              <w:pStyle w:val="XF-0"/>
              <w:jc w:val="both"/>
              <w:rPr>
                <w:rFonts w:hint="eastAsia"/>
              </w:rPr>
            </w:pPr>
          </w:p>
        </w:tc>
        <w:tc>
          <w:tcPr>
            <w:tcW w:w="377" w:type="pct"/>
            <w:vMerge/>
            <w:vAlign w:val="center"/>
          </w:tcPr>
          <w:p w14:paraId="5762F567" w14:textId="77777777" w:rsidR="00C54DBE" w:rsidRDefault="00C54DBE" w:rsidP="00175115">
            <w:pPr>
              <w:pStyle w:val="XF-0"/>
              <w:jc w:val="both"/>
              <w:rPr>
                <w:rFonts w:hint="eastAsia"/>
              </w:rPr>
            </w:pPr>
          </w:p>
        </w:tc>
      </w:tr>
      <w:tr w:rsidR="00C54DBE" w14:paraId="7A4AE5B1" w14:textId="77777777" w:rsidTr="00373251">
        <w:tc>
          <w:tcPr>
            <w:tcW w:w="375" w:type="pct"/>
            <w:vMerge/>
            <w:vAlign w:val="center"/>
          </w:tcPr>
          <w:p w14:paraId="1F02C96D" w14:textId="77777777" w:rsidR="00C54DBE" w:rsidRDefault="00C54DBE" w:rsidP="00175115">
            <w:pPr>
              <w:pStyle w:val="XF-0"/>
              <w:jc w:val="both"/>
              <w:rPr>
                <w:rFonts w:hint="eastAsia"/>
                <w:b/>
              </w:rPr>
            </w:pPr>
          </w:p>
        </w:tc>
        <w:tc>
          <w:tcPr>
            <w:tcW w:w="464" w:type="pct"/>
            <w:vMerge/>
            <w:vAlign w:val="center"/>
          </w:tcPr>
          <w:p w14:paraId="48F614AB" w14:textId="77777777" w:rsidR="00C54DBE" w:rsidRDefault="00C54DBE" w:rsidP="00175115">
            <w:pPr>
              <w:pStyle w:val="XF-0"/>
              <w:jc w:val="both"/>
              <w:rPr>
                <w:rFonts w:hint="eastAsia"/>
              </w:rPr>
            </w:pPr>
          </w:p>
        </w:tc>
        <w:tc>
          <w:tcPr>
            <w:tcW w:w="524" w:type="pct"/>
            <w:vMerge/>
            <w:vAlign w:val="center"/>
          </w:tcPr>
          <w:p w14:paraId="2383B532" w14:textId="77777777" w:rsidR="00C54DBE" w:rsidRDefault="00C54DBE" w:rsidP="00175115">
            <w:pPr>
              <w:pStyle w:val="XF-0"/>
              <w:jc w:val="both"/>
              <w:rPr>
                <w:rFonts w:hint="eastAsia"/>
              </w:rPr>
            </w:pPr>
          </w:p>
        </w:tc>
        <w:tc>
          <w:tcPr>
            <w:tcW w:w="548" w:type="pct"/>
            <w:vAlign w:val="center"/>
          </w:tcPr>
          <w:p w14:paraId="0ECB072C" w14:textId="77777777" w:rsidR="00C54DBE" w:rsidRDefault="00C54DBE" w:rsidP="00175115">
            <w:pPr>
              <w:pStyle w:val="XF-0"/>
              <w:jc w:val="both"/>
              <w:rPr>
                <w:rFonts w:hint="eastAsia"/>
              </w:rPr>
            </w:pPr>
            <w:r>
              <w:rPr>
                <w:rFonts w:hint="eastAsia"/>
              </w:rPr>
              <w:t>04：已存储预置点数量读取</w:t>
            </w:r>
          </w:p>
        </w:tc>
        <w:tc>
          <w:tcPr>
            <w:tcW w:w="2243" w:type="pct"/>
            <w:gridSpan w:val="8"/>
            <w:vAlign w:val="center"/>
          </w:tcPr>
          <w:p w14:paraId="1DDEEBD1" w14:textId="05983007" w:rsidR="00C54DBE" w:rsidRDefault="00C54DBE" w:rsidP="00175115">
            <w:pPr>
              <w:pStyle w:val="XF-0"/>
              <w:jc w:val="both"/>
              <w:rPr>
                <w:rFonts w:hint="eastAsia"/>
              </w:rPr>
            </w:pPr>
          </w:p>
        </w:tc>
        <w:tc>
          <w:tcPr>
            <w:tcW w:w="469" w:type="pct"/>
            <w:vMerge/>
            <w:vAlign w:val="center"/>
          </w:tcPr>
          <w:p w14:paraId="0C0979AF" w14:textId="77777777" w:rsidR="00C54DBE" w:rsidRDefault="00C54DBE" w:rsidP="00175115">
            <w:pPr>
              <w:pStyle w:val="XF-0"/>
              <w:jc w:val="both"/>
              <w:rPr>
                <w:rFonts w:hint="eastAsia"/>
              </w:rPr>
            </w:pPr>
          </w:p>
        </w:tc>
        <w:tc>
          <w:tcPr>
            <w:tcW w:w="377" w:type="pct"/>
            <w:vMerge/>
            <w:vAlign w:val="center"/>
          </w:tcPr>
          <w:p w14:paraId="628DF05C" w14:textId="77777777" w:rsidR="00C54DBE" w:rsidRDefault="00C54DBE" w:rsidP="00175115">
            <w:pPr>
              <w:pStyle w:val="XF-0"/>
              <w:jc w:val="both"/>
              <w:rPr>
                <w:rFonts w:hint="eastAsia"/>
              </w:rPr>
            </w:pPr>
          </w:p>
        </w:tc>
      </w:tr>
      <w:tr w:rsidR="00C54DBE" w14:paraId="6C2F8CB4" w14:textId="77777777" w:rsidTr="00373251">
        <w:tc>
          <w:tcPr>
            <w:tcW w:w="375" w:type="pct"/>
            <w:vMerge/>
            <w:vAlign w:val="center"/>
          </w:tcPr>
          <w:p w14:paraId="265AA333" w14:textId="77777777" w:rsidR="00C54DBE" w:rsidRDefault="00C54DBE" w:rsidP="00175115">
            <w:pPr>
              <w:pStyle w:val="XF-0"/>
              <w:jc w:val="both"/>
              <w:rPr>
                <w:rFonts w:hint="eastAsia"/>
                <w:b/>
              </w:rPr>
            </w:pPr>
          </w:p>
        </w:tc>
        <w:tc>
          <w:tcPr>
            <w:tcW w:w="464" w:type="pct"/>
            <w:vMerge/>
            <w:vAlign w:val="center"/>
          </w:tcPr>
          <w:p w14:paraId="7E33A494" w14:textId="77777777" w:rsidR="00C54DBE" w:rsidRDefault="00C54DBE" w:rsidP="00175115">
            <w:pPr>
              <w:pStyle w:val="XF-0"/>
              <w:jc w:val="both"/>
              <w:rPr>
                <w:rFonts w:hint="eastAsia"/>
              </w:rPr>
            </w:pPr>
          </w:p>
        </w:tc>
        <w:tc>
          <w:tcPr>
            <w:tcW w:w="524" w:type="pct"/>
            <w:vMerge w:val="restart"/>
            <w:vAlign w:val="center"/>
          </w:tcPr>
          <w:p w14:paraId="1E3DC5CB" w14:textId="77777777" w:rsidR="00C54DBE" w:rsidRDefault="00C54DBE" w:rsidP="00175115">
            <w:pPr>
              <w:pStyle w:val="XF-0"/>
              <w:jc w:val="both"/>
              <w:rPr>
                <w:rFonts w:hint="eastAsia"/>
              </w:rPr>
            </w:pPr>
            <w:r>
              <w:rPr>
                <w:rFonts w:hint="eastAsia"/>
              </w:rPr>
              <w:t>03:巡航设置</w:t>
            </w:r>
          </w:p>
        </w:tc>
        <w:tc>
          <w:tcPr>
            <w:tcW w:w="548" w:type="pct"/>
            <w:vAlign w:val="center"/>
          </w:tcPr>
          <w:p w14:paraId="42D9B252" w14:textId="77777777" w:rsidR="00C54DBE" w:rsidRDefault="00C54DBE" w:rsidP="00175115">
            <w:pPr>
              <w:pStyle w:val="XF-0"/>
              <w:jc w:val="both"/>
              <w:rPr>
                <w:rFonts w:hint="eastAsia"/>
              </w:rPr>
            </w:pPr>
            <w:r>
              <w:rPr>
                <w:rFonts w:hint="eastAsia"/>
              </w:rPr>
              <w:t>00：路径写入</w:t>
            </w:r>
          </w:p>
        </w:tc>
        <w:tc>
          <w:tcPr>
            <w:tcW w:w="448" w:type="pct"/>
            <w:vAlign w:val="center"/>
          </w:tcPr>
          <w:p w14:paraId="349AC8C2" w14:textId="77777777" w:rsidR="00C54DBE" w:rsidRDefault="00C54DBE" w:rsidP="00175115">
            <w:pPr>
              <w:pStyle w:val="XF-0"/>
              <w:jc w:val="both"/>
              <w:rPr>
                <w:rFonts w:hint="eastAsia"/>
              </w:rPr>
            </w:pPr>
            <w:r>
              <w:rPr>
                <w:rFonts w:hint="eastAsia"/>
              </w:rPr>
              <w:t>00-0F</w:t>
            </w:r>
            <w:r>
              <w:t>:(</w:t>
            </w:r>
            <w:r>
              <w:rPr>
                <w:rFonts w:hint="eastAsia"/>
              </w:rPr>
              <w:t>路径序号)</w:t>
            </w:r>
          </w:p>
        </w:tc>
        <w:tc>
          <w:tcPr>
            <w:tcW w:w="448" w:type="pct"/>
            <w:gridSpan w:val="2"/>
            <w:vAlign w:val="center"/>
          </w:tcPr>
          <w:p w14:paraId="31149391" w14:textId="77777777" w:rsidR="00C54DBE" w:rsidRDefault="00C54DBE" w:rsidP="00175115">
            <w:pPr>
              <w:pStyle w:val="XF-0"/>
              <w:jc w:val="both"/>
              <w:rPr>
                <w:rFonts w:hint="eastAsia"/>
              </w:rPr>
            </w:pPr>
            <w:r>
              <w:rPr>
                <w:rFonts w:hint="eastAsia"/>
              </w:rPr>
              <w:t>第一点编号（</w:t>
            </w:r>
            <w:r w:rsidRPr="00EA277D">
              <w:t>00-FF</w:t>
            </w:r>
            <w:r>
              <w:rPr>
                <w:rFonts w:hint="eastAsia"/>
              </w:rPr>
              <w:t>）</w:t>
            </w:r>
          </w:p>
        </w:tc>
        <w:tc>
          <w:tcPr>
            <w:tcW w:w="448" w:type="pct"/>
            <w:gridSpan w:val="2"/>
            <w:vAlign w:val="center"/>
          </w:tcPr>
          <w:p w14:paraId="7D6DFA63" w14:textId="77777777" w:rsidR="00C54DBE" w:rsidRDefault="00C54DBE" w:rsidP="00175115">
            <w:pPr>
              <w:pStyle w:val="XF-0"/>
              <w:jc w:val="both"/>
              <w:rPr>
                <w:rFonts w:hint="eastAsia"/>
              </w:rPr>
            </w:pPr>
            <w:r>
              <w:rPr>
                <w:rFonts w:hint="eastAsia"/>
              </w:rPr>
              <w:t>第二点编号（</w:t>
            </w:r>
            <w:r w:rsidRPr="00EA277D">
              <w:t>00-FF</w:t>
            </w:r>
            <w:r>
              <w:rPr>
                <w:rFonts w:hint="eastAsia"/>
              </w:rPr>
              <w:t>）</w:t>
            </w:r>
          </w:p>
        </w:tc>
        <w:tc>
          <w:tcPr>
            <w:tcW w:w="448" w:type="pct"/>
            <w:gridSpan w:val="2"/>
            <w:vAlign w:val="center"/>
          </w:tcPr>
          <w:p w14:paraId="7F2BAA90" w14:textId="77777777" w:rsidR="00C54DBE" w:rsidRDefault="00C54DBE" w:rsidP="00175115">
            <w:pPr>
              <w:pStyle w:val="XF-0"/>
              <w:jc w:val="both"/>
              <w:rPr>
                <w:rFonts w:hint="eastAsia"/>
              </w:rPr>
            </w:pPr>
            <w:r>
              <w:t>…</w:t>
            </w:r>
          </w:p>
        </w:tc>
        <w:tc>
          <w:tcPr>
            <w:tcW w:w="451" w:type="pct"/>
            <w:vAlign w:val="center"/>
          </w:tcPr>
          <w:p w14:paraId="493B473B" w14:textId="77777777" w:rsidR="00C54DBE" w:rsidRDefault="00C54DBE" w:rsidP="00175115">
            <w:pPr>
              <w:pStyle w:val="XF-0"/>
              <w:jc w:val="both"/>
              <w:rPr>
                <w:rFonts w:hint="eastAsia"/>
              </w:rPr>
            </w:pPr>
            <w:r>
              <w:rPr>
                <w:rFonts w:hint="eastAsia"/>
              </w:rPr>
              <w:t>第十四点编号（</w:t>
            </w:r>
            <w:r w:rsidRPr="00EA277D">
              <w:t>00-FF</w:t>
            </w:r>
            <w:r>
              <w:rPr>
                <w:rFonts w:hint="eastAsia"/>
              </w:rPr>
              <w:t>）</w:t>
            </w:r>
          </w:p>
        </w:tc>
        <w:tc>
          <w:tcPr>
            <w:tcW w:w="469" w:type="pct"/>
            <w:vMerge/>
            <w:vAlign w:val="center"/>
          </w:tcPr>
          <w:p w14:paraId="02287216" w14:textId="77777777" w:rsidR="00C54DBE" w:rsidRDefault="00C54DBE" w:rsidP="00175115">
            <w:pPr>
              <w:pStyle w:val="XF-0"/>
              <w:jc w:val="both"/>
              <w:rPr>
                <w:rFonts w:hint="eastAsia"/>
              </w:rPr>
            </w:pPr>
          </w:p>
        </w:tc>
        <w:tc>
          <w:tcPr>
            <w:tcW w:w="377" w:type="pct"/>
            <w:vMerge/>
            <w:vAlign w:val="center"/>
          </w:tcPr>
          <w:p w14:paraId="64AD6CB0" w14:textId="77777777" w:rsidR="00C54DBE" w:rsidRDefault="00C54DBE" w:rsidP="00175115">
            <w:pPr>
              <w:pStyle w:val="XF-0"/>
              <w:jc w:val="both"/>
              <w:rPr>
                <w:rFonts w:hint="eastAsia"/>
              </w:rPr>
            </w:pPr>
          </w:p>
        </w:tc>
      </w:tr>
      <w:tr w:rsidR="00C54DBE" w14:paraId="3D4C6955" w14:textId="77777777" w:rsidTr="00373251">
        <w:tc>
          <w:tcPr>
            <w:tcW w:w="375" w:type="pct"/>
            <w:vMerge/>
            <w:vAlign w:val="center"/>
          </w:tcPr>
          <w:p w14:paraId="7735D464" w14:textId="77777777" w:rsidR="00C54DBE" w:rsidRDefault="00C54DBE" w:rsidP="00175115">
            <w:pPr>
              <w:pStyle w:val="XF-0"/>
              <w:jc w:val="both"/>
              <w:rPr>
                <w:rFonts w:hint="eastAsia"/>
                <w:b/>
              </w:rPr>
            </w:pPr>
          </w:p>
        </w:tc>
        <w:tc>
          <w:tcPr>
            <w:tcW w:w="464" w:type="pct"/>
            <w:vMerge/>
            <w:vAlign w:val="center"/>
          </w:tcPr>
          <w:p w14:paraId="6721FC08" w14:textId="77777777" w:rsidR="00C54DBE" w:rsidRDefault="00C54DBE" w:rsidP="00175115">
            <w:pPr>
              <w:pStyle w:val="XF-0"/>
              <w:jc w:val="both"/>
              <w:rPr>
                <w:rFonts w:hint="eastAsia"/>
              </w:rPr>
            </w:pPr>
          </w:p>
        </w:tc>
        <w:tc>
          <w:tcPr>
            <w:tcW w:w="524" w:type="pct"/>
            <w:vMerge/>
            <w:vAlign w:val="center"/>
          </w:tcPr>
          <w:p w14:paraId="1DCEBAEA" w14:textId="77777777" w:rsidR="00C54DBE" w:rsidRDefault="00C54DBE" w:rsidP="00175115">
            <w:pPr>
              <w:pStyle w:val="XF-0"/>
              <w:jc w:val="both"/>
              <w:rPr>
                <w:rFonts w:hint="eastAsia"/>
              </w:rPr>
            </w:pPr>
          </w:p>
        </w:tc>
        <w:tc>
          <w:tcPr>
            <w:tcW w:w="548" w:type="pct"/>
            <w:vAlign w:val="center"/>
          </w:tcPr>
          <w:p w14:paraId="1EE56E17" w14:textId="77777777" w:rsidR="00C54DBE" w:rsidRDefault="00C54DBE" w:rsidP="00175115">
            <w:pPr>
              <w:pStyle w:val="XF-0"/>
              <w:jc w:val="both"/>
              <w:rPr>
                <w:rFonts w:hint="eastAsia"/>
              </w:rPr>
            </w:pPr>
            <w:r>
              <w:rPr>
                <w:rFonts w:hint="eastAsia"/>
              </w:rPr>
              <w:t>01：路径调用（开始巡航）</w:t>
            </w:r>
          </w:p>
        </w:tc>
        <w:tc>
          <w:tcPr>
            <w:tcW w:w="448" w:type="pct"/>
            <w:vAlign w:val="center"/>
          </w:tcPr>
          <w:p w14:paraId="62BD1BFB" w14:textId="77777777" w:rsidR="00C54DBE" w:rsidRDefault="00C54DBE" w:rsidP="00175115">
            <w:pPr>
              <w:pStyle w:val="XF-0"/>
              <w:jc w:val="both"/>
              <w:rPr>
                <w:rFonts w:hint="eastAsia"/>
              </w:rPr>
            </w:pPr>
            <w:r>
              <w:rPr>
                <w:rFonts w:hint="eastAsia"/>
              </w:rPr>
              <w:t>00-0F</w:t>
            </w:r>
            <w:r>
              <w:t>:(</w:t>
            </w:r>
            <w:r>
              <w:rPr>
                <w:rFonts w:hint="eastAsia"/>
              </w:rPr>
              <w:t>路径序号)</w:t>
            </w:r>
          </w:p>
        </w:tc>
        <w:tc>
          <w:tcPr>
            <w:tcW w:w="1795" w:type="pct"/>
            <w:gridSpan w:val="7"/>
            <w:vAlign w:val="center"/>
          </w:tcPr>
          <w:p w14:paraId="0BE74BCC" w14:textId="77777777" w:rsidR="00C54DBE" w:rsidRDefault="00C54DBE" w:rsidP="00175115">
            <w:pPr>
              <w:pStyle w:val="XF-0"/>
              <w:jc w:val="both"/>
              <w:rPr>
                <w:rFonts w:hint="eastAsia"/>
              </w:rPr>
            </w:pPr>
          </w:p>
        </w:tc>
        <w:tc>
          <w:tcPr>
            <w:tcW w:w="469" w:type="pct"/>
            <w:vMerge/>
            <w:vAlign w:val="center"/>
          </w:tcPr>
          <w:p w14:paraId="43537BE5" w14:textId="77777777" w:rsidR="00C54DBE" w:rsidRDefault="00C54DBE" w:rsidP="00175115">
            <w:pPr>
              <w:pStyle w:val="XF-0"/>
              <w:jc w:val="both"/>
              <w:rPr>
                <w:rFonts w:hint="eastAsia"/>
              </w:rPr>
            </w:pPr>
          </w:p>
        </w:tc>
        <w:tc>
          <w:tcPr>
            <w:tcW w:w="377" w:type="pct"/>
            <w:vMerge/>
            <w:vAlign w:val="center"/>
          </w:tcPr>
          <w:p w14:paraId="74C4CF2A" w14:textId="77777777" w:rsidR="00C54DBE" w:rsidRDefault="00C54DBE" w:rsidP="00175115">
            <w:pPr>
              <w:pStyle w:val="XF-0"/>
              <w:jc w:val="both"/>
              <w:rPr>
                <w:rFonts w:hint="eastAsia"/>
              </w:rPr>
            </w:pPr>
          </w:p>
        </w:tc>
      </w:tr>
      <w:tr w:rsidR="00C54DBE" w14:paraId="1C4BCAC9" w14:textId="77777777" w:rsidTr="00373251">
        <w:tc>
          <w:tcPr>
            <w:tcW w:w="375" w:type="pct"/>
            <w:vMerge/>
            <w:vAlign w:val="center"/>
          </w:tcPr>
          <w:p w14:paraId="0268EBFC" w14:textId="77777777" w:rsidR="00C54DBE" w:rsidRDefault="00C54DBE" w:rsidP="00175115">
            <w:pPr>
              <w:pStyle w:val="XF-0"/>
              <w:jc w:val="both"/>
              <w:rPr>
                <w:rFonts w:hint="eastAsia"/>
                <w:b/>
              </w:rPr>
            </w:pPr>
          </w:p>
        </w:tc>
        <w:tc>
          <w:tcPr>
            <w:tcW w:w="464" w:type="pct"/>
            <w:vMerge/>
            <w:vAlign w:val="center"/>
          </w:tcPr>
          <w:p w14:paraId="0E31C1F2" w14:textId="77777777" w:rsidR="00C54DBE" w:rsidRDefault="00C54DBE" w:rsidP="00175115">
            <w:pPr>
              <w:pStyle w:val="XF-0"/>
              <w:jc w:val="both"/>
              <w:rPr>
                <w:rFonts w:hint="eastAsia"/>
              </w:rPr>
            </w:pPr>
          </w:p>
        </w:tc>
        <w:tc>
          <w:tcPr>
            <w:tcW w:w="524" w:type="pct"/>
            <w:vMerge/>
            <w:vAlign w:val="center"/>
          </w:tcPr>
          <w:p w14:paraId="25EA1884" w14:textId="77777777" w:rsidR="00C54DBE" w:rsidRDefault="00C54DBE" w:rsidP="00175115">
            <w:pPr>
              <w:pStyle w:val="XF-0"/>
              <w:jc w:val="both"/>
              <w:rPr>
                <w:rFonts w:hint="eastAsia"/>
              </w:rPr>
            </w:pPr>
          </w:p>
        </w:tc>
        <w:tc>
          <w:tcPr>
            <w:tcW w:w="548" w:type="pct"/>
            <w:vAlign w:val="center"/>
          </w:tcPr>
          <w:p w14:paraId="20BB41E4" w14:textId="18B370B0" w:rsidR="00C54DBE" w:rsidRDefault="00C54DBE" w:rsidP="00175115">
            <w:pPr>
              <w:pStyle w:val="XF-0"/>
              <w:jc w:val="both"/>
              <w:rPr>
                <w:rFonts w:hint="eastAsia"/>
              </w:rPr>
            </w:pPr>
            <w:r>
              <w:rPr>
                <w:rFonts w:hint="eastAsia"/>
              </w:rPr>
              <w:t>02：路径删除</w:t>
            </w:r>
          </w:p>
        </w:tc>
        <w:tc>
          <w:tcPr>
            <w:tcW w:w="448" w:type="pct"/>
            <w:vAlign w:val="center"/>
          </w:tcPr>
          <w:p w14:paraId="4ADB9BAC" w14:textId="77777777" w:rsidR="00C54DBE" w:rsidRDefault="00C54DBE" w:rsidP="00175115">
            <w:pPr>
              <w:pStyle w:val="XF-0"/>
              <w:jc w:val="both"/>
              <w:rPr>
                <w:rFonts w:hint="eastAsia"/>
              </w:rPr>
            </w:pPr>
            <w:r>
              <w:rPr>
                <w:rFonts w:hint="eastAsia"/>
              </w:rPr>
              <w:t>00-0F</w:t>
            </w:r>
            <w:r>
              <w:t>:(</w:t>
            </w:r>
            <w:r>
              <w:rPr>
                <w:rFonts w:hint="eastAsia"/>
              </w:rPr>
              <w:t>路径序号)</w:t>
            </w:r>
          </w:p>
        </w:tc>
        <w:tc>
          <w:tcPr>
            <w:tcW w:w="1795" w:type="pct"/>
            <w:gridSpan w:val="7"/>
            <w:vAlign w:val="center"/>
          </w:tcPr>
          <w:p w14:paraId="65EFF923" w14:textId="77777777" w:rsidR="00C54DBE" w:rsidRDefault="00C54DBE" w:rsidP="00175115">
            <w:pPr>
              <w:pStyle w:val="XF-0"/>
              <w:jc w:val="both"/>
              <w:rPr>
                <w:rFonts w:hint="eastAsia"/>
              </w:rPr>
            </w:pPr>
          </w:p>
        </w:tc>
        <w:tc>
          <w:tcPr>
            <w:tcW w:w="469" w:type="pct"/>
            <w:vMerge/>
            <w:vAlign w:val="center"/>
          </w:tcPr>
          <w:p w14:paraId="4235A3E2" w14:textId="77777777" w:rsidR="00C54DBE" w:rsidRDefault="00C54DBE" w:rsidP="00175115">
            <w:pPr>
              <w:pStyle w:val="XF-0"/>
              <w:jc w:val="both"/>
              <w:rPr>
                <w:rFonts w:hint="eastAsia"/>
              </w:rPr>
            </w:pPr>
          </w:p>
        </w:tc>
        <w:tc>
          <w:tcPr>
            <w:tcW w:w="377" w:type="pct"/>
            <w:vMerge/>
            <w:vAlign w:val="center"/>
          </w:tcPr>
          <w:p w14:paraId="1EDCEBB9" w14:textId="77777777" w:rsidR="00C54DBE" w:rsidRDefault="00C54DBE" w:rsidP="00175115">
            <w:pPr>
              <w:pStyle w:val="XF-0"/>
              <w:jc w:val="both"/>
              <w:rPr>
                <w:rFonts w:hint="eastAsia"/>
              </w:rPr>
            </w:pPr>
          </w:p>
        </w:tc>
      </w:tr>
      <w:tr w:rsidR="00C54DBE" w14:paraId="1C099F3E" w14:textId="77777777" w:rsidTr="00B02CC3">
        <w:tc>
          <w:tcPr>
            <w:tcW w:w="375" w:type="pct"/>
            <w:vMerge/>
            <w:vAlign w:val="center"/>
          </w:tcPr>
          <w:p w14:paraId="1A8DC7B0" w14:textId="77777777" w:rsidR="00C54DBE" w:rsidRDefault="00C54DBE" w:rsidP="00175115">
            <w:pPr>
              <w:pStyle w:val="XF-0"/>
              <w:jc w:val="both"/>
              <w:rPr>
                <w:rFonts w:hint="eastAsia"/>
                <w:b/>
              </w:rPr>
            </w:pPr>
          </w:p>
        </w:tc>
        <w:tc>
          <w:tcPr>
            <w:tcW w:w="464" w:type="pct"/>
            <w:vMerge/>
            <w:vAlign w:val="center"/>
          </w:tcPr>
          <w:p w14:paraId="4C327DA8" w14:textId="77777777" w:rsidR="00C54DBE" w:rsidRDefault="00C54DBE" w:rsidP="00175115">
            <w:pPr>
              <w:pStyle w:val="XF-0"/>
              <w:jc w:val="both"/>
              <w:rPr>
                <w:rFonts w:hint="eastAsia"/>
              </w:rPr>
            </w:pPr>
          </w:p>
        </w:tc>
        <w:tc>
          <w:tcPr>
            <w:tcW w:w="524" w:type="pct"/>
            <w:vAlign w:val="center"/>
          </w:tcPr>
          <w:p w14:paraId="480B8440" w14:textId="238D37ED" w:rsidR="00C54DBE" w:rsidRDefault="00C54DBE" w:rsidP="00175115">
            <w:pPr>
              <w:pStyle w:val="XF-0"/>
              <w:jc w:val="both"/>
              <w:rPr>
                <w:rFonts w:hint="eastAsia"/>
              </w:rPr>
            </w:pPr>
            <w:r>
              <w:rPr>
                <w:rFonts w:hint="eastAsia"/>
              </w:rPr>
              <w:t>04：开始扫描</w:t>
            </w:r>
          </w:p>
        </w:tc>
        <w:tc>
          <w:tcPr>
            <w:tcW w:w="548" w:type="pct"/>
            <w:vAlign w:val="center"/>
          </w:tcPr>
          <w:p w14:paraId="7CDD6C81" w14:textId="2638D0DF" w:rsidR="00C54DBE" w:rsidRDefault="00C54DBE" w:rsidP="00175115">
            <w:pPr>
              <w:pStyle w:val="XF-0"/>
              <w:jc w:val="both"/>
              <w:rPr>
                <w:rFonts w:hint="eastAsia"/>
              </w:rPr>
            </w:pPr>
            <w:r>
              <w:rPr>
                <w:rFonts w:hint="eastAsia"/>
              </w:rPr>
              <w:t>00</w:t>
            </w:r>
          </w:p>
        </w:tc>
        <w:tc>
          <w:tcPr>
            <w:tcW w:w="2243" w:type="pct"/>
            <w:gridSpan w:val="8"/>
            <w:vAlign w:val="center"/>
          </w:tcPr>
          <w:p w14:paraId="57AEDA2F" w14:textId="0A2679BB" w:rsidR="00C54DBE" w:rsidRDefault="00C54DBE" w:rsidP="00175115">
            <w:pPr>
              <w:pStyle w:val="XF-0"/>
              <w:jc w:val="both"/>
              <w:rPr>
                <w:rFonts w:hint="eastAsia"/>
              </w:rPr>
            </w:pPr>
          </w:p>
        </w:tc>
        <w:tc>
          <w:tcPr>
            <w:tcW w:w="469" w:type="pct"/>
            <w:vMerge/>
            <w:vAlign w:val="center"/>
          </w:tcPr>
          <w:p w14:paraId="69F510FE" w14:textId="77777777" w:rsidR="00C54DBE" w:rsidRDefault="00C54DBE" w:rsidP="00175115">
            <w:pPr>
              <w:pStyle w:val="XF-0"/>
              <w:jc w:val="both"/>
              <w:rPr>
                <w:rFonts w:hint="eastAsia"/>
              </w:rPr>
            </w:pPr>
          </w:p>
        </w:tc>
        <w:tc>
          <w:tcPr>
            <w:tcW w:w="377" w:type="pct"/>
            <w:vMerge/>
            <w:vAlign w:val="center"/>
          </w:tcPr>
          <w:p w14:paraId="7999CAE5" w14:textId="77777777" w:rsidR="00C54DBE" w:rsidRDefault="00C54DBE" w:rsidP="00175115">
            <w:pPr>
              <w:pStyle w:val="XF-0"/>
              <w:jc w:val="both"/>
              <w:rPr>
                <w:rFonts w:hint="eastAsia"/>
              </w:rPr>
            </w:pPr>
          </w:p>
        </w:tc>
      </w:tr>
      <w:tr w:rsidR="00C54DBE" w14:paraId="0382212F" w14:textId="77777777" w:rsidTr="00B02CC3">
        <w:tc>
          <w:tcPr>
            <w:tcW w:w="375" w:type="pct"/>
            <w:vMerge/>
            <w:vAlign w:val="center"/>
          </w:tcPr>
          <w:p w14:paraId="442B8564" w14:textId="77777777" w:rsidR="00C54DBE" w:rsidRDefault="00C54DBE" w:rsidP="00175115">
            <w:pPr>
              <w:pStyle w:val="XF-0"/>
              <w:jc w:val="both"/>
              <w:rPr>
                <w:rFonts w:hint="eastAsia"/>
                <w:b/>
              </w:rPr>
            </w:pPr>
          </w:p>
        </w:tc>
        <w:tc>
          <w:tcPr>
            <w:tcW w:w="464" w:type="pct"/>
            <w:vMerge/>
            <w:vAlign w:val="center"/>
          </w:tcPr>
          <w:p w14:paraId="54A93481" w14:textId="77777777" w:rsidR="00C54DBE" w:rsidRDefault="00C54DBE" w:rsidP="00175115">
            <w:pPr>
              <w:pStyle w:val="XF-0"/>
              <w:jc w:val="both"/>
              <w:rPr>
                <w:rFonts w:hint="eastAsia"/>
              </w:rPr>
            </w:pPr>
          </w:p>
        </w:tc>
        <w:tc>
          <w:tcPr>
            <w:tcW w:w="524" w:type="pct"/>
            <w:vAlign w:val="center"/>
          </w:tcPr>
          <w:p w14:paraId="7A501745" w14:textId="351037AE" w:rsidR="00C54DBE" w:rsidRDefault="00C54DBE" w:rsidP="00175115">
            <w:pPr>
              <w:pStyle w:val="XF-0"/>
              <w:jc w:val="both"/>
              <w:rPr>
                <w:rFonts w:hint="eastAsia"/>
              </w:rPr>
            </w:pPr>
            <w:r>
              <w:rPr>
                <w:rFonts w:hint="eastAsia"/>
              </w:rPr>
              <w:t>05：停止扫描</w:t>
            </w:r>
          </w:p>
        </w:tc>
        <w:tc>
          <w:tcPr>
            <w:tcW w:w="548" w:type="pct"/>
            <w:vAlign w:val="center"/>
          </w:tcPr>
          <w:p w14:paraId="6D99AD2C" w14:textId="392DF5C8" w:rsidR="00C54DBE" w:rsidRDefault="00C54DBE" w:rsidP="00175115">
            <w:pPr>
              <w:pStyle w:val="XF-0"/>
              <w:jc w:val="both"/>
              <w:rPr>
                <w:rFonts w:hint="eastAsia"/>
              </w:rPr>
            </w:pPr>
            <w:r>
              <w:rPr>
                <w:rFonts w:hint="eastAsia"/>
              </w:rPr>
              <w:t>00</w:t>
            </w:r>
          </w:p>
        </w:tc>
        <w:tc>
          <w:tcPr>
            <w:tcW w:w="2243" w:type="pct"/>
            <w:gridSpan w:val="8"/>
            <w:vAlign w:val="center"/>
          </w:tcPr>
          <w:p w14:paraId="3B955B9C" w14:textId="77777777" w:rsidR="00C54DBE" w:rsidRDefault="00C54DBE" w:rsidP="00175115">
            <w:pPr>
              <w:pStyle w:val="XF-0"/>
              <w:jc w:val="both"/>
              <w:rPr>
                <w:rFonts w:hint="eastAsia"/>
              </w:rPr>
            </w:pPr>
          </w:p>
        </w:tc>
        <w:tc>
          <w:tcPr>
            <w:tcW w:w="469" w:type="pct"/>
            <w:vMerge/>
            <w:vAlign w:val="center"/>
          </w:tcPr>
          <w:p w14:paraId="6BE8356E" w14:textId="77777777" w:rsidR="00C54DBE" w:rsidRDefault="00C54DBE" w:rsidP="00175115">
            <w:pPr>
              <w:pStyle w:val="XF-0"/>
              <w:jc w:val="both"/>
              <w:rPr>
                <w:rFonts w:hint="eastAsia"/>
              </w:rPr>
            </w:pPr>
          </w:p>
        </w:tc>
        <w:tc>
          <w:tcPr>
            <w:tcW w:w="377" w:type="pct"/>
            <w:vMerge/>
            <w:vAlign w:val="center"/>
          </w:tcPr>
          <w:p w14:paraId="46569AEC" w14:textId="77777777" w:rsidR="00C54DBE" w:rsidRDefault="00C54DBE" w:rsidP="00175115">
            <w:pPr>
              <w:pStyle w:val="XF-0"/>
              <w:jc w:val="both"/>
              <w:rPr>
                <w:rFonts w:hint="eastAsia"/>
              </w:rPr>
            </w:pPr>
          </w:p>
        </w:tc>
      </w:tr>
    </w:tbl>
    <w:p w14:paraId="538E6D3C" w14:textId="77777777" w:rsidR="00373251" w:rsidRDefault="00373251">
      <w:pPr>
        <w:widowControl/>
        <w:spacing w:before="0"/>
        <w:rPr>
          <w:kern w:val="0"/>
          <w:sz w:val="20"/>
          <w:szCs w:val="20"/>
        </w:rPr>
      </w:pPr>
    </w:p>
    <w:sectPr w:rsidR="00373251">
      <w:footerReference w:type="default" r:id="rId12"/>
      <w:pgSz w:w="16838" w:h="11906" w:orient="landscape"/>
      <w:pgMar w:top="1588" w:right="1134" w:bottom="1134" w:left="1134" w:header="851" w:footer="283" w:gutter="0"/>
      <w:pgNumType w:start="1"/>
      <w:cols w:space="425"/>
      <w:docGrid w:linePitch="360"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6611C" w14:textId="77777777" w:rsidR="00B8203D" w:rsidRDefault="00B8203D">
      <w:pPr>
        <w:spacing w:before="0"/>
      </w:pPr>
      <w:r>
        <w:separator/>
      </w:r>
    </w:p>
  </w:endnote>
  <w:endnote w:type="continuationSeparator" w:id="0">
    <w:p w14:paraId="6A349B17" w14:textId="77777777" w:rsidR="00B8203D" w:rsidRDefault="00B82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汉仪书宋二S">
    <w:panose1 w:val="00020600040101010101"/>
    <w:charset w:val="86"/>
    <w:family w:val="roman"/>
    <w:pitch w:val="variable"/>
    <w:sig w:usb0="800002BF" w:usb1="3A4F6CF8" w:usb2="00000012"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汉仪大黑简">
    <w:panose1 w:val="02010600000101010101"/>
    <w:charset w:val="86"/>
    <w:family w:val="auto"/>
    <w:pitch w:val="variable"/>
    <w:sig w:usb0="00000001" w:usb1="080E0800" w:usb2="00000012"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88AF" w14:textId="77777777" w:rsidR="00AE1875" w:rsidRDefault="00000000">
    <w:pPr>
      <w:framePr w:wrap="around" w:vAnchor="text" w:hAnchor="margin" w:xAlign="center" w:y="1"/>
    </w:pPr>
    <w:r>
      <w:fldChar w:fldCharType="begin"/>
    </w:r>
    <w:r>
      <w:instrText xml:space="preserve">PAGE  </w:instrText>
    </w:r>
    <w:r>
      <w:fldChar w:fldCharType="end"/>
    </w:r>
  </w:p>
  <w:p w14:paraId="70675187" w14:textId="77777777" w:rsidR="00AE1875" w:rsidRDefault="00AE18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7C4B" w14:textId="77777777" w:rsidR="00AE1875" w:rsidRDefault="00AE1875">
    <w:pPr>
      <w:jc w:val="center"/>
    </w:pPr>
  </w:p>
  <w:p w14:paraId="5D5B3331" w14:textId="77777777" w:rsidR="00AE1875" w:rsidRDefault="00AE187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484182"/>
    </w:sdtPr>
    <w:sdtContent>
      <w:p w14:paraId="23D745A4" w14:textId="77777777" w:rsidR="00AE1875" w:rsidRDefault="00000000">
        <w:pPr>
          <w:jc w:val="center"/>
        </w:pPr>
        <w:r>
          <w:fldChar w:fldCharType="begin"/>
        </w:r>
        <w:r>
          <w:instrText>PAGE   \* MERGEFORMAT</w:instrText>
        </w:r>
        <w:r>
          <w:fldChar w:fldCharType="separate"/>
        </w:r>
        <w:r>
          <w:rPr>
            <w:lang w:val="zh-CN"/>
          </w:rPr>
          <w:t>1</w:t>
        </w:r>
        <w:r>
          <w:rPr>
            <w:lang w:val="zh-CN"/>
          </w:rPr>
          <w:t>8</w:t>
        </w:r>
        <w:r>
          <w:fldChar w:fldCharType="end"/>
        </w:r>
      </w:p>
    </w:sdtContent>
  </w:sdt>
  <w:p w14:paraId="149776A1" w14:textId="77777777" w:rsidR="00AE1875" w:rsidRDefault="00AE18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591204"/>
    </w:sdtPr>
    <w:sdtContent>
      <w:p w14:paraId="7555C941" w14:textId="77777777" w:rsidR="00AE1875" w:rsidRDefault="00000000">
        <w:pPr>
          <w:jc w:val="center"/>
        </w:pPr>
        <w:r>
          <w:fldChar w:fldCharType="begin"/>
        </w:r>
        <w:r>
          <w:instrText>PAGE   \* MERGEFORMAT</w:instrText>
        </w:r>
        <w:r>
          <w:fldChar w:fldCharType="separate"/>
        </w:r>
        <w:r>
          <w:rPr>
            <w:lang w:val="zh-CN"/>
          </w:rPr>
          <w:t>18</w:t>
        </w:r>
        <w:r>
          <w:fldChar w:fldCharType="end"/>
        </w:r>
      </w:p>
    </w:sdtContent>
  </w:sdt>
  <w:p w14:paraId="7716B699" w14:textId="77777777" w:rsidR="00AE1875" w:rsidRDefault="00AE18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A0638" w14:textId="77777777" w:rsidR="00B8203D" w:rsidRDefault="00B8203D">
      <w:pPr>
        <w:spacing w:before="0"/>
      </w:pPr>
      <w:r>
        <w:separator/>
      </w:r>
    </w:p>
  </w:footnote>
  <w:footnote w:type="continuationSeparator" w:id="0">
    <w:p w14:paraId="60873B0E" w14:textId="77777777" w:rsidR="00B8203D" w:rsidRDefault="00B8203D">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4ADE"/>
    <w:multiLevelType w:val="hybridMultilevel"/>
    <w:tmpl w:val="B9F8E48E"/>
    <w:lvl w:ilvl="0" w:tplc="611006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957FCD"/>
    <w:multiLevelType w:val="hybridMultilevel"/>
    <w:tmpl w:val="3E26B74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1B92A50"/>
    <w:multiLevelType w:val="multilevel"/>
    <w:tmpl w:val="11B92A50"/>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22FA7E5E"/>
    <w:multiLevelType w:val="multilevel"/>
    <w:tmpl w:val="22FA7E5E"/>
    <w:lvl w:ilvl="0">
      <w:start w:val="1"/>
      <w:numFmt w:val="decimal"/>
      <w:lvlText w:val="（%1）"/>
      <w:lvlJc w:val="left"/>
      <w:pPr>
        <w:ind w:left="94" w:hanging="420"/>
      </w:pPr>
      <w:rPr>
        <w:rFonts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lowerLetter"/>
      <w:lvlText w:val="%2)"/>
      <w:lvlJc w:val="left"/>
      <w:pPr>
        <w:ind w:left="94" w:hanging="420"/>
      </w:pPr>
    </w:lvl>
    <w:lvl w:ilvl="2">
      <w:start w:val="1"/>
      <w:numFmt w:val="lowerLetter"/>
      <w:lvlText w:val="%3)"/>
      <w:lvlJc w:val="left"/>
      <w:pPr>
        <w:ind w:left="514" w:hanging="420"/>
      </w:pPr>
    </w:lvl>
    <w:lvl w:ilvl="3">
      <w:start w:val="1"/>
      <w:numFmt w:val="decimal"/>
      <w:lvlText w:val="%4."/>
      <w:lvlJc w:val="left"/>
      <w:pPr>
        <w:ind w:left="934" w:hanging="420"/>
      </w:pPr>
    </w:lvl>
    <w:lvl w:ilvl="4">
      <w:start w:val="1"/>
      <w:numFmt w:val="lowerLetter"/>
      <w:lvlText w:val="%5)"/>
      <w:lvlJc w:val="left"/>
      <w:pPr>
        <w:ind w:left="1354" w:hanging="420"/>
      </w:pPr>
    </w:lvl>
    <w:lvl w:ilvl="5">
      <w:start w:val="1"/>
      <w:numFmt w:val="lowerRoman"/>
      <w:lvlText w:val="%6."/>
      <w:lvlJc w:val="right"/>
      <w:pPr>
        <w:ind w:left="1774" w:hanging="420"/>
      </w:pPr>
    </w:lvl>
    <w:lvl w:ilvl="6">
      <w:start w:val="1"/>
      <w:numFmt w:val="decimal"/>
      <w:lvlText w:val="%7."/>
      <w:lvlJc w:val="left"/>
      <w:pPr>
        <w:ind w:left="2194" w:hanging="420"/>
      </w:pPr>
    </w:lvl>
    <w:lvl w:ilvl="7">
      <w:start w:val="1"/>
      <w:numFmt w:val="lowerLetter"/>
      <w:lvlText w:val="%8)"/>
      <w:lvlJc w:val="left"/>
      <w:pPr>
        <w:ind w:left="2614" w:hanging="420"/>
      </w:pPr>
    </w:lvl>
    <w:lvl w:ilvl="8">
      <w:start w:val="1"/>
      <w:numFmt w:val="lowerRoman"/>
      <w:lvlText w:val="%9."/>
      <w:lvlJc w:val="right"/>
      <w:pPr>
        <w:ind w:left="3034" w:hanging="420"/>
      </w:pPr>
    </w:lvl>
  </w:abstractNum>
  <w:abstractNum w:abstractNumId="4" w15:restartNumberingAfterBreak="0">
    <w:nsid w:val="26BA7480"/>
    <w:multiLevelType w:val="multilevel"/>
    <w:tmpl w:val="26BA7480"/>
    <w:lvl w:ilvl="0">
      <w:start w:val="1"/>
      <w:numFmt w:val="decimal"/>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18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suff w:val="nothing"/>
      <w:lvlText w:val="%1.%2.%3.%4.%5.%6.%7.%8　"/>
      <w:lvlJc w:val="left"/>
      <w:pPr>
        <w:ind w:left="0" w:firstLine="0"/>
      </w:pPr>
    </w:lvl>
    <w:lvl w:ilvl="8">
      <w:start w:val="1"/>
      <w:numFmt w:val="decimal"/>
      <w:suff w:val="nothing"/>
      <w:lvlText w:val="%1.%2.%3.%4.%5.%6.%7.%8.%9　"/>
      <w:lvlJc w:val="left"/>
      <w:pPr>
        <w:ind w:left="0" w:firstLine="0"/>
      </w:pPr>
    </w:lvl>
  </w:abstractNum>
  <w:abstractNum w:abstractNumId="5" w15:restartNumberingAfterBreak="0">
    <w:nsid w:val="2CD23669"/>
    <w:multiLevelType w:val="multilevel"/>
    <w:tmpl w:val="2CD23669"/>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32477BAA"/>
    <w:multiLevelType w:val="multilevel"/>
    <w:tmpl w:val="32477BAA"/>
    <w:lvl w:ilvl="0">
      <w:start w:val="1"/>
      <w:numFmt w:val="decimal"/>
      <w:lvlText w:val="表%1"/>
      <w:lvlJc w:val="left"/>
      <w:pPr>
        <w:tabs>
          <w:tab w:val="left" w:pos="737"/>
        </w:tabs>
        <w:ind w:left="426" w:hanging="426"/>
      </w:pPr>
      <w:rPr>
        <w:rFonts w:hint="eastAsia"/>
        <w:b w:val="0"/>
        <w:i w:val="0"/>
        <w:sz w:val="24"/>
        <w:szCs w:val="24"/>
        <w:lang w:val="en-US"/>
      </w:rPr>
    </w:lvl>
    <w:lvl w:ilvl="1">
      <w:start w:val="1"/>
      <w:numFmt w:val="decimal"/>
      <w:lvlText w:val="%1.%2"/>
      <w:lvlJc w:val="left"/>
      <w:pPr>
        <w:tabs>
          <w:tab w:val="left" w:pos="-506"/>
        </w:tabs>
        <w:ind w:left="-506" w:hanging="567"/>
      </w:pPr>
      <w:rPr>
        <w:rFonts w:hint="eastAsia"/>
      </w:rPr>
    </w:lvl>
    <w:lvl w:ilvl="2">
      <w:start w:val="1"/>
      <w:numFmt w:val="decimal"/>
      <w:lvlText w:val="%1.%2.%3"/>
      <w:lvlJc w:val="left"/>
      <w:pPr>
        <w:tabs>
          <w:tab w:val="left" w:pos="-80"/>
        </w:tabs>
        <w:ind w:left="-80" w:hanging="567"/>
      </w:pPr>
      <w:rPr>
        <w:rFonts w:hint="eastAsia"/>
      </w:rPr>
    </w:lvl>
    <w:lvl w:ilvl="3">
      <w:start w:val="1"/>
      <w:numFmt w:val="decimal"/>
      <w:lvlText w:val="%1.%2.%3.%4"/>
      <w:lvlJc w:val="left"/>
      <w:pPr>
        <w:tabs>
          <w:tab w:val="left" w:pos="486"/>
        </w:tabs>
        <w:ind w:left="486" w:hanging="708"/>
      </w:pPr>
      <w:rPr>
        <w:rFonts w:hint="eastAsia"/>
      </w:rPr>
    </w:lvl>
    <w:lvl w:ilvl="4">
      <w:start w:val="1"/>
      <w:numFmt w:val="decimal"/>
      <w:lvlText w:val="%1.%2.%3.%4.%5"/>
      <w:lvlJc w:val="left"/>
      <w:pPr>
        <w:tabs>
          <w:tab w:val="left" w:pos="1053"/>
        </w:tabs>
        <w:ind w:left="1053" w:hanging="850"/>
      </w:pPr>
      <w:rPr>
        <w:rFonts w:hint="eastAsia"/>
      </w:rPr>
    </w:lvl>
    <w:lvl w:ilvl="5">
      <w:start w:val="1"/>
      <w:numFmt w:val="decimal"/>
      <w:lvlText w:val="%1.%2.%3.%4.%5.%6"/>
      <w:lvlJc w:val="left"/>
      <w:pPr>
        <w:tabs>
          <w:tab w:val="left" w:pos="1762"/>
        </w:tabs>
        <w:ind w:left="1762" w:hanging="1134"/>
      </w:pPr>
      <w:rPr>
        <w:rFonts w:hint="eastAsia"/>
      </w:rPr>
    </w:lvl>
    <w:lvl w:ilvl="6">
      <w:start w:val="1"/>
      <w:numFmt w:val="decimal"/>
      <w:lvlText w:val="%1.%2.%3.%4.%5.%6.%7"/>
      <w:lvlJc w:val="left"/>
      <w:pPr>
        <w:tabs>
          <w:tab w:val="left" w:pos="2329"/>
        </w:tabs>
        <w:ind w:left="2329" w:hanging="1276"/>
      </w:pPr>
      <w:rPr>
        <w:rFonts w:hint="eastAsia"/>
      </w:rPr>
    </w:lvl>
    <w:lvl w:ilvl="7">
      <w:start w:val="1"/>
      <w:numFmt w:val="decimal"/>
      <w:lvlText w:val="%1.%2.%3.%4.%5.%6.%7.%8"/>
      <w:lvlJc w:val="left"/>
      <w:pPr>
        <w:tabs>
          <w:tab w:val="left" w:pos="2896"/>
        </w:tabs>
        <w:ind w:left="2896" w:hanging="1418"/>
      </w:pPr>
      <w:rPr>
        <w:rFonts w:hint="eastAsia"/>
      </w:rPr>
    </w:lvl>
    <w:lvl w:ilvl="8">
      <w:start w:val="1"/>
      <w:numFmt w:val="decimal"/>
      <w:lvlText w:val="%1.%2.%3.%4.%5.%6.%7.%8.%9"/>
      <w:lvlJc w:val="left"/>
      <w:pPr>
        <w:tabs>
          <w:tab w:val="left" w:pos="3604"/>
        </w:tabs>
        <w:ind w:left="3604" w:hanging="1700"/>
      </w:pPr>
      <w:rPr>
        <w:rFonts w:hint="eastAsia"/>
      </w:rPr>
    </w:lvl>
  </w:abstractNum>
  <w:abstractNum w:abstractNumId="7" w15:restartNumberingAfterBreak="0">
    <w:nsid w:val="3B457BA6"/>
    <w:multiLevelType w:val="multilevel"/>
    <w:tmpl w:val="3B457BA6"/>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8" w15:restartNumberingAfterBreak="0">
    <w:nsid w:val="41FE67DB"/>
    <w:multiLevelType w:val="singleLevel"/>
    <w:tmpl w:val="41FE67DB"/>
    <w:lvl w:ilvl="0">
      <w:start w:val="1"/>
      <w:numFmt w:val="decimal"/>
      <w:lvlText w:val="%1."/>
      <w:lvlJc w:val="left"/>
      <w:pPr>
        <w:tabs>
          <w:tab w:val="left" w:pos="312"/>
        </w:tabs>
      </w:pPr>
    </w:lvl>
  </w:abstractNum>
  <w:abstractNum w:abstractNumId="9" w15:restartNumberingAfterBreak="0">
    <w:nsid w:val="44F76CB4"/>
    <w:multiLevelType w:val="multilevel"/>
    <w:tmpl w:val="44F76CB4"/>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4A560A66"/>
    <w:multiLevelType w:val="multilevel"/>
    <w:tmpl w:val="4A560A66"/>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4B694009"/>
    <w:multiLevelType w:val="multilevel"/>
    <w:tmpl w:val="4B694009"/>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59165EAD"/>
    <w:multiLevelType w:val="multilevel"/>
    <w:tmpl w:val="59165EA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5CE04616"/>
    <w:multiLevelType w:val="multilevel"/>
    <w:tmpl w:val="5CE04616"/>
    <w:lvl w:ilvl="0">
      <w:start w:val="1"/>
      <w:numFmt w:val="decimalEnclosedCircle"/>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5CF270E9"/>
    <w:multiLevelType w:val="multilevel"/>
    <w:tmpl w:val="5CF270E9"/>
    <w:lvl w:ilvl="0">
      <w:start w:val="1"/>
      <w:numFmt w:val="decimal"/>
      <w:pStyle w:val="1"/>
      <w:lvlText w:val="%1"/>
      <w:lvlJc w:val="left"/>
      <w:pPr>
        <w:ind w:left="432" w:hanging="432"/>
      </w:pPr>
      <w:rPr>
        <w:rFonts w:hAnsi="Times New Roman" w:cs="Times New Roman"/>
        <w:b w:val="0"/>
        <w:bCs w:val="0"/>
        <w:i w:val="0"/>
        <w:iCs w:val="0"/>
        <w:caps w:val="0"/>
        <w:smallCaps w:val="0"/>
        <w:strike w:val="0"/>
        <w:dstrike w:val="0"/>
        <w:vanish w:val="0"/>
        <w:color w:val="00000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lvlText w:val="%1.%2"/>
      <w:lvlJc w:val="left"/>
      <w:pPr>
        <w:ind w:left="718" w:hanging="576"/>
      </w:pPr>
      <w:rPr>
        <w:rFonts w:hAnsi="Times New Roman" w:cs="Times New Roman"/>
        <w:b w:val="0"/>
        <w:bCs w:val="0"/>
        <w:i w:val="0"/>
        <w:iCs w:val="0"/>
        <w:caps w:val="0"/>
        <w:smallCaps w:val="0"/>
        <w:strike w:val="0"/>
        <w:dstrike w:val="0"/>
        <w:vanish w:val="0"/>
        <w:color w:val="00000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613868A1"/>
    <w:multiLevelType w:val="multilevel"/>
    <w:tmpl w:val="613868A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B586D7E"/>
    <w:multiLevelType w:val="multilevel"/>
    <w:tmpl w:val="6B586D7E"/>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71F92928"/>
    <w:multiLevelType w:val="multilevel"/>
    <w:tmpl w:val="71F9292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4FBC1EB"/>
    <w:multiLevelType w:val="singleLevel"/>
    <w:tmpl w:val="74FBC1EB"/>
    <w:lvl w:ilvl="0">
      <w:start w:val="1"/>
      <w:numFmt w:val="decimal"/>
      <w:lvlText w:val="%1."/>
      <w:lvlJc w:val="left"/>
      <w:pPr>
        <w:tabs>
          <w:tab w:val="left" w:pos="312"/>
        </w:tabs>
      </w:pPr>
    </w:lvl>
  </w:abstractNum>
  <w:abstractNum w:abstractNumId="19" w15:restartNumberingAfterBreak="0">
    <w:nsid w:val="77083A33"/>
    <w:multiLevelType w:val="hybridMultilevel"/>
    <w:tmpl w:val="ED1248D8"/>
    <w:lvl w:ilvl="0" w:tplc="611006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250951">
    <w:abstractNumId w:val="14"/>
  </w:num>
  <w:num w:numId="2" w16cid:durableId="2019380837">
    <w:abstractNumId w:val="9"/>
  </w:num>
  <w:num w:numId="3" w16cid:durableId="123348291">
    <w:abstractNumId w:val="3"/>
  </w:num>
  <w:num w:numId="4" w16cid:durableId="1231423973">
    <w:abstractNumId w:val="7"/>
  </w:num>
  <w:num w:numId="5" w16cid:durableId="540090963">
    <w:abstractNumId w:val="6"/>
  </w:num>
  <w:num w:numId="6" w16cid:durableId="956369271">
    <w:abstractNumId w:val="4"/>
  </w:num>
  <w:num w:numId="7" w16cid:durableId="868376331">
    <w:abstractNumId w:val="17"/>
  </w:num>
  <w:num w:numId="8" w16cid:durableId="774983060">
    <w:abstractNumId w:val="15"/>
  </w:num>
  <w:num w:numId="9" w16cid:durableId="1094134263">
    <w:abstractNumId w:val="12"/>
  </w:num>
  <w:num w:numId="10" w16cid:durableId="1186478632">
    <w:abstractNumId w:val="10"/>
  </w:num>
  <w:num w:numId="11" w16cid:durableId="37701522">
    <w:abstractNumId w:val="16"/>
  </w:num>
  <w:num w:numId="12" w16cid:durableId="1122649300">
    <w:abstractNumId w:val="5"/>
  </w:num>
  <w:num w:numId="13" w16cid:durableId="907156872">
    <w:abstractNumId w:val="18"/>
  </w:num>
  <w:num w:numId="14" w16cid:durableId="75903485">
    <w:abstractNumId w:val="11"/>
  </w:num>
  <w:num w:numId="15" w16cid:durableId="1456217164">
    <w:abstractNumId w:val="8"/>
  </w:num>
  <w:num w:numId="16" w16cid:durableId="1987470869">
    <w:abstractNumId w:val="2"/>
  </w:num>
  <w:num w:numId="17" w16cid:durableId="1515530026">
    <w:abstractNumId w:val="13"/>
  </w:num>
  <w:num w:numId="18" w16cid:durableId="918098921">
    <w:abstractNumId w:val="0"/>
  </w:num>
  <w:num w:numId="19" w16cid:durableId="556480027">
    <w:abstractNumId w:val="19"/>
  </w:num>
  <w:num w:numId="20" w16cid:durableId="78791761">
    <w:abstractNumId w:val="1"/>
  </w:num>
  <w:num w:numId="21" w16cid:durableId="20468327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proofState w:spelling="clean"/>
  <w:attachedTemplate r:id="rId1"/>
  <w:documentProtection w:formatting="1" w:enforcement="0"/>
  <w:defaultTabStop w:val="420"/>
  <w:drawingGridHorizontalSpacing w:val="105"/>
  <w:drawingGridVerticalSpacing w:val="156"/>
  <w:displayHorizontalDrawingGridEvery w:val="0"/>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CC4"/>
    <w:rsid w:val="00000017"/>
    <w:rsid w:val="00000114"/>
    <w:rsid w:val="00000B56"/>
    <w:rsid w:val="00001074"/>
    <w:rsid w:val="00002079"/>
    <w:rsid w:val="00004273"/>
    <w:rsid w:val="00004550"/>
    <w:rsid w:val="00004700"/>
    <w:rsid w:val="0000493C"/>
    <w:rsid w:val="00004E07"/>
    <w:rsid w:val="000062B0"/>
    <w:rsid w:val="00006916"/>
    <w:rsid w:val="000069F0"/>
    <w:rsid w:val="00007B4C"/>
    <w:rsid w:val="000101DA"/>
    <w:rsid w:val="000102C5"/>
    <w:rsid w:val="00010390"/>
    <w:rsid w:val="00010848"/>
    <w:rsid w:val="00010990"/>
    <w:rsid w:val="0001247F"/>
    <w:rsid w:val="0001279A"/>
    <w:rsid w:val="0001291A"/>
    <w:rsid w:val="00012B78"/>
    <w:rsid w:val="00012BEB"/>
    <w:rsid w:val="00013FA2"/>
    <w:rsid w:val="00015E44"/>
    <w:rsid w:val="00017306"/>
    <w:rsid w:val="000176DE"/>
    <w:rsid w:val="00017891"/>
    <w:rsid w:val="00021A7F"/>
    <w:rsid w:val="00022274"/>
    <w:rsid w:val="00022D74"/>
    <w:rsid w:val="00023935"/>
    <w:rsid w:val="00023C9C"/>
    <w:rsid w:val="0002483A"/>
    <w:rsid w:val="000256E0"/>
    <w:rsid w:val="000257DC"/>
    <w:rsid w:val="00026E94"/>
    <w:rsid w:val="00027224"/>
    <w:rsid w:val="0002761F"/>
    <w:rsid w:val="0003014F"/>
    <w:rsid w:val="00030EFB"/>
    <w:rsid w:val="00031DDD"/>
    <w:rsid w:val="00031E9E"/>
    <w:rsid w:val="00032A17"/>
    <w:rsid w:val="0003331D"/>
    <w:rsid w:val="00033370"/>
    <w:rsid w:val="00033EBB"/>
    <w:rsid w:val="00034CF4"/>
    <w:rsid w:val="000356C2"/>
    <w:rsid w:val="00036210"/>
    <w:rsid w:val="00036D7B"/>
    <w:rsid w:val="00036E23"/>
    <w:rsid w:val="0003775A"/>
    <w:rsid w:val="0003799A"/>
    <w:rsid w:val="00037BB8"/>
    <w:rsid w:val="00040A27"/>
    <w:rsid w:val="00042C82"/>
    <w:rsid w:val="00043A69"/>
    <w:rsid w:val="0004482C"/>
    <w:rsid w:val="00044C2A"/>
    <w:rsid w:val="00045C6C"/>
    <w:rsid w:val="00045D50"/>
    <w:rsid w:val="00047A7B"/>
    <w:rsid w:val="00047ECF"/>
    <w:rsid w:val="00050192"/>
    <w:rsid w:val="00050BE2"/>
    <w:rsid w:val="00050C83"/>
    <w:rsid w:val="0005143F"/>
    <w:rsid w:val="00051BE2"/>
    <w:rsid w:val="00052565"/>
    <w:rsid w:val="00052ADC"/>
    <w:rsid w:val="00052B26"/>
    <w:rsid w:val="00052CC4"/>
    <w:rsid w:val="00052DC5"/>
    <w:rsid w:val="00053018"/>
    <w:rsid w:val="00053041"/>
    <w:rsid w:val="00053F3C"/>
    <w:rsid w:val="000543A7"/>
    <w:rsid w:val="000574E4"/>
    <w:rsid w:val="00057554"/>
    <w:rsid w:val="00057824"/>
    <w:rsid w:val="00060CF2"/>
    <w:rsid w:val="00061816"/>
    <w:rsid w:val="00061C91"/>
    <w:rsid w:val="00062C5B"/>
    <w:rsid w:val="00063989"/>
    <w:rsid w:val="00063A2A"/>
    <w:rsid w:val="00063B9F"/>
    <w:rsid w:val="00065429"/>
    <w:rsid w:val="00065688"/>
    <w:rsid w:val="000658AD"/>
    <w:rsid w:val="00065E1A"/>
    <w:rsid w:val="00066635"/>
    <w:rsid w:val="00066FF0"/>
    <w:rsid w:val="00067992"/>
    <w:rsid w:val="00067D59"/>
    <w:rsid w:val="00071366"/>
    <w:rsid w:val="00071C57"/>
    <w:rsid w:val="00071C79"/>
    <w:rsid w:val="00073AC9"/>
    <w:rsid w:val="00074927"/>
    <w:rsid w:val="00074BBF"/>
    <w:rsid w:val="0007609C"/>
    <w:rsid w:val="0007616E"/>
    <w:rsid w:val="00076855"/>
    <w:rsid w:val="000772BF"/>
    <w:rsid w:val="00080D3A"/>
    <w:rsid w:val="00080E3F"/>
    <w:rsid w:val="00081B40"/>
    <w:rsid w:val="00082C1F"/>
    <w:rsid w:val="0008305A"/>
    <w:rsid w:val="00084E7E"/>
    <w:rsid w:val="00084FA2"/>
    <w:rsid w:val="00085F20"/>
    <w:rsid w:val="000869A9"/>
    <w:rsid w:val="000879F4"/>
    <w:rsid w:val="00090855"/>
    <w:rsid w:val="00091E65"/>
    <w:rsid w:val="000928E4"/>
    <w:rsid w:val="00092C7C"/>
    <w:rsid w:val="0009327C"/>
    <w:rsid w:val="00093B33"/>
    <w:rsid w:val="00093D53"/>
    <w:rsid w:val="00093EE9"/>
    <w:rsid w:val="00095FE7"/>
    <w:rsid w:val="00096DAC"/>
    <w:rsid w:val="00096F2C"/>
    <w:rsid w:val="00097C28"/>
    <w:rsid w:val="000A05DA"/>
    <w:rsid w:val="000A11C3"/>
    <w:rsid w:val="000A124E"/>
    <w:rsid w:val="000A140B"/>
    <w:rsid w:val="000A2F63"/>
    <w:rsid w:val="000A3199"/>
    <w:rsid w:val="000A454A"/>
    <w:rsid w:val="000A512B"/>
    <w:rsid w:val="000A6FDF"/>
    <w:rsid w:val="000A74A6"/>
    <w:rsid w:val="000A78AD"/>
    <w:rsid w:val="000A7A7D"/>
    <w:rsid w:val="000A7C80"/>
    <w:rsid w:val="000A7D04"/>
    <w:rsid w:val="000A7E42"/>
    <w:rsid w:val="000B07E7"/>
    <w:rsid w:val="000B0C29"/>
    <w:rsid w:val="000B1109"/>
    <w:rsid w:val="000B1D75"/>
    <w:rsid w:val="000B22E5"/>
    <w:rsid w:val="000B2537"/>
    <w:rsid w:val="000B2EAD"/>
    <w:rsid w:val="000B34F7"/>
    <w:rsid w:val="000B3D56"/>
    <w:rsid w:val="000B4116"/>
    <w:rsid w:val="000B4377"/>
    <w:rsid w:val="000B4B20"/>
    <w:rsid w:val="000B69ED"/>
    <w:rsid w:val="000B72FB"/>
    <w:rsid w:val="000B73A4"/>
    <w:rsid w:val="000B7F0F"/>
    <w:rsid w:val="000C03F4"/>
    <w:rsid w:val="000C2B13"/>
    <w:rsid w:val="000C2E07"/>
    <w:rsid w:val="000C379C"/>
    <w:rsid w:val="000C3E92"/>
    <w:rsid w:val="000C3F79"/>
    <w:rsid w:val="000C553A"/>
    <w:rsid w:val="000C62BA"/>
    <w:rsid w:val="000C6A84"/>
    <w:rsid w:val="000D119F"/>
    <w:rsid w:val="000D35E5"/>
    <w:rsid w:val="000D5DC2"/>
    <w:rsid w:val="000D7087"/>
    <w:rsid w:val="000D736C"/>
    <w:rsid w:val="000D79E9"/>
    <w:rsid w:val="000D7E29"/>
    <w:rsid w:val="000E0818"/>
    <w:rsid w:val="000E0C52"/>
    <w:rsid w:val="000E0E2E"/>
    <w:rsid w:val="000E1FC9"/>
    <w:rsid w:val="000E44FC"/>
    <w:rsid w:val="000E51B9"/>
    <w:rsid w:val="000E62F8"/>
    <w:rsid w:val="000E6755"/>
    <w:rsid w:val="000E7AAA"/>
    <w:rsid w:val="000F01B0"/>
    <w:rsid w:val="000F1F36"/>
    <w:rsid w:val="000F2578"/>
    <w:rsid w:val="000F35AE"/>
    <w:rsid w:val="000F3683"/>
    <w:rsid w:val="000F4736"/>
    <w:rsid w:val="000F4A1D"/>
    <w:rsid w:val="000F4DB3"/>
    <w:rsid w:val="000F54D2"/>
    <w:rsid w:val="000F65BC"/>
    <w:rsid w:val="000F65D6"/>
    <w:rsid w:val="000F70CF"/>
    <w:rsid w:val="000F718D"/>
    <w:rsid w:val="000F732E"/>
    <w:rsid w:val="00101352"/>
    <w:rsid w:val="00103699"/>
    <w:rsid w:val="001039EE"/>
    <w:rsid w:val="00103C82"/>
    <w:rsid w:val="0010401C"/>
    <w:rsid w:val="001052FD"/>
    <w:rsid w:val="00105DF2"/>
    <w:rsid w:val="00105E35"/>
    <w:rsid w:val="00105F3C"/>
    <w:rsid w:val="0010600F"/>
    <w:rsid w:val="00106CB9"/>
    <w:rsid w:val="00106DB2"/>
    <w:rsid w:val="00106EFD"/>
    <w:rsid w:val="001079D8"/>
    <w:rsid w:val="00110438"/>
    <w:rsid w:val="001106E0"/>
    <w:rsid w:val="00111376"/>
    <w:rsid w:val="00112A50"/>
    <w:rsid w:val="00113BE7"/>
    <w:rsid w:val="00114217"/>
    <w:rsid w:val="0011476E"/>
    <w:rsid w:val="00115CDE"/>
    <w:rsid w:val="00115D9F"/>
    <w:rsid w:val="00116621"/>
    <w:rsid w:val="00116A5A"/>
    <w:rsid w:val="00116C59"/>
    <w:rsid w:val="00116D58"/>
    <w:rsid w:val="00117007"/>
    <w:rsid w:val="001174FD"/>
    <w:rsid w:val="00120006"/>
    <w:rsid w:val="0012120D"/>
    <w:rsid w:val="00122137"/>
    <w:rsid w:val="001222D4"/>
    <w:rsid w:val="00123341"/>
    <w:rsid w:val="00123AE4"/>
    <w:rsid w:val="00123FE5"/>
    <w:rsid w:val="00124288"/>
    <w:rsid w:val="001251D6"/>
    <w:rsid w:val="001259AD"/>
    <w:rsid w:val="00127100"/>
    <w:rsid w:val="001272E9"/>
    <w:rsid w:val="00127874"/>
    <w:rsid w:val="00131C63"/>
    <w:rsid w:val="00132B2A"/>
    <w:rsid w:val="00133CB0"/>
    <w:rsid w:val="00135C05"/>
    <w:rsid w:val="001362DC"/>
    <w:rsid w:val="001363F5"/>
    <w:rsid w:val="00140115"/>
    <w:rsid w:val="00140FCC"/>
    <w:rsid w:val="00141707"/>
    <w:rsid w:val="00141A60"/>
    <w:rsid w:val="00141C34"/>
    <w:rsid w:val="00141DD3"/>
    <w:rsid w:val="001427C9"/>
    <w:rsid w:val="001432A8"/>
    <w:rsid w:val="0014486B"/>
    <w:rsid w:val="00144996"/>
    <w:rsid w:val="00144AF1"/>
    <w:rsid w:val="00144F60"/>
    <w:rsid w:val="00145ADB"/>
    <w:rsid w:val="00146259"/>
    <w:rsid w:val="0014630C"/>
    <w:rsid w:val="00146CF9"/>
    <w:rsid w:val="00146EBF"/>
    <w:rsid w:val="00147A15"/>
    <w:rsid w:val="00151937"/>
    <w:rsid w:val="0015298F"/>
    <w:rsid w:val="00152B58"/>
    <w:rsid w:val="00152D20"/>
    <w:rsid w:val="00152DDD"/>
    <w:rsid w:val="00152DE1"/>
    <w:rsid w:val="00154296"/>
    <w:rsid w:val="001543EC"/>
    <w:rsid w:val="00154F0F"/>
    <w:rsid w:val="00156CE4"/>
    <w:rsid w:val="00157EE0"/>
    <w:rsid w:val="0016121F"/>
    <w:rsid w:val="001618CF"/>
    <w:rsid w:val="00162B2F"/>
    <w:rsid w:val="00162CF2"/>
    <w:rsid w:val="001632E7"/>
    <w:rsid w:val="0016369D"/>
    <w:rsid w:val="001636BA"/>
    <w:rsid w:val="00163A09"/>
    <w:rsid w:val="00163EB7"/>
    <w:rsid w:val="00164FD0"/>
    <w:rsid w:val="0016550F"/>
    <w:rsid w:val="00166B1A"/>
    <w:rsid w:val="0016705D"/>
    <w:rsid w:val="00167724"/>
    <w:rsid w:val="00167C10"/>
    <w:rsid w:val="001701F2"/>
    <w:rsid w:val="001702EC"/>
    <w:rsid w:val="001713D5"/>
    <w:rsid w:val="00171F8B"/>
    <w:rsid w:val="0017285C"/>
    <w:rsid w:val="00172E3C"/>
    <w:rsid w:val="0017572F"/>
    <w:rsid w:val="00175DB8"/>
    <w:rsid w:val="00175E99"/>
    <w:rsid w:val="001762EF"/>
    <w:rsid w:val="00177724"/>
    <w:rsid w:val="00180357"/>
    <w:rsid w:val="001816AE"/>
    <w:rsid w:val="00182DF7"/>
    <w:rsid w:val="00182ECA"/>
    <w:rsid w:val="00183F81"/>
    <w:rsid w:val="0018445D"/>
    <w:rsid w:val="001858C2"/>
    <w:rsid w:val="00185F04"/>
    <w:rsid w:val="00187756"/>
    <w:rsid w:val="00190C35"/>
    <w:rsid w:val="001915E0"/>
    <w:rsid w:val="001916C5"/>
    <w:rsid w:val="001916F2"/>
    <w:rsid w:val="00192F38"/>
    <w:rsid w:val="00192FFA"/>
    <w:rsid w:val="00193464"/>
    <w:rsid w:val="001940EB"/>
    <w:rsid w:val="001957BD"/>
    <w:rsid w:val="00195B66"/>
    <w:rsid w:val="00196139"/>
    <w:rsid w:val="001976A9"/>
    <w:rsid w:val="00197790"/>
    <w:rsid w:val="001979AE"/>
    <w:rsid w:val="001A04C1"/>
    <w:rsid w:val="001A0994"/>
    <w:rsid w:val="001A0F20"/>
    <w:rsid w:val="001A244B"/>
    <w:rsid w:val="001A2D4D"/>
    <w:rsid w:val="001A40C5"/>
    <w:rsid w:val="001A53B2"/>
    <w:rsid w:val="001A5478"/>
    <w:rsid w:val="001A5B45"/>
    <w:rsid w:val="001A5FF2"/>
    <w:rsid w:val="001A6202"/>
    <w:rsid w:val="001A626E"/>
    <w:rsid w:val="001A64EE"/>
    <w:rsid w:val="001A6E2E"/>
    <w:rsid w:val="001A7403"/>
    <w:rsid w:val="001A79D5"/>
    <w:rsid w:val="001B0127"/>
    <w:rsid w:val="001B0365"/>
    <w:rsid w:val="001B0A64"/>
    <w:rsid w:val="001B0C42"/>
    <w:rsid w:val="001B189D"/>
    <w:rsid w:val="001B18F7"/>
    <w:rsid w:val="001B1B55"/>
    <w:rsid w:val="001B3AC2"/>
    <w:rsid w:val="001B3EF4"/>
    <w:rsid w:val="001B50A9"/>
    <w:rsid w:val="001B59BA"/>
    <w:rsid w:val="001B5C26"/>
    <w:rsid w:val="001B5E83"/>
    <w:rsid w:val="001B604D"/>
    <w:rsid w:val="001B644E"/>
    <w:rsid w:val="001C03F8"/>
    <w:rsid w:val="001C07B1"/>
    <w:rsid w:val="001C0A2E"/>
    <w:rsid w:val="001C0C86"/>
    <w:rsid w:val="001C1CDB"/>
    <w:rsid w:val="001C2A5A"/>
    <w:rsid w:val="001C3747"/>
    <w:rsid w:val="001C4DBD"/>
    <w:rsid w:val="001C5566"/>
    <w:rsid w:val="001C5783"/>
    <w:rsid w:val="001C5C77"/>
    <w:rsid w:val="001C5FC8"/>
    <w:rsid w:val="001C617C"/>
    <w:rsid w:val="001C77B0"/>
    <w:rsid w:val="001D0F89"/>
    <w:rsid w:val="001D2389"/>
    <w:rsid w:val="001D23FB"/>
    <w:rsid w:val="001D286B"/>
    <w:rsid w:val="001D2ABC"/>
    <w:rsid w:val="001D3016"/>
    <w:rsid w:val="001D3EC3"/>
    <w:rsid w:val="001D4C9C"/>
    <w:rsid w:val="001D7959"/>
    <w:rsid w:val="001D7AF5"/>
    <w:rsid w:val="001E0610"/>
    <w:rsid w:val="001E095A"/>
    <w:rsid w:val="001E1052"/>
    <w:rsid w:val="001E18DF"/>
    <w:rsid w:val="001E1A00"/>
    <w:rsid w:val="001E1FAB"/>
    <w:rsid w:val="001E2CBA"/>
    <w:rsid w:val="001E35CB"/>
    <w:rsid w:val="001E3A42"/>
    <w:rsid w:val="001E446F"/>
    <w:rsid w:val="001E4700"/>
    <w:rsid w:val="001E596C"/>
    <w:rsid w:val="001E5C75"/>
    <w:rsid w:val="001E77DA"/>
    <w:rsid w:val="001F00C9"/>
    <w:rsid w:val="001F017A"/>
    <w:rsid w:val="001F05B3"/>
    <w:rsid w:val="001F10EC"/>
    <w:rsid w:val="001F1983"/>
    <w:rsid w:val="001F262C"/>
    <w:rsid w:val="001F2D62"/>
    <w:rsid w:val="001F4603"/>
    <w:rsid w:val="001F6B75"/>
    <w:rsid w:val="0020273C"/>
    <w:rsid w:val="00204188"/>
    <w:rsid w:val="00204892"/>
    <w:rsid w:val="00204EBD"/>
    <w:rsid w:val="002051A0"/>
    <w:rsid w:val="002055F6"/>
    <w:rsid w:val="00207ACB"/>
    <w:rsid w:val="00211585"/>
    <w:rsid w:val="0021168A"/>
    <w:rsid w:val="00211BC5"/>
    <w:rsid w:val="0021228E"/>
    <w:rsid w:val="00213736"/>
    <w:rsid w:val="002147B6"/>
    <w:rsid w:val="00214F0B"/>
    <w:rsid w:val="00215311"/>
    <w:rsid w:val="00215EFE"/>
    <w:rsid w:val="00216736"/>
    <w:rsid w:val="00216B96"/>
    <w:rsid w:val="00216BEE"/>
    <w:rsid w:val="00216EB9"/>
    <w:rsid w:val="002176BB"/>
    <w:rsid w:val="00217BA7"/>
    <w:rsid w:val="00221586"/>
    <w:rsid w:val="00222AC1"/>
    <w:rsid w:val="002237CA"/>
    <w:rsid w:val="00223E61"/>
    <w:rsid w:val="00224C45"/>
    <w:rsid w:val="00226DD0"/>
    <w:rsid w:val="00226EA1"/>
    <w:rsid w:val="002273F5"/>
    <w:rsid w:val="00227AEC"/>
    <w:rsid w:val="002310C9"/>
    <w:rsid w:val="002316DD"/>
    <w:rsid w:val="00231BF6"/>
    <w:rsid w:val="00231E5B"/>
    <w:rsid w:val="00232307"/>
    <w:rsid w:val="00232800"/>
    <w:rsid w:val="00233B6C"/>
    <w:rsid w:val="00233D3C"/>
    <w:rsid w:val="0023557B"/>
    <w:rsid w:val="00235DD3"/>
    <w:rsid w:val="00235ED2"/>
    <w:rsid w:val="00236B4D"/>
    <w:rsid w:val="0023780C"/>
    <w:rsid w:val="00237F32"/>
    <w:rsid w:val="0024089E"/>
    <w:rsid w:val="00240A3E"/>
    <w:rsid w:val="00240D73"/>
    <w:rsid w:val="0024126E"/>
    <w:rsid w:val="0024205F"/>
    <w:rsid w:val="0024251A"/>
    <w:rsid w:val="00242A8B"/>
    <w:rsid w:val="00242D32"/>
    <w:rsid w:val="00244FF3"/>
    <w:rsid w:val="0024591E"/>
    <w:rsid w:val="00245AF6"/>
    <w:rsid w:val="00245D66"/>
    <w:rsid w:val="00246377"/>
    <w:rsid w:val="00246C9E"/>
    <w:rsid w:val="00246E7F"/>
    <w:rsid w:val="002470AF"/>
    <w:rsid w:val="00247202"/>
    <w:rsid w:val="0024780A"/>
    <w:rsid w:val="00250701"/>
    <w:rsid w:val="00250969"/>
    <w:rsid w:val="00250CD2"/>
    <w:rsid w:val="00251711"/>
    <w:rsid w:val="0025346F"/>
    <w:rsid w:val="0025463D"/>
    <w:rsid w:val="00254EF0"/>
    <w:rsid w:val="00256999"/>
    <w:rsid w:val="00256E6A"/>
    <w:rsid w:val="00257BDE"/>
    <w:rsid w:val="002610B8"/>
    <w:rsid w:val="002611D1"/>
    <w:rsid w:val="00261785"/>
    <w:rsid w:val="0026219D"/>
    <w:rsid w:val="00262842"/>
    <w:rsid w:val="00262985"/>
    <w:rsid w:val="00265114"/>
    <w:rsid w:val="0026562A"/>
    <w:rsid w:val="002660A9"/>
    <w:rsid w:val="00266A4D"/>
    <w:rsid w:val="002701FC"/>
    <w:rsid w:val="00270B99"/>
    <w:rsid w:val="00270D32"/>
    <w:rsid w:val="0027127D"/>
    <w:rsid w:val="002714E0"/>
    <w:rsid w:val="0027173C"/>
    <w:rsid w:val="00272434"/>
    <w:rsid w:val="00272F76"/>
    <w:rsid w:val="00272F78"/>
    <w:rsid w:val="00273119"/>
    <w:rsid w:val="0027334A"/>
    <w:rsid w:val="002742DB"/>
    <w:rsid w:val="002754E8"/>
    <w:rsid w:val="00275965"/>
    <w:rsid w:val="00275F4B"/>
    <w:rsid w:val="00275FEF"/>
    <w:rsid w:val="00277027"/>
    <w:rsid w:val="00277171"/>
    <w:rsid w:val="0027729E"/>
    <w:rsid w:val="00277AA4"/>
    <w:rsid w:val="00280088"/>
    <w:rsid w:val="00281251"/>
    <w:rsid w:val="00282BE9"/>
    <w:rsid w:val="00283A04"/>
    <w:rsid w:val="0028452F"/>
    <w:rsid w:val="002847DB"/>
    <w:rsid w:val="00284A9C"/>
    <w:rsid w:val="00284BD1"/>
    <w:rsid w:val="002856E1"/>
    <w:rsid w:val="00286237"/>
    <w:rsid w:val="00286C53"/>
    <w:rsid w:val="00286DFE"/>
    <w:rsid w:val="0028715A"/>
    <w:rsid w:val="00287903"/>
    <w:rsid w:val="002906F6"/>
    <w:rsid w:val="00290722"/>
    <w:rsid w:val="00290B30"/>
    <w:rsid w:val="00290FAC"/>
    <w:rsid w:val="00290FFB"/>
    <w:rsid w:val="00291513"/>
    <w:rsid w:val="00292709"/>
    <w:rsid w:val="00292811"/>
    <w:rsid w:val="002929CC"/>
    <w:rsid w:val="00292CAD"/>
    <w:rsid w:val="00293156"/>
    <w:rsid w:val="00293768"/>
    <w:rsid w:val="00293C0D"/>
    <w:rsid w:val="002948D1"/>
    <w:rsid w:val="00294B8D"/>
    <w:rsid w:val="00294CE5"/>
    <w:rsid w:val="00294F72"/>
    <w:rsid w:val="002952C2"/>
    <w:rsid w:val="0029582A"/>
    <w:rsid w:val="00295C63"/>
    <w:rsid w:val="002965A4"/>
    <w:rsid w:val="00297A12"/>
    <w:rsid w:val="002A02C9"/>
    <w:rsid w:val="002A0A26"/>
    <w:rsid w:val="002A2439"/>
    <w:rsid w:val="002A2FC8"/>
    <w:rsid w:val="002A3525"/>
    <w:rsid w:val="002A42EB"/>
    <w:rsid w:val="002A4D7C"/>
    <w:rsid w:val="002A618A"/>
    <w:rsid w:val="002A6959"/>
    <w:rsid w:val="002A6C30"/>
    <w:rsid w:val="002A6C93"/>
    <w:rsid w:val="002A70E1"/>
    <w:rsid w:val="002A77E5"/>
    <w:rsid w:val="002B1CD6"/>
    <w:rsid w:val="002B1F2B"/>
    <w:rsid w:val="002B1FB1"/>
    <w:rsid w:val="002B2139"/>
    <w:rsid w:val="002B213F"/>
    <w:rsid w:val="002B2181"/>
    <w:rsid w:val="002B26B4"/>
    <w:rsid w:val="002B2D51"/>
    <w:rsid w:val="002B3578"/>
    <w:rsid w:val="002B386F"/>
    <w:rsid w:val="002B3E41"/>
    <w:rsid w:val="002B4248"/>
    <w:rsid w:val="002B42EB"/>
    <w:rsid w:val="002B4EF7"/>
    <w:rsid w:val="002B633D"/>
    <w:rsid w:val="002B7097"/>
    <w:rsid w:val="002B743E"/>
    <w:rsid w:val="002B7585"/>
    <w:rsid w:val="002B764E"/>
    <w:rsid w:val="002C1E11"/>
    <w:rsid w:val="002C2519"/>
    <w:rsid w:val="002C2E80"/>
    <w:rsid w:val="002C36B5"/>
    <w:rsid w:val="002C3752"/>
    <w:rsid w:val="002C44BB"/>
    <w:rsid w:val="002C56AD"/>
    <w:rsid w:val="002C5768"/>
    <w:rsid w:val="002C632E"/>
    <w:rsid w:val="002C6B13"/>
    <w:rsid w:val="002C6D45"/>
    <w:rsid w:val="002C7EF3"/>
    <w:rsid w:val="002D0390"/>
    <w:rsid w:val="002D1239"/>
    <w:rsid w:val="002D1799"/>
    <w:rsid w:val="002D2B0B"/>
    <w:rsid w:val="002D2E10"/>
    <w:rsid w:val="002D5614"/>
    <w:rsid w:val="002D70E6"/>
    <w:rsid w:val="002D7CFD"/>
    <w:rsid w:val="002D7D8C"/>
    <w:rsid w:val="002E00C8"/>
    <w:rsid w:val="002E04B6"/>
    <w:rsid w:val="002E0776"/>
    <w:rsid w:val="002E1060"/>
    <w:rsid w:val="002E2D06"/>
    <w:rsid w:val="002E2EC1"/>
    <w:rsid w:val="002E3BD2"/>
    <w:rsid w:val="002E4934"/>
    <w:rsid w:val="002E6106"/>
    <w:rsid w:val="002E649A"/>
    <w:rsid w:val="002E6BFF"/>
    <w:rsid w:val="002E6E13"/>
    <w:rsid w:val="002E6FEF"/>
    <w:rsid w:val="002E7016"/>
    <w:rsid w:val="002E7756"/>
    <w:rsid w:val="002E7899"/>
    <w:rsid w:val="002F09BE"/>
    <w:rsid w:val="002F215F"/>
    <w:rsid w:val="002F2B11"/>
    <w:rsid w:val="002F2C15"/>
    <w:rsid w:val="002F3F3D"/>
    <w:rsid w:val="002F491A"/>
    <w:rsid w:val="002F5B44"/>
    <w:rsid w:val="002F603B"/>
    <w:rsid w:val="0030036F"/>
    <w:rsid w:val="00300580"/>
    <w:rsid w:val="00300A1F"/>
    <w:rsid w:val="00300BD3"/>
    <w:rsid w:val="00300C48"/>
    <w:rsid w:val="00301104"/>
    <w:rsid w:val="00301821"/>
    <w:rsid w:val="0030232F"/>
    <w:rsid w:val="00302BF5"/>
    <w:rsid w:val="00302F7A"/>
    <w:rsid w:val="00303367"/>
    <w:rsid w:val="00303924"/>
    <w:rsid w:val="00303D87"/>
    <w:rsid w:val="00304647"/>
    <w:rsid w:val="00304F91"/>
    <w:rsid w:val="003055B7"/>
    <w:rsid w:val="003056A2"/>
    <w:rsid w:val="00305864"/>
    <w:rsid w:val="00306AD4"/>
    <w:rsid w:val="00306CD4"/>
    <w:rsid w:val="003079A8"/>
    <w:rsid w:val="00310291"/>
    <w:rsid w:val="003103B5"/>
    <w:rsid w:val="003114F7"/>
    <w:rsid w:val="00311BFF"/>
    <w:rsid w:val="0031202C"/>
    <w:rsid w:val="003123AB"/>
    <w:rsid w:val="0031288F"/>
    <w:rsid w:val="00312EE9"/>
    <w:rsid w:val="00313741"/>
    <w:rsid w:val="0031494D"/>
    <w:rsid w:val="0031516A"/>
    <w:rsid w:val="003160BD"/>
    <w:rsid w:val="003164B9"/>
    <w:rsid w:val="00316545"/>
    <w:rsid w:val="00317576"/>
    <w:rsid w:val="003200C7"/>
    <w:rsid w:val="003201CB"/>
    <w:rsid w:val="00320319"/>
    <w:rsid w:val="003204F4"/>
    <w:rsid w:val="00322BD1"/>
    <w:rsid w:val="00322EEC"/>
    <w:rsid w:val="003232A4"/>
    <w:rsid w:val="0032416A"/>
    <w:rsid w:val="00324A51"/>
    <w:rsid w:val="0032516F"/>
    <w:rsid w:val="00325E79"/>
    <w:rsid w:val="00326FD0"/>
    <w:rsid w:val="003274B2"/>
    <w:rsid w:val="00330E78"/>
    <w:rsid w:val="0033131C"/>
    <w:rsid w:val="00332A30"/>
    <w:rsid w:val="00332BAE"/>
    <w:rsid w:val="003330A2"/>
    <w:rsid w:val="00333F88"/>
    <w:rsid w:val="003349D8"/>
    <w:rsid w:val="00335038"/>
    <w:rsid w:val="00335422"/>
    <w:rsid w:val="00336811"/>
    <w:rsid w:val="00337254"/>
    <w:rsid w:val="00337916"/>
    <w:rsid w:val="0034041F"/>
    <w:rsid w:val="00340CAC"/>
    <w:rsid w:val="00341B22"/>
    <w:rsid w:val="00341D08"/>
    <w:rsid w:val="00341FB6"/>
    <w:rsid w:val="00343DAA"/>
    <w:rsid w:val="003441B8"/>
    <w:rsid w:val="00344474"/>
    <w:rsid w:val="00344F24"/>
    <w:rsid w:val="00346BBB"/>
    <w:rsid w:val="003475D1"/>
    <w:rsid w:val="00347D25"/>
    <w:rsid w:val="0035073A"/>
    <w:rsid w:val="00350A57"/>
    <w:rsid w:val="00350C73"/>
    <w:rsid w:val="00352217"/>
    <w:rsid w:val="0035222F"/>
    <w:rsid w:val="003527AF"/>
    <w:rsid w:val="00352E9C"/>
    <w:rsid w:val="00353E51"/>
    <w:rsid w:val="0035429E"/>
    <w:rsid w:val="003546EF"/>
    <w:rsid w:val="00354810"/>
    <w:rsid w:val="00354BEC"/>
    <w:rsid w:val="00355ACB"/>
    <w:rsid w:val="00356266"/>
    <w:rsid w:val="0035765C"/>
    <w:rsid w:val="00357D48"/>
    <w:rsid w:val="00360E6B"/>
    <w:rsid w:val="003615F0"/>
    <w:rsid w:val="00361F49"/>
    <w:rsid w:val="003620E6"/>
    <w:rsid w:val="00362348"/>
    <w:rsid w:val="00362DCC"/>
    <w:rsid w:val="0036312F"/>
    <w:rsid w:val="0036335A"/>
    <w:rsid w:val="003636BE"/>
    <w:rsid w:val="00363843"/>
    <w:rsid w:val="003646FA"/>
    <w:rsid w:val="00364AB5"/>
    <w:rsid w:val="00365255"/>
    <w:rsid w:val="00366296"/>
    <w:rsid w:val="00366E6F"/>
    <w:rsid w:val="00370859"/>
    <w:rsid w:val="0037092E"/>
    <w:rsid w:val="00370D68"/>
    <w:rsid w:val="00373251"/>
    <w:rsid w:val="00373ECE"/>
    <w:rsid w:val="0037409B"/>
    <w:rsid w:val="00375673"/>
    <w:rsid w:val="003757E4"/>
    <w:rsid w:val="003765EB"/>
    <w:rsid w:val="00376EF3"/>
    <w:rsid w:val="00377124"/>
    <w:rsid w:val="003772B0"/>
    <w:rsid w:val="00377961"/>
    <w:rsid w:val="00380407"/>
    <w:rsid w:val="0038096A"/>
    <w:rsid w:val="00380B3F"/>
    <w:rsid w:val="003811F2"/>
    <w:rsid w:val="00381214"/>
    <w:rsid w:val="0038153E"/>
    <w:rsid w:val="00381890"/>
    <w:rsid w:val="00381910"/>
    <w:rsid w:val="00381BFC"/>
    <w:rsid w:val="003835CF"/>
    <w:rsid w:val="00383BF6"/>
    <w:rsid w:val="00383C69"/>
    <w:rsid w:val="00383D3E"/>
    <w:rsid w:val="00384323"/>
    <w:rsid w:val="00384989"/>
    <w:rsid w:val="00385036"/>
    <w:rsid w:val="00385D2D"/>
    <w:rsid w:val="00385DE4"/>
    <w:rsid w:val="0038605E"/>
    <w:rsid w:val="00386924"/>
    <w:rsid w:val="00391379"/>
    <w:rsid w:val="0039410A"/>
    <w:rsid w:val="00394B10"/>
    <w:rsid w:val="00395FC3"/>
    <w:rsid w:val="00396E75"/>
    <w:rsid w:val="003A1480"/>
    <w:rsid w:val="003A16DE"/>
    <w:rsid w:val="003A228D"/>
    <w:rsid w:val="003A24AB"/>
    <w:rsid w:val="003A35BF"/>
    <w:rsid w:val="003A4DA7"/>
    <w:rsid w:val="003A4F88"/>
    <w:rsid w:val="003A55CB"/>
    <w:rsid w:val="003A6875"/>
    <w:rsid w:val="003B08BA"/>
    <w:rsid w:val="003B2DDF"/>
    <w:rsid w:val="003B3878"/>
    <w:rsid w:val="003B4BB0"/>
    <w:rsid w:val="003B5D01"/>
    <w:rsid w:val="003B5D9E"/>
    <w:rsid w:val="003B6FD7"/>
    <w:rsid w:val="003B7950"/>
    <w:rsid w:val="003B7F87"/>
    <w:rsid w:val="003B7FC4"/>
    <w:rsid w:val="003C0CE5"/>
    <w:rsid w:val="003C0F44"/>
    <w:rsid w:val="003C1A3E"/>
    <w:rsid w:val="003C1C55"/>
    <w:rsid w:val="003C3323"/>
    <w:rsid w:val="003C491A"/>
    <w:rsid w:val="003C51B7"/>
    <w:rsid w:val="003C7019"/>
    <w:rsid w:val="003C714E"/>
    <w:rsid w:val="003C72E3"/>
    <w:rsid w:val="003C783A"/>
    <w:rsid w:val="003C7B61"/>
    <w:rsid w:val="003D0B25"/>
    <w:rsid w:val="003D10AC"/>
    <w:rsid w:val="003D1AD5"/>
    <w:rsid w:val="003D2CC5"/>
    <w:rsid w:val="003D3808"/>
    <w:rsid w:val="003D3BAE"/>
    <w:rsid w:val="003D40F4"/>
    <w:rsid w:val="003D448E"/>
    <w:rsid w:val="003D484A"/>
    <w:rsid w:val="003D49DF"/>
    <w:rsid w:val="003D5F62"/>
    <w:rsid w:val="003D6DF9"/>
    <w:rsid w:val="003D7760"/>
    <w:rsid w:val="003E029E"/>
    <w:rsid w:val="003E04DA"/>
    <w:rsid w:val="003E0745"/>
    <w:rsid w:val="003E23B0"/>
    <w:rsid w:val="003E2434"/>
    <w:rsid w:val="003E257A"/>
    <w:rsid w:val="003E268A"/>
    <w:rsid w:val="003E386D"/>
    <w:rsid w:val="003E3DE5"/>
    <w:rsid w:val="003E4718"/>
    <w:rsid w:val="003E473C"/>
    <w:rsid w:val="003E559C"/>
    <w:rsid w:val="003E576D"/>
    <w:rsid w:val="003E64B5"/>
    <w:rsid w:val="003E7269"/>
    <w:rsid w:val="003F0585"/>
    <w:rsid w:val="003F0ABA"/>
    <w:rsid w:val="003F0E34"/>
    <w:rsid w:val="003F19A1"/>
    <w:rsid w:val="003F1D93"/>
    <w:rsid w:val="003F281D"/>
    <w:rsid w:val="003F2A29"/>
    <w:rsid w:val="003F3539"/>
    <w:rsid w:val="003F3600"/>
    <w:rsid w:val="003F3D3D"/>
    <w:rsid w:val="003F448A"/>
    <w:rsid w:val="003F5420"/>
    <w:rsid w:val="003F557E"/>
    <w:rsid w:val="003F632B"/>
    <w:rsid w:val="003F649E"/>
    <w:rsid w:val="003F6E08"/>
    <w:rsid w:val="003F7262"/>
    <w:rsid w:val="004001BF"/>
    <w:rsid w:val="0040056E"/>
    <w:rsid w:val="00400D5A"/>
    <w:rsid w:val="00400FD8"/>
    <w:rsid w:val="004012BF"/>
    <w:rsid w:val="00401607"/>
    <w:rsid w:val="00401FF4"/>
    <w:rsid w:val="004028E6"/>
    <w:rsid w:val="0040386C"/>
    <w:rsid w:val="00403E67"/>
    <w:rsid w:val="00404A9C"/>
    <w:rsid w:val="00404BD2"/>
    <w:rsid w:val="0040575B"/>
    <w:rsid w:val="00405C9C"/>
    <w:rsid w:val="00405CDD"/>
    <w:rsid w:val="00406455"/>
    <w:rsid w:val="004076EA"/>
    <w:rsid w:val="00407989"/>
    <w:rsid w:val="00411539"/>
    <w:rsid w:val="004116F0"/>
    <w:rsid w:val="00412465"/>
    <w:rsid w:val="00412629"/>
    <w:rsid w:val="00412A0C"/>
    <w:rsid w:val="00412CCD"/>
    <w:rsid w:val="00412CF9"/>
    <w:rsid w:val="00412E31"/>
    <w:rsid w:val="00413763"/>
    <w:rsid w:val="00413C2C"/>
    <w:rsid w:val="00413ECF"/>
    <w:rsid w:val="00414144"/>
    <w:rsid w:val="004154B6"/>
    <w:rsid w:val="004158A9"/>
    <w:rsid w:val="00416A01"/>
    <w:rsid w:val="0041712A"/>
    <w:rsid w:val="00417282"/>
    <w:rsid w:val="00417C5E"/>
    <w:rsid w:val="00420B8B"/>
    <w:rsid w:val="00420C50"/>
    <w:rsid w:val="0042154A"/>
    <w:rsid w:val="00421CD3"/>
    <w:rsid w:val="00421F9F"/>
    <w:rsid w:val="0042215D"/>
    <w:rsid w:val="004245EA"/>
    <w:rsid w:val="0042503A"/>
    <w:rsid w:val="00425561"/>
    <w:rsid w:val="0042655B"/>
    <w:rsid w:val="00426A33"/>
    <w:rsid w:val="00430115"/>
    <w:rsid w:val="0043066E"/>
    <w:rsid w:val="004312A1"/>
    <w:rsid w:val="004315C7"/>
    <w:rsid w:val="00432A86"/>
    <w:rsid w:val="00432D0D"/>
    <w:rsid w:val="00433612"/>
    <w:rsid w:val="004351A7"/>
    <w:rsid w:val="00435931"/>
    <w:rsid w:val="004379F6"/>
    <w:rsid w:val="0044038A"/>
    <w:rsid w:val="004407A2"/>
    <w:rsid w:val="00440B78"/>
    <w:rsid w:val="00440F8E"/>
    <w:rsid w:val="004411C4"/>
    <w:rsid w:val="004422FB"/>
    <w:rsid w:val="00443A8F"/>
    <w:rsid w:val="00443E04"/>
    <w:rsid w:val="0044414C"/>
    <w:rsid w:val="004443AC"/>
    <w:rsid w:val="004444C8"/>
    <w:rsid w:val="00444AF2"/>
    <w:rsid w:val="00444F92"/>
    <w:rsid w:val="00445A79"/>
    <w:rsid w:val="00446142"/>
    <w:rsid w:val="00446B78"/>
    <w:rsid w:val="0044717E"/>
    <w:rsid w:val="00447962"/>
    <w:rsid w:val="00447E68"/>
    <w:rsid w:val="00447FFD"/>
    <w:rsid w:val="0045137D"/>
    <w:rsid w:val="00453251"/>
    <w:rsid w:val="00454C5F"/>
    <w:rsid w:val="00455532"/>
    <w:rsid w:val="0045563B"/>
    <w:rsid w:val="00455D5D"/>
    <w:rsid w:val="0045650A"/>
    <w:rsid w:val="0045773D"/>
    <w:rsid w:val="00460128"/>
    <w:rsid w:val="004606A5"/>
    <w:rsid w:val="00460D41"/>
    <w:rsid w:val="00460FF7"/>
    <w:rsid w:val="0046148D"/>
    <w:rsid w:val="00461A36"/>
    <w:rsid w:val="00461B4F"/>
    <w:rsid w:val="00461BEB"/>
    <w:rsid w:val="00461EF4"/>
    <w:rsid w:val="004620B6"/>
    <w:rsid w:val="0046257A"/>
    <w:rsid w:val="00465058"/>
    <w:rsid w:val="00465682"/>
    <w:rsid w:val="004663E5"/>
    <w:rsid w:val="004664B5"/>
    <w:rsid w:val="00467231"/>
    <w:rsid w:val="00467936"/>
    <w:rsid w:val="00467AFB"/>
    <w:rsid w:val="0047270A"/>
    <w:rsid w:val="0047350F"/>
    <w:rsid w:val="00474161"/>
    <w:rsid w:val="004755E2"/>
    <w:rsid w:val="004759FB"/>
    <w:rsid w:val="00475D6F"/>
    <w:rsid w:val="00475E25"/>
    <w:rsid w:val="0048175E"/>
    <w:rsid w:val="00481844"/>
    <w:rsid w:val="004827FB"/>
    <w:rsid w:val="00483B0D"/>
    <w:rsid w:val="00485C16"/>
    <w:rsid w:val="00485D76"/>
    <w:rsid w:val="00486D16"/>
    <w:rsid w:val="00486E3A"/>
    <w:rsid w:val="00487342"/>
    <w:rsid w:val="00487F35"/>
    <w:rsid w:val="004901AD"/>
    <w:rsid w:val="00491417"/>
    <w:rsid w:val="0049141F"/>
    <w:rsid w:val="00491509"/>
    <w:rsid w:val="00491753"/>
    <w:rsid w:val="00491F80"/>
    <w:rsid w:val="00491F9C"/>
    <w:rsid w:val="00492053"/>
    <w:rsid w:val="00492D82"/>
    <w:rsid w:val="0049330C"/>
    <w:rsid w:val="00493EAA"/>
    <w:rsid w:val="00495A91"/>
    <w:rsid w:val="00495AB8"/>
    <w:rsid w:val="00496460"/>
    <w:rsid w:val="004971FF"/>
    <w:rsid w:val="0049746B"/>
    <w:rsid w:val="00497482"/>
    <w:rsid w:val="00497E2B"/>
    <w:rsid w:val="004A0DBE"/>
    <w:rsid w:val="004A1193"/>
    <w:rsid w:val="004A26E2"/>
    <w:rsid w:val="004A2D02"/>
    <w:rsid w:val="004A32C7"/>
    <w:rsid w:val="004A32D4"/>
    <w:rsid w:val="004A3AB0"/>
    <w:rsid w:val="004A4494"/>
    <w:rsid w:val="004A469B"/>
    <w:rsid w:val="004A5203"/>
    <w:rsid w:val="004A740F"/>
    <w:rsid w:val="004B03CA"/>
    <w:rsid w:val="004B23CE"/>
    <w:rsid w:val="004B2910"/>
    <w:rsid w:val="004B367C"/>
    <w:rsid w:val="004B3BC2"/>
    <w:rsid w:val="004B4470"/>
    <w:rsid w:val="004B44E9"/>
    <w:rsid w:val="004B48C2"/>
    <w:rsid w:val="004B5C50"/>
    <w:rsid w:val="004B5C6E"/>
    <w:rsid w:val="004B5F98"/>
    <w:rsid w:val="004B6EFC"/>
    <w:rsid w:val="004B7139"/>
    <w:rsid w:val="004B71E7"/>
    <w:rsid w:val="004C00E0"/>
    <w:rsid w:val="004C2DE9"/>
    <w:rsid w:val="004C3907"/>
    <w:rsid w:val="004C48F4"/>
    <w:rsid w:val="004C5721"/>
    <w:rsid w:val="004C5B59"/>
    <w:rsid w:val="004C5D14"/>
    <w:rsid w:val="004C5FB5"/>
    <w:rsid w:val="004C61F3"/>
    <w:rsid w:val="004C6512"/>
    <w:rsid w:val="004C680B"/>
    <w:rsid w:val="004C7C7F"/>
    <w:rsid w:val="004D01F9"/>
    <w:rsid w:val="004D04FA"/>
    <w:rsid w:val="004D070C"/>
    <w:rsid w:val="004D0B48"/>
    <w:rsid w:val="004D0CBC"/>
    <w:rsid w:val="004D0D08"/>
    <w:rsid w:val="004D1091"/>
    <w:rsid w:val="004D14CC"/>
    <w:rsid w:val="004D17B4"/>
    <w:rsid w:val="004D2210"/>
    <w:rsid w:val="004D2488"/>
    <w:rsid w:val="004D2D1D"/>
    <w:rsid w:val="004D2D59"/>
    <w:rsid w:val="004D3207"/>
    <w:rsid w:val="004D33E7"/>
    <w:rsid w:val="004D3DC6"/>
    <w:rsid w:val="004D415C"/>
    <w:rsid w:val="004D47CA"/>
    <w:rsid w:val="004D4841"/>
    <w:rsid w:val="004D4B31"/>
    <w:rsid w:val="004D513C"/>
    <w:rsid w:val="004D52E8"/>
    <w:rsid w:val="004D52ED"/>
    <w:rsid w:val="004D5612"/>
    <w:rsid w:val="004D66E4"/>
    <w:rsid w:val="004D69FB"/>
    <w:rsid w:val="004D6C62"/>
    <w:rsid w:val="004E0CA2"/>
    <w:rsid w:val="004E12E4"/>
    <w:rsid w:val="004E14F2"/>
    <w:rsid w:val="004E2A7F"/>
    <w:rsid w:val="004E42F9"/>
    <w:rsid w:val="004E5109"/>
    <w:rsid w:val="004E53DE"/>
    <w:rsid w:val="004E5992"/>
    <w:rsid w:val="004E5DF4"/>
    <w:rsid w:val="004E6871"/>
    <w:rsid w:val="004E7496"/>
    <w:rsid w:val="004E7E05"/>
    <w:rsid w:val="004F00A3"/>
    <w:rsid w:val="004F01E5"/>
    <w:rsid w:val="004F0212"/>
    <w:rsid w:val="004F04A1"/>
    <w:rsid w:val="004F0E55"/>
    <w:rsid w:val="004F103E"/>
    <w:rsid w:val="004F1524"/>
    <w:rsid w:val="004F28B7"/>
    <w:rsid w:val="004F36F9"/>
    <w:rsid w:val="004F3976"/>
    <w:rsid w:val="004F3F78"/>
    <w:rsid w:val="004F4E98"/>
    <w:rsid w:val="004F5576"/>
    <w:rsid w:val="004F60EC"/>
    <w:rsid w:val="004F6575"/>
    <w:rsid w:val="005000F0"/>
    <w:rsid w:val="0050070D"/>
    <w:rsid w:val="00500905"/>
    <w:rsid w:val="00501034"/>
    <w:rsid w:val="00501A58"/>
    <w:rsid w:val="00502798"/>
    <w:rsid w:val="005030FE"/>
    <w:rsid w:val="00503288"/>
    <w:rsid w:val="00504950"/>
    <w:rsid w:val="00505623"/>
    <w:rsid w:val="00506B5C"/>
    <w:rsid w:val="00506BF2"/>
    <w:rsid w:val="005071CD"/>
    <w:rsid w:val="005074F6"/>
    <w:rsid w:val="005074F8"/>
    <w:rsid w:val="00507AB5"/>
    <w:rsid w:val="00507F56"/>
    <w:rsid w:val="0051188C"/>
    <w:rsid w:val="005118B8"/>
    <w:rsid w:val="00511AE0"/>
    <w:rsid w:val="00511D9B"/>
    <w:rsid w:val="00512890"/>
    <w:rsid w:val="00513536"/>
    <w:rsid w:val="00513556"/>
    <w:rsid w:val="00514B99"/>
    <w:rsid w:val="005158F5"/>
    <w:rsid w:val="00516163"/>
    <w:rsid w:val="0051668F"/>
    <w:rsid w:val="00516B10"/>
    <w:rsid w:val="00516C39"/>
    <w:rsid w:val="00516D8D"/>
    <w:rsid w:val="00517B89"/>
    <w:rsid w:val="00517E51"/>
    <w:rsid w:val="005204C0"/>
    <w:rsid w:val="00520F65"/>
    <w:rsid w:val="005219D6"/>
    <w:rsid w:val="00522B95"/>
    <w:rsid w:val="0052315B"/>
    <w:rsid w:val="0052325B"/>
    <w:rsid w:val="005234A7"/>
    <w:rsid w:val="0052432D"/>
    <w:rsid w:val="0052436F"/>
    <w:rsid w:val="005259B5"/>
    <w:rsid w:val="00526177"/>
    <w:rsid w:val="005274E7"/>
    <w:rsid w:val="00527564"/>
    <w:rsid w:val="0053059D"/>
    <w:rsid w:val="005308CC"/>
    <w:rsid w:val="00530978"/>
    <w:rsid w:val="0053140C"/>
    <w:rsid w:val="00532742"/>
    <w:rsid w:val="0053464F"/>
    <w:rsid w:val="00534D70"/>
    <w:rsid w:val="00534E8E"/>
    <w:rsid w:val="00535195"/>
    <w:rsid w:val="0053644C"/>
    <w:rsid w:val="00540110"/>
    <w:rsid w:val="00540AE2"/>
    <w:rsid w:val="0054130B"/>
    <w:rsid w:val="00541EB5"/>
    <w:rsid w:val="005420CA"/>
    <w:rsid w:val="00542222"/>
    <w:rsid w:val="005429D2"/>
    <w:rsid w:val="00543F1C"/>
    <w:rsid w:val="00543FFA"/>
    <w:rsid w:val="00544E6E"/>
    <w:rsid w:val="005453D1"/>
    <w:rsid w:val="005455FE"/>
    <w:rsid w:val="005457C7"/>
    <w:rsid w:val="005458DE"/>
    <w:rsid w:val="00545BFF"/>
    <w:rsid w:val="00546D62"/>
    <w:rsid w:val="00547D91"/>
    <w:rsid w:val="00547F95"/>
    <w:rsid w:val="00550483"/>
    <w:rsid w:val="005507FF"/>
    <w:rsid w:val="00550C6C"/>
    <w:rsid w:val="005511A0"/>
    <w:rsid w:val="00551A46"/>
    <w:rsid w:val="00551FF1"/>
    <w:rsid w:val="005524FA"/>
    <w:rsid w:val="00552E15"/>
    <w:rsid w:val="00554BBB"/>
    <w:rsid w:val="005555DA"/>
    <w:rsid w:val="00556523"/>
    <w:rsid w:val="0055675B"/>
    <w:rsid w:val="00556D90"/>
    <w:rsid w:val="00557916"/>
    <w:rsid w:val="00557A6F"/>
    <w:rsid w:val="00557E80"/>
    <w:rsid w:val="00557EB6"/>
    <w:rsid w:val="00560A67"/>
    <w:rsid w:val="00560CFC"/>
    <w:rsid w:val="00561059"/>
    <w:rsid w:val="0056302F"/>
    <w:rsid w:val="00563936"/>
    <w:rsid w:val="00563C94"/>
    <w:rsid w:val="005652CF"/>
    <w:rsid w:val="00565411"/>
    <w:rsid w:val="00565D06"/>
    <w:rsid w:val="00567622"/>
    <w:rsid w:val="0056791B"/>
    <w:rsid w:val="0057030D"/>
    <w:rsid w:val="00570610"/>
    <w:rsid w:val="00570CE9"/>
    <w:rsid w:val="00570EF6"/>
    <w:rsid w:val="00570FF1"/>
    <w:rsid w:val="00571308"/>
    <w:rsid w:val="0057280C"/>
    <w:rsid w:val="00572C3F"/>
    <w:rsid w:val="00573213"/>
    <w:rsid w:val="00573993"/>
    <w:rsid w:val="00573C52"/>
    <w:rsid w:val="00574793"/>
    <w:rsid w:val="00575DC2"/>
    <w:rsid w:val="00575F40"/>
    <w:rsid w:val="0057725D"/>
    <w:rsid w:val="00582563"/>
    <w:rsid w:val="00582A2C"/>
    <w:rsid w:val="00583EE5"/>
    <w:rsid w:val="00583FBC"/>
    <w:rsid w:val="0058529E"/>
    <w:rsid w:val="005854CD"/>
    <w:rsid w:val="005859CB"/>
    <w:rsid w:val="00585CA3"/>
    <w:rsid w:val="00586158"/>
    <w:rsid w:val="00586C54"/>
    <w:rsid w:val="00586E33"/>
    <w:rsid w:val="00586F9B"/>
    <w:rsid w:val="00590A99"/>
    <w:rsid w:val="00592DA6"/>
    <w:rsid w:val="005935BC"/>
    <w:rsid w:val="005951FF"/>
    <w:rsid w:val="00595557"/>
    <w:rsid w:val="0059557F"/>
    <w:rsid w:val="00596417"/>
    <w:rsid w:val="005966DC"/>
    <w:rsid w:val="00596CFD"/>
    <w:rsid w:val="00597025"/>
    <w:rsid w:val="005976F6"/>
    <w:rsid w:val="005A007F"/>
    <w:rsid w:val="005A02F3"/>
    <w:rsid w:val="005A13D4"/>
    <w:rsid w:val="005A2455"/>
    <w:rsid w:val="005A3BFF"/>
    <w:rsid w:val="005A74EE"/>
    <w:rsid w:val="005B06E1"/>
    <w:rsid w:val="005B184E"/>
    <w:rsid w:val="005B18BF"/>
    <w:rsid w:val="005B2309"/>
    <w:rsid w:val="005B282E"/>
    <w:rsid w:val="005B3D6B"/>
    <w:rsid w:val="005B43CF"/>
    <w:rsid w:val="005B4621"/>
    <w:rsid w:val="005B4892"/>
    <w:rsid w:val="005B49A4"/>
    <w:rsid w:val="005B684C"/>
    <w:rsid w:val="005C10A1"/>
    <w:rsid w:val="005C10EE"/>
    <w:rsid w:val="005C1506"/>
    <w:rsid w:val="005C2540"/>
    <w:rsid w:val="005C2CE2"/>
    <w:rsid w:val="005C2E3C"/>
    <w:rsid w:val="005C3613"/>
    <w:rsid w:val="005C3CAC"/>
    <w:rsid w:val="005C3CB9"/>
    <w:rsid w:val="005C4102"/>
    <w:rsid w:val="005C425F"/>
    <w:rsid w:val="005C4B62"/>
    <w:rsid w:val="005C50D5"/>
    <w:rsid w:val="005C6A53"/>
    <w:rsid w:val="005C6CD1"/>
    <w:rsid w:val="005C72DA"/>
    <w:rsid w:val="005C7B8F"/>
    <w:rsid w:val="005D0448"/>
    <w:rsid w:val="005D0A86"/>
    <w:rsid w:val="005D0FB2"/>
    <w:rsid w:val="005D1084"/>
    <w:rsid w:val="005D1A64"/>
    <w:rsid w:val="005D1E58"/>
    <w:rsid w:val="005D1F03"/>
    <w:rsid w:val="005D20B2"/>
    <w:rsid w:val="005D30A9"/>
    <w:rsid w:val="005D4D39"/>
    <w:rsid w:val="005D64FC"/>
    <w:rsid w:val="005D7511"/>
    <w:rsid w:val="005D7A4E"/>
    <w:rsid w:val="005E0362"/>
    <w:rsid w:val="005E0748"/>
    <w:rsid w:val="005E0E69"/>
    <w:rsid w:val="005E0F44"/>
    <w:rsid w:val="005E17A4"/>
    <w:rsid w:val="005E1932"/>
    <w:rsid w:val="005E1ACC"/>
    <w:rsid w:val="005E1E7E"/>
    <w:rsid w:val="005E2148"/>
    <w:rsid w:val="005E23E3"/>
    <w:rsid w:val="005E2F39"/>
    <w:rsid w:val="005E3009"/>
    <w:rsid w:val="005E3040"/>
    <w:rsid w:val="005E5548"/>
    <w:rsid w:val="005E5B88"/>
    <w:rsid w:val="005E6733"/>
    <w:rsid w:val="005E68CB"/>
    <w:rsid w:val="005E6CBF"/>
    <w:rsid w:val="005E6D1B"/>
    <w:rsid w:val="005E70D9"/>
    <w:rsid w:val="005E778B"/>
    <w:rsid w:val="005F0141"/>
    <w:rsid w:val="005F04FC"/>
    <w:rsid w:val="005F111C"/>
    <w:rsid w:val="005F2CA2"/>
    <w:rsid w:val="005F2DA5"/>
    <w:rsid w:val="005F32EE"/>
    <w:rsid w:val="005F4493"/>
    <w:rsid w:val="005F48C2"/>
    <w:rsid w:val="005F4924"/>
    <w:rsid w:val="005F4C67"/>
    <w:rsid w:val="005F52E1"/>
    <w:rsid w:val="005F72FC"/>
    <w:rsid w:val="005F7A99"/>
    <w:rsid w:val="005F7F68"/>
    <w:rsid w:val="0060229B"/>
    <w:rsid w:val="00602D95"/>
    <w:rsid w:val="0060675F"/>
    <w:rsid w:val="00607A5B"/>
    <w:rsid w:val="0061039E"/>
    <w:rsid w:val="00610442"/>
    <w:rsid w:val="00611765"/>
    <w:rsid w:val="00611B02"/>
    <w:rsid w:val="00611C5D"/>
    <w:rsid w:val="00612BE6"/>
    <w:rsid w:val="00614046"/>
    <w:rsid w:val="00614333"/>
    <w:rsid w:val="00615DDB"/>
    <w:rsid w:val="00615FAB"/>
    <w:rsid w:val="006165BF"/>
    <w:rsid w:val="00616B61"/>
    <w:rsid w:val="00617100"/>
    <w:rsid w:val="006171D2"/>
    <w:rsid w:val="00617253"/>
    <w:rsid w:val="006172C6"/>
    <w:rsid w:val="006204EA"/>
    <w:rsid w:val="0062059E"/>
    <w:rsid w:val="00620CB7"/>
    <w:rsid w:val="00621532"/>
    <w:rsid w:val="0062175A"/>
    <w:rsid w:val="00621B62"/>
    <w:rsid w:val="00624F98"/>
    <w:rsid w:val="0062523D"/>
    <w:rsid w:val="00625416"/>
    <w:rsid w:val="006256C6"/>
    <w:rsid w:val="006261FF"/>
    <w:rsid w:val="0062622E"/>
    <w:rsid w:val="00626CD8"/>
    <w:rsid w:val="00627B94"/>
    <w:rsid w:val="006306F4"/>
    <w:rsid w:val="00631B51"/>
    <w:rsid w:val="00633428"/>
    <w:rsid w:val="00633964"/>
    <w:rsid w:val="00634BC5"/>
    <w:rsid w:val="00635234"/>
    <w:rsid w:val="00635D54"/>
    <w:rsid w:val="00636001"/>
    <w:rsid w:val="0063659D"/>
    <w:rsid w:val="00637B32"/>
    <w:rsid w:val="006404FD"/>
    <w:rsid w:val="00640FAD"/>
    <w:rsid w:val="0064134B"/>
    <w:rsid w:val="006417D2"/>
    <w:rsid w:val="00641876"/>
    <w:rsid w:val="0064259E"/>
    <w:rsid w:val="00642CE7"/>
    <w:rsid w:val="006432BF"/>
    <w:rsid w:val="006433D0"/>
    <w:rsid w:val="0064367F"/>
    <w:rsid w:val="006439BD"/>
    <w:rsid w:val="00644CBA"/>
    <w:rsid w:val="00644FBF"/>
    <w:rsid w:val="006456D2"/>
    <w:rsid w:val="0064649E"/>
    <w:rsid w:val="00646DC6"/>
    <w:rsid w:val="00647051"/>
    <w:rsid w:val="006477F5"/>
    <w:rsid w:val="00647890"/>
    <w:rsid w:val="00650BD5"/>
    <w:rsid w:val="00650D74"/>
    <w:rsid w:val="00651858"/>
    <w:rsid w:val="00652AB8"/>
    <w:rsid w:val="00654F1D"/>
    <w:rsid w:val="006564F8"/>
    <w:rsid w:val="00656875"/>
    <w:rsid w:val="0066074A"/>
    <w:rsid w:val="0066243A"/>
    <w:rsid w:val="006629B0"/>
    <w:rsid w:val="00663B57"/>
    <w:rsid w:val="00663C01"/>
    <w:rsid w:val="00663F32"/>
    <w:rsid w:val="006654D0"/>
    <w:rsid w:val="006655BF"/>
    <w:rsid w:val="00665974"/>
    <w:rsid w:val="00665F52"/>
    <w:rsid w:val="00670690"/>
    <w:rsid w:val="0067138B"/>
    <w:rsid w:val="00672328"/>
    <w:rsid w:val="00672E77"/>
    <w:rsid w:val="006731E3"/>
    <w:rsid w:val="00673E3B"/>
    <w:rsid w:val="006745C6"/>
    <w:rsid w:val="006766BD"/>
    <w:rsid w:val="006770C4"/>
    <w:rsid w:val="0067734E"/>
    <w:rsid w:val="00677350"/>
    <w:rsid w:val="00677579"/>
    <w:rsid w:val="00677A12"/>
    <w:rsid w:val="00677CF3"/>
    <w:rsid w:val="00677E0D"/>
    <w:rsid w:val="006806AC"/>
    <w:rsid w:val="006806EB"/>
    <w:rsid w:val="00680AA9"/>
    <w:rsid w:val="00680C26"/>
    <w:rsid w:val="00682D85"/>
    <w:rsid w:val="006838AA"/>
    <w:rsid w:val="00683F7E"/>
    <w:rsid w:val="00684D2C"/>
    <w:rsid w:val="00686101"/>
    <w:rsid w:val="006864C0"/>
    <w:rsid w:val="00687873"/>
    <w:rsid w:val="00687EB9"/>
    <w:rsid w:val="00690D55"/>
    <w:rsid w:val="00691640"/>
    <w:rsid w:val="00691BB4"/>
    <w:rsid w:val="006922DF"/>
    <w:rsid w:val="00692951"/>
    <w:rsid w:val="00692C83"/>
    <w:rsid w:val="00692EC9"/>
    <w:rsid w:val="00693A13"/>
    <w:rsid w:val="00694CEB"/>
    <w:rsid w:val="006961ED"/>
    <w:rsid w:val="0069697B"/>
    <w:rsid w:val="00696BCE"/>
    <w:rsid w:val="00696C70"/>
    <w:rsid w:val="00696E08"/>
    <w:rsid w:val="00697203"/>
    <w:rsid w:val="006A156F"/>
    <w:rsid w:val="006A1B6E"/>
    <w:rsid w:val="006A2600"/>
    <w:rsid w:val="006A30D0"/>
    <w:rsid w:val="006A35D8"/>
    <w:rsid w:val="006A3E1F"/>
    <w:rsid w:val="006A454A"/>
    <w:rsid w:val="006A4972"/>
    <w:rsid w:val="006A622B"/>
    <w:rsid w:val="006A6AE0"/>
    <w:rsid w:val="006A7490"/>
    <w:rsid w:val="006A7E46"/>
    <w:rsid w:val="006B02E4"/>
    <w:rsid w:val="006B0C3C"/>
    <w:rsid w:val="006B0DEB"/>
    <w:rsid w:val="006B28AB"/>
    <w:rsid w:val="006B2BBB"/>
    <w:rsid w:val="006B350B"/>
    <w:rsid w:val="006B35D8"/>
    <w:rsid w:val="006B3A71"/>
    <w:rsid w:val="006B3E0B"/>
    <w:rsid w:val="006B4141"/>
    <w:rsid w:val="006B49EB"/>
    <w:rsid w:val="006B4C8F"/>
    <w:rsid w:val="006B50B3"/>
    <w:rsid w:val="006B51CE"/>
    <w:rsid w:val="006B5A89"/>
    <w:rsid w:val="006C00AE"/>
    <w:rsid w:val="006C0BEC"/>
    <w:rsid w:val="006C113F"/>
    <w:rsid w:val="006C1514"/>
    <w:rsid w:val="006C1F86"/>
    <w:rsid w:val="006C24A8"/>
    <w:rsid w:val="006C2A76"/>
    <w:rsid w:val="006C2F9A"/>
    <w:rsid w:val="006C3EA9"/>
    <w:rsid w:val="006C48EB"/>
    <w:rsid w:val="006C4BA7"/>
    <w:rsid w:val="006C53CF"/>
    <w:rsid w:val="006C55D1"/>
    <w:rsid w:val="006C60A4"/>
    <w:rsid w:val="006C67C6"/>
    <w:rsid w:val="006C7DB2"/>
    <w:rsid w:val="006C7DEF"/>
    <w:rsid w:val="006D08FB"/>
    <w:rsid w:val="006D147C"/>
    <w:rsid w:val="006D2115"/>
    <w:rsid w:val="006D34DA"/>
    <w:rsid w:val="006D36AD"/>
    <w:rsid w:val="006D3980"/>
    <w:rsid w:val="006D4401"/>
    <w:rsid w:val="006D49F9"/>
    <w:rsid w:val="006D4ED5"/>
    <w:rsid w:val="006D4FD9"/>
    <w:rsid w:val="006D5A9C"/>
    <w:rsid w:val="006D6FAB"/>
    <w:rsid w:val="006D70C7"/>
    <w:rsid w:val="006D79E0"/>
    <w:rsid w:val="006E1096"/>
    <w:rsid w:val="006E1447"/>
    <w:rsid w:val="006E2665"/>
    <w:rsid w:val="006E2B03"/>
    <w:rsid w:val="006E2B78"/>
    <w:rsid w:val="006E4BDE"/>
    <w:rsid w:val="006E582A"/>
    <w:rsid w:val="006E5C9D"/>
    <w:rsid w:val="006E778A"/>
    <w:rsid w:val="006E77D3"/>
    <w:rsid w:val="006F0018"/>
    <w:rsid w:val="006F072F"/>
    <w:rsid w:val="006F156E"/>
    <w:rsid w:val="006F2128"/>
    <w:rsid w:val="006F249D"/>
    <w:rsid w:val="006F32C5"/>
    <w:rsid w:val="006F37D8"/>
    <w:rsid w:val="006F3CF1"/>
    <w:rsid w:val="006F3E10"/>
    <w:rsid w:val="006F4107"/>
    <w:rsid w:val="006F41B1"/>
    <w:rsid w:val="006F5545"/>
    <w:rsid w:val="006F58FD"/>
    <w:rsid w:val="006F64A0"/>
    <w:rsid w:val="006F701A"/>
    <w:rsid w:val="00700BF5"/>
    <w:rsid w:val="00700D04"/>
    <w:rsid w:val="0070158A"/>
    <w:rsid w:val="007019A1"/>
    <w:rsid w:val="00701FA6"/>
    <w:rsid w:val="007028D4"/>
    <w:rsid w:val="00703AAE"/>
    <w:rsid w:val="00703B57"/>
    <w:rsid w:val="00705183"/>
    <w:rsid w:val="007059E1"/>
    <w:rsid w:val="00706223"/>
    <w:rsid w:val="00706357"/>
    <w:rsid w:val="0070645B"/>
    <w:rsid w:val="0070720B"/>
    <w:rsid w:val="007107C3"/>
    <w:rsid w:val="007109A4"/>
    <w:rsid w:val="0071155C"/>
    <w:rsid w:val="00712660"/>
    <w:rsid w:val="0071269A"/>
    <w:rsid w:val="00712AFB"/>
    <w:rsid w:val="00713AFA"/>
    <w:rsid w:val="00714534"/>
    <w:rsid w:val="007145DD"/>
    <w:rsid w:val="00715154"/>
    <w:rsid w:val="00715340"/>
    <w:rsid w:val="007153C4"/>
    <w:rsid w:val="0071584C"/>
    <w:rsid w:val="00715EBC"/>
    <w:rsid w:val="007161F7"/>
    <w:rsid w:val="0071653B"/>
    <w:rsid w:val="0071717C"/>
    <w:rsid w:val="00717D9C"/>
    <w:rsid w:val="00721711"/>
    <w:rsid w:val="007230DF"/>
    <w:rsid w:val="00723F4E"/>
    <w:rsid w:val="007247D2"/>
    <w:rsid w:val="007265C8"/>
    <w:rsid w:val="00727378"/>
    <w:rsid w:val="0072737B"/>
    <w:rsid w:val="007277BB"/>
    <w:rsid w:val="00727AEA"/>
    <w:rsid w:val="00727DB9"/>
    <w:rsid w:val="00727F24"/>
    <w:rsid w:val="007309AC"/>
    <w:rsid w:val="00731DFA"/>
    <w:rsid w:val="00732887"/>
    <w:rsid w:val="00732A74"/>
    <w:rsid w:val="0073314A"/>
    <w:rsid w:val="00734588"/>
    <w:rsid w:val="00734B4B"/>
    <w:rsid w:val="0073544A"/>
    <w:rsid w:val="00735B00"/>
    <w:rsid w:val="007360BA"/>
    <w:rsid w:val="00736A25"/>
    <w:rsid w:val="0073717B"/>
    <w:rsid w:val="00740587"/>
    <w:rsid w:val="0074173D"/>
    <w:rsid w:val="007420D5"/>
    <w:rsid w:val="00742C04"/>
    <w:rsid w:val="00743417"/>
    <w:rsid w:val="0074369F"/>
    <w:rsid w:val="00744D56"/>
    <w:rsid w:val="007455DE"/>
    <w:rsid w:val="007458D1"/>
    <w:rsid w:val="00746607"/>
    <w:rsid w:val="00747F93"/>
    <w:rsid w:val="0075082E"/>
    <w:rsid w:val="007517AE"/>
    <w:rsid w:val="00752525"/>
    <w:rsid w:val="00752543"/>
    <w:rsid w:val="007527CA"/>
    <w:rsid w:val="00752969"/>
    <w:rsid w:val="00752B91"/>
    <w:rsid w:val="00753C0C"/>
    <w:rsid w:val="0075484F"/>
    <w:rsid w:val="00755B52"/>
    <w:rsid w:val="00755BDC"/>
    <w:rsid w:val="0075699B"/>
    <w:rsid w:val="00756D15"/>
    <w:rsid w:val="00757154"/>
    <w:rsid w:val="00760C74"/>
    <w:rsid w:val="00761689"/>
    <w:rsid w:val="00761E60"/>
    <w:rsid w:val="00761F7E"/>
    <w:rsid w:val="00762A08"/>
    <w:rsid w:val="007632FD"/>
    <w:rsid w:val="00763487"/>
    <w:rsid w:val="007639F8"/>
    <w:rsid w:val="007641FC"/>
    <w:rsid w:val="00766743"/>
    <w:rsid w:val="00767E68"/>
    <w:rsid w:val="007700D4"/>
    <w:rsid w:val="007703AE"/>
    <w:rsid w:val="0077073C"/>
    <w:rsid w:val="00770CEE"/>
    <w:rsid w:val="007715D7"/>
    <w:rsid w:val="00771F0B"/>
    <w:rsid w:val="007721FA"/>
    <w:rsid w:val="00772690"/>
    <w:rsid w:val="007756D7"/>
    <w:rsid w:val="00775E0D"/>
    <w:rsid w:val="00777A3B"/>
    <w:rsid w:val="00777D46"/>
    <w:rsid w:val="00777E09"/>
    <w:rsid w:val="00777FAA"/>
    <w:rsid w:val="007807B2"/>
    <w:rsid w:val="00780F77"/>
    <w:rsid w:val="00782FE7"/>
    <w:rsid w:val="00783C0A"/>
    <w:rsid w:val="00783E7E"/>
    <w:rsid w:val="007840B6"/>
    <w:rsid w:val="007858EE"/>
    <w:rsid w:val="00785918"/>
    <w:rsid w:val="00786392"/>
    <w:rsid w:val="007864FF"/>
    <w:rsid w:val="007867EF"/>
    <w:rsid w:val="0078687C"/>
    <w:rsid w:val="00786CE1"/>
    <w:rsid w:val="00786FA4"/>
    <w:rsid w:val="00787351"/>
    <w:rsid w:val="0078775D"/>
    <w:rsid w:val="00787B7B"/>
    <w:rsid w:val="007901D6"/>
    <w:rsid w:val="00791326"/>
    <w:rsid w:val="0079184F"/>
    <w:rsid w:val="00792272"/>
    <w:rsid w:val="00793F59"/>
    <w:rsid w:val="0079477F"/>
    <w:rsid w:val="00796599"/>
    <w:rsid w:val="007972CD"/>
    <w:rsid w:val="007A0AE3"/>
    <w:rsid w:val="007A235D"/>
    <w:rsid w:val="007A292D"/>
    <w:rsid w:val="007A3C65"/>
    <w:rsid w:val="007A3E1F"/>
    <w:rsid w:val="007A44CA"/>
    <w:rsid w:val="007A4E3E"/>
    <w:rsid w:val="007A51DF"/>
    <w:rsid w:val="007A6F83"/>
    <w:rsid w:val="007A71D8"/>
    <w:rsid w:val="007B0652"/>
    <w:rsid w:val="007B06BB"/>
    <w:rsid w:val="007B0936"/>
    <w:rsid w:val="007B2060"/>
    <w:rsid w:val="007B2228"/>
    <w:rsid w:val="007B2BB9"/>
    <w:rsid w:val="007B2CD8"/>
    <w:rsid w:val="007B3486"/>
    <w:rsid w:val="007B37FF"/>
    <w:rsid w:val="007B3CF4"/>
    <w:rsid w:val="007B4125"/>
    <w:rsid w:val="007B50EB"/>
    <w:rsid w:val="007B549B"/>
    <w:rsid w:val="007B58D8"/>
    <w:rsid w:val="007B6726"/>
    <w:rsid w:val="007B6960"/>
    <w:rsid w:val="007B6BD0"/>
    <w:rsid w:val="007B7308"/>
    <w:rsid w:val="007B7379"/>
    <w:rsid w:val="007B74D0"/>
    <w:rsid w:val="007B799F"/>
    <w:rsid w:val="007B7ADF"/>
    <w:rsid w:val="007C05DE"/>
    <w:rsid w:val="007C064C"/>
    <w:rsid w:val="007C0AD9"/>
    <w:rsid w:val="007C0FA2"/>
    <w:rsid w:val="007C1465"/>
    <w:rsid w:val="007C1664"/>
    <w:rsid w:val="007C2D7D"/>
    <w:rsid w:val="007C32DF"/>
    <w:rsid w:val="007C338C"/>
    <w:rsid w:val="007C47E8"/>
    <w:rsid w:val="007C488B"/>
    <w:rsid w:val="007C4F33"/>
    <w:rsid w:val="007C5A45"/>
    <w:rsid w:val="007C66B0"/>
    <w:rsid w:val="007C69E3"/>
    <w:rsid w:val="007C6C38"/>
    <w:rsid w:val="007C6D72"/>
    <w:rsid w:val="007C6E33"/>
    <w:rsid w:val="007C7251"/>
    <w:rsid w:val="007C7611"/>
    <w:rsid w:val="007C7918"/>
    <w:rsid w:val="007D0508"/>
    <w:rsid w:val="007D07AE"/>
    <w:rsid w:val="007D0A8A"/>
    <w:rsid w:val="007D0F81"/>
    <w:rsid w:val="007D1568"/>
    <w:rsid w:val="007D1D15"/>
    <w:rsid w:val="007D1DD2"/>
    <w:rsid w:val="007D2429"/>
    <w:rsid w:val="007D252F"/>
    <w:rsid w:val="007D2546"/>
    <w:rsid w:val="007D343C"/>
    <w:rsid w:val="007D3D6B"/>
    <w:rsid w:val="007D4340"/>
    <w:rsid w:val="007D5271"/>
    <w:rsid w:val="007D5490"/>
    <w:rsid w:val="007D5512"/>
    <w:rsid w:val="007D63E5"/>
    <w:rsid w:val="007D6AE7"/>
    <w:rsid w:val="007D6CE5"/>
    <w:rsid w:val="007E0405"/>
    <w:rsid w:val="007E0641"/>
    <w:rsid w:val="007E2CF8"/>
    <w:rsid w:val="007E3F76"/>
    <w:rsid w:val="007E404E"/>
    <w:rsid w:val="007E451B"/>
    <w:rsid w:val="007E4771"/>
    <w:rsid w:val="007E4890"/>
    <w:rsid w:val="007E4B3F"/>
    <w:rsid w:val="007E5597"/>
    <w:rsid w:val="007E5A88"/>
    <w:rsid w:val="007E6C09"/>
    <w:rsid w:val="007E6E52"/>
    <w:rsid w:val="007F07FA"/>
    <w:rsid w:val="007F0C8F"/>
    <w:rsid w:val="007F0D30"/>
    <w:rsid w:val="007F0FD8"/>
    <w:rsid w:val="007F145E"/>
    <w:rsid w:val="007F2832"/>
    <w:rsid w:val="007F2D6B"/>
    <w:rsid w:val="007F3B52"/>
    <w:rsid w:val="007F530D"/>
    <w:rsid w:val="007F5428"/>
    <w:rsid w:val="007F58A2"/>
    <w:rsid w:val="007F5AB1"/>
    <w:rsid w:val="007F66C7"/>
    <w:rsid w:val="007F686E"/>
    <w:rsid w:val="007F7822"/>
    <w:rsid w:val="00800C80"/>
    <w:rsid w:val="00800EAA"/>
    <w:rsid w:val="008010A5"/>
    <w:rsid w:val="008011C7"/>
    <w:rsid w:val="008026B8"/>
    <w:rsid w:val="00802AEF"/>
    <w:rsid w:val="00804D30"/>
    <w:rsid w:val="00804E56"/>
    <w:rsid w:val="00804E85"/>
    <w:rsid w:val="008055EF"/>
    <w:rsid w:val="00805BAA"/>
    <w:rsid w:val="00805CA8"/>
    <w:rsid w:val="008063D7"/>
    <w:rsid w:val="00810C18"/>
    <w:rsid w:val="008119F5"/>
    <w:rsid w:val="00811C40"/>
    <w:rsid w:val="00811EC6"/>
    <w:rsid w:val="008148B1"/>
    <w:rsid w:val="00815454"/>
    <w:rsid w:val="0081556E"/>
    <w:rsid w:val="00815B49"/>
    <w:rsid w:val="00815FF1"/>
    <w:rsid w:val="008164F8"/>
    <w:rsid w:val="008165B0"/>
    <w:rsid w:val="00817B91"/>
    <w:rsid w:val="00817F89"/>
    <w:rsid w:val="0082017F"/>
    <w:rsid w:val="008212C8"/>
    <w:rsid w:val="0082148D"/>
    <w:rsid w:val="008234E6"/>
    <w:rsid w:val="00823FB8"/>
    <w:rsid w:val="00825016"/>
    <w:rsid w:val="00825C94"/>
    <w:rsid w:val="00825E7A"/>
    <w:rsid w:val="0082745F"/>
    <w:rsid w:val="00827AE6"/>
    <w:rsid w:val="00827E2A"/>
    <w:rsid w:val="0083012D"/>
    <w:rsid w:val="00830580"/>
    <w:rsid w:val="00832F05"/>
    <w:rsid w:val="008335E2"/>
    <w:rsid w:val="0083380C"/>
    <w:rsid w:val="00833CDA"/>
    <w:rsid w:val="0083410A"/>
    <w:rsid w:val="00834274"/>
    <w:rsid w:val="00834B0F"/>
    <w:rsid w:val="00834B58"/>
    <w:rsid w:val="00834FC4"/>
    <w:rsid w:val="008358EC"/>
    <w:rsid w:val="00836972"/>
    <w:rsid w:val="0083699D"/>
    <w:rsid w:val="00836A08"/>
    <w:rsid w:val="00836C15"/>
    <w:rsid w:val="0083701F"/>
    <w:rsid w:val="00837848"/>
    <w:rsid w:val="00837AD8"/>
    <w:rsid w:val="00837B52"/>
    <w:rsid w:val="0084014C"/>
    <w:rsid w:val="00840282"/>
    <w:rsid w:val="0084035D"/>
    <w:rsid w:val="00841375"/>
    <w:rsid w:val="0084182A"/>
    <w:rsid w:val="0084227A"/>
    <w:rsid w:val="008434D9"/>
    <w:rsid w:val="00843857"/>
    <w:rsid w:val="00844795"/>
    <w:rsid w:val="00844AAD"/>
    <w:rsid w:val="00845948"/>
    <w:rsid w:val="00845D89"/>
    <w:rsid w:val="0084644F"/>
    <w:rsid w:val="00850706"/>
    <w:rsid w:val="008513D5"/>
    <w:rsid w:val="00851EF1"/>
    <w:rsid w:val="008522DA"/>
    <w:rsid w:val="00852988"/>
    <w:rsid w:val="00856EAF"/>
    <w:rsid w:val="00860290"/>
    <w:rsid w:val="00860E09"/>
    <w:rsid w:val="00862D04"/>
    <w:rsid w:val="008634CA"/>
    <w:rsid w:val="00863648"/>
    <w:rsid w:val="00864A30"/>
    <w:rsid w:val="00865075"/>
    <w:rsid w:val="00866475"/>
    <w:rsid w:val="008664EB"/>
    <w:rsid w:val="0086741E"/>
    <w:rsid w:val="00867519"/>
    <w:rsid w:val="00870E7E"/>
    <w:rsid w:val="00871FC0"/>
    <w:rsid w:val="0087299B"/>
    <w:rsid w:val="00873407"/>
    <w:rsid w:val="00874472"/>
    <w:rsid w:val="00874AF1"/>
    <w:rsid w:val="00875077"/>
    <w:rsid w:val="00875092"/>
    <w:rsid w:val="008752D1"/>
    <w:rsid w:val="00875C5E"/>
    <w:rsid w:val="0087654F"/>
    <w:rsid w:val="008769D9"/>
    <w:rsid w:val="00876F7B"/>
    <w:rsid w:val="00877EF0"/>
    <w:rsid w:val="00880CAB"/>
    <w:rsid w:val="00881034"/>
    <w:rsid w:val="0088343E"/>
    <w:rsid w:val="0088399D"/>
    <w:rsid w:val="0088471F"/>
    <w:rsid w:val="00884A53"/>
    <w:rsid w:val="00884DCF"/>
    <w:rsid w:val="00884E95"/>
    <w:rsid w:val="00885299"/>
    <w:rsid w:val="00885A3C"/>
    <w:rsid w:val="00886035"/>
    <w:rsid w:val="008860C4"/>
    <w:rsid w:val="00886268"/>
    <w:rsid w:val="00886759"/>
    <w:rsid w:val="00886877"/>
    <w:rsid w:val="00886DBA"/>
    <w:rsid w:val="00887212"/>
    <w:rsid w:val="00887D5A"/>
    <w:rsid w:val="00887E83"/>
    <w:rsid w:val="00890129"/>
    <w:rsid w:val="00890EFF"/>
    <w:rsid w:val="00891673"/>
    <w:rsid w:val="00892040"/>
    <w:rsid w:val="008938E3"/>
    <w:rsid w:val="00893FF1"/>
    <w:rsid w:val="0089447E"/>
    <w:rsid w:val="00895047"/>
    <w:rsid w:val="00895766"/>
    <w:rsid w:val="00896D80"/>
    <w:rsid w:val="008978A3"/>
    <w:rsid w:val="008978C5"/>
    <w:rsid w:val="008A10CB"/>
    <w:rsid w:val="008A325E"/>
    <w:rsid w:val="008A46C0"/>
    <w:rsid w:val="008A4AC1"/>
    <w:rsid w:val="008A5643"/>
    <w:rsid w:val="008A5C91"/>
    <w:rsid w:val="008A5FF1"/>
    <w:rsid w:val="008A623C"/>
    <w:rsid w:val="008A7336"/>
    <w:rsid w:val="008A742E"/>
    <w:rsid w:val="008A7BF3"/>
    <w:rsid w:val="008A7DCA"/>
    <w:rsid w:val="008B01CD"/>
    <w:rsid w:val="008B0E23"/>
    <w:rsid w:val="008B17D3"/>
    <w:rsid w:val="008B1B87"/>
    <w:rsid w:val="008B20E1"/>
    <w:rsid w:val="008B3676"/>
    <w:rsid w:val="008B37FF"/>
    <w:rsid w:val="008B3908"/>
    <w:rsid w:val="008B3AE8"/>
    <w:rsid w:val="008B3CCB"/>
    <w:rsid w:val="008B5DA7"/>
    <w:rsid w:val="008B7B5E"/>
    <w:rsid w:val="008B7E61"/>
    <w:rsid w:val="008B7F1A"/>
    <w:rsid w:val="008C012F"/>
    <w:rsid w:val="008C048C"/>
    <w:rsid w:val="008C0625"/>
    <w:rsid w:val="008C0D39"/>
    <w:rsid w:val="008C105E"/>
    <w:rsid w:val="008C1FCA"/>
    <w:rsid w:val="008C24C9"/>
    <w:rsid w:val="008C406A"/>
    <w:rsid w:val="008C40F5"/>
    <w:rsid w:val="008C4CB0"/>
    <w:rsid w:val="008C5169"/>
    <w:rsid w:val="008C5658"/>
    <w:rsid w:val="008C59CE"/>
    <w:rsid w:val="008C6179"/>
    <w:rsid w:val="008C64C9"/>
    <w:rsid w:val="008D0B92"/>
    <w:rsid w:val="008D0D15"/>
    <w:rsid w:val="008D0FDA"/>
    <w:rsid w:val="008D1B88"/>
    <w:rsid w:val="008D1BBF"/>
    <w:rsid w:val="008D1F2D"/>
    <w:rsid w:val="008D255A"/>
    <w:rsid w:val="008D2874"/>
    <w:rsid w:val="008D2AC3"/>
    <w:rsid w:val="008D2DBD"/>
    <w:rsid w:val="008D38C0"/>
    <w:rsid w:val="008D38FD"/>
    <w:rsid w:val="008D44D3"/>
    <w:rsid w:val="008D549A"/>
    <w:rsid w:val="008D7CF7"/>
    <w:rsid w:val="008E087E"/>
    <w:rsid w:val="008E1A9E"/>
    <w:rsid w:val="008E20F0"/>
    <w:rsid w:val="008E331C"/>
    <w:rsid w:val="008E4341"/>
    <w:rsid w:val="008E4DB1"/>
    <w:rsid w:val="008E4F0F"/>
    <w:rsid w:val="008E5BCF"/>
    <w:rsid w:val="008E6289"/>
    <w:rsid w:val="008E669B"/>
    <w:rsid w:val="008E68D0"/>
    <w:rsid w:val="008E71E3"/>
    <w:rsid w:val="008E7D16"/>
    <w:rsid w:val="008E7F6A"/>
    <w:rsid w:val="008E7F9C"/>
    <w:rsid w:val="008F0163"/>
    <w:rsid w:val="008F02FA"/>
    <w:rsid w:val="008F0DEF"/>
    <w:rsid w:val="008F0F19"/>
    <w:rsid w:val="008F18F6"/>
    <w:rsid w:val="008F1DC2"/>
    <w:rsid w:val="008F2090"/>
    <w:rsid w:val="008F20BB"/>
    <w:rsid w:val="008F37E2"/>
    <w:rsid w:val="008F3DBE"/>
    <w:rsid w:val="008F4486"/>
    <w:rsid w:val="008F457B"/>
    <w:rsid w:val="008F45DB"/>
    <w:rsid w:val="008F5FCE"/>
    <w:rsid w:val="00900E3E"/>
    <w:rsid w:val="00900F62"/>
    <w:rsid w:val="00902F09"/>
    <w:rsid w:val="00902FFE"/>
    <w:rsid w:val="00903761"/>
    <w:rsid w:val="00903920"/>
    <w:rsid w:val="00905278"/>
    <w:rsid w:val="00905CB1"/>
    <w:rsid w:val="0090650F"/>
    <w:rsid w:val="0090663E"/>
    <w:rsid w:val="009071D0"/>
    <w:rsid w:val="00907322"/>
    <w:rsid w:val="009102B3"/>
    <w:rsid w:val="00910B82"/>
    <w:rsid w:val="00911D9F"/>
    <w:rsid w:val="00912397"/>
    <w:rsid w:val="00913F75"/>
    <w:rsid w:val="00914A93"/>
    <w:rsid w:val="00914BEE"/>
    <w:rsid w:val="00916116"/>
    <w:rsid w:val="00916809"/>
    <w:rsid w:val="00916B3E"/>
    <w:rsid w:val="0092160F"/>
    <w:rsid w:val="00921F40"/>
    <w:rsid w:val="00922207"/>
    <w:rsid w:val="00922460"/>
    <w:rsid w:val="009226E5"/>
    <w:rsid w:val="00923BFE"/>
    <w:rsid w:val="00923ED7"/>
    <w:rsid w:val="00923F8D"/>
    <w:rsid w:val="00924034"/>
    <w:rsid w:val="009246F5"/>
    <w:rsid w:val="00924C9E"/>
    <w:rsid w:val="00925A98"/>
    <w:rsid w:val="00925D6D"/>
    <w:rsid w:val="009275E0"/>
    <w:rsid w:val="0092787D"/>
    <w:rsid w:val="00927BE8"/>
    <w:rsid w:val="00927CE8"/>
    <w:rsid w:val="0093103B"/>
    <w:rsid w:val="00932352"/>
    <w:rsid w:val="00932A40"/>
    <w:rsid w:val="009332A0"/>
    <w:rsid w:val="009345BE"/>
    <w:rsid w:val="00934852"/>
    <w:rsid w:val="00934B43"/>
    <w:rsid w:val="00935999"/>
    <w:rsid w:val="00935FF0"/>
    <w:rsid w:val="00936292"/>
    <w:rsid w:val="00936384"/>
    <w:rsid w:val="0093699A"/>
    <w:rsid w:val="00936A92"/>
    <w:rsid w:val="00937101"/>
    <w:rsid w:val="00937569"/>
    <w:rsid w:val="00937A7B"/>
    <w:rsid w:val="00940518"/>
    <w:rsid w:val="00940F19"/>
    <w:rsid w:val="009418AC"/>
    <w:rsid w:val="00944186"/>
    <w:rsid w:val="009445F5"/>
    <w:rsid w:val="0094480B"/>
    <w:rsid w:val="00944A20"/>
    <w:rsid w:val="00944A47"/>
    <w:rsid w:val="00945EDB"/>
    <w:rsid w:val="009469C1"/>
    <w:rsid w:val="00946ECD"/>
    <w:rsid w:val="009470DC"/>
    <w:rsid w:val="009474B0"/>
    <w:rsid w:val="00950D0E"/>
    <w:rsid w:val="00951EB4"/>
    <w:rsid w:val="00951F12"/>
    <w:rsid w:val="00952525"/>
    <w:rsid w:val="00952C54"/>
    <w:rsid w:val="0095305C"/>
    <w:rsid w:val="00953D4F"/>
    <w:rsid w:val="00954527"/>
    <w:rsid w:val="00954EB1"/>
    <w:rsid w:val="00955F2A"/>
    <w:rsid w:val="00956D4A"/>
    <w:rsid w:val="00957BC6"/>
    <w:rsid w:val="00957BE0"/>
    <w:rsid w:val="00962519"/>
    <w:rsid w:val="00962F4C"/>
    <w:rsid w:val="009636BF"/>
    <w:rsid w:val="00963D14"/>
    <w:rsid w:val="009659F2"/>
    <w:rsid w:val="0096646A"/>
    <w:rsid w:val="00966EB9"/>
    <w:rsid w:val="00967248"/>
    <w:rsid w:val="009677B0"/>
    <w:rsid w:val="00970583"/>
    <w:rsid w:val="0097221B"/>
    <w:rsid w:val="009728C3"/>
    <w:rsid w:val="009758AD"/>
    <w:rsid w:val="00975AE2"/>
    <w:rsid w:val="00976579"/>
    <w:rsid w:val="00976744"/>
    <w:rsid w:val="009771FE"/>
    <w:rsid w:val="009776ED"/>
    <w:rsid w:val="00977926"/>
    <w:rsid w:val="00980E44"/>
    <w:rsid w:val="009816CD"/>
    <w:rsid w:val="00981F2A"/>
    <w:rsid w:val="0098210B"/>
    <w:rsid w:val="0098277B"/>
    <w:rsid w:val="009834BE"/>
    <w:rsid w:val="00983F25"/>
    <w:rsid w:val="00984E0B"/>
    <w:rsid w:val="00985687"/>
    <w:rsid w:val="00985EA0"/>
    <w:rsid w:val="00986372"/>
    <w:rsid w:val="00987238"/>
    <w:rsid w:val="00987433"/>
    <w:rsid w:val="009904F0"/>
    <w:rsid w:val="00990559"/>
    <w:rsid w:val="00990C7F"/>
    <w:rsid w:val="009912A0"/>
    <w:rsid w:val="00991949"/>
    <w:rsid w:val="00992CC4"/>
    <w:rsid w:val="00993492"/>
    <w:rsid w:val="00993D8F"/>
    <w:rsid w:val="009952C8"/>
    <w:rsid w:val="009964F4"/>
    <w:rsid w:val="009974C9"/>
    <w:rsid w:val="00997A2A"/>
    <w:rsid w:val="009A03BA"/>
    <w:rsid w:val="009A0422"/>
    <w:rsid w:val="009A07F9"/>
    <w:rsid w:val="009A167C"/>
    <w:rsid w:val="009A1ABD"/>
    <w:rsid w:val="009A1E37"/>
    <w:rsid w:val="009A2699"/>
    <w:rsid w:val="009A4210"/>
    <w:rsid w:val="009A4B19"/>
    <w:rsid w:val="009A5CCD"/>
    <w:rsid w:val="009A76EE"/>
    <w:rsid w:val="009B0701"/>
    <w:rsid w:val="009B099B"/>
    <w:rsid w:val="009B2AA7"/>
    <w:rsid w:val="009B3D25"/>
    <w:rsid w:val="009B4442"/>
    <w:rsid w:val="009B45F6"/>
    <w:rsid w:val="009B4CFA"/>
    <w:rsid w:val="009B4D05"/>
    <w:rsid w:val="009B52F1"/>
    <w:rsid w:val="009B6355"/>
    <w:rsid w:val="009B63FF"/>
    <w:rsid w:val="009B656C"/>
    <w:rsid w:val="009B691B"/>
    <w:rsid w:val="009B6AEA"/>
    <w:rsid w:val="009B7291"/>
    <w:rsid w:val="009B784E"/>
    <w:rsid w:val="009C10E7"/>
    <w:rsid w:val="009C119D"/>
    <w:rsid w:val="009C1A3E"/>
    <w:rsid w:val="009C1DE8"/>
    <w:rsid w:val="009C3C50"/>
    <w:rsid w:val="009C4CE3"/>
    <w:rsid w:val="009C5D7B"/>
    <w:rsid w:val="009C5E04"/>
    <w:rsid w:val="009C6046"/>
    <w:rsid w:val="009C654C"/>
    <w:rsid w:val="009C77A9"/>
    <w:rsid w:val="009C7B2E"/>
    <w:rsid w:val="009D0605"/>
    <w:rsid w:val="009D0854"/>
    <w:rsid w:val="009D2308"/>
    <w:rsid w:val="009D2D43"/>
    <w:rsid w:val="009D2E32"/>
    <w:rsid w:val="009D31AF"/>
    <w:rsid w:val="009D32B7"/>
    <w:rsid w:val="009D38F3"/>
    <w:rsid w:val="009D480A"/>
    <w:rsid w:val="009D4C07"/>
    <w:rsid w:val="009D630E"/>
    <w:rsid w:val="009D6CD4"/>
    <w:rsid w:val="009D74A3"/>
    <w:rsid w:val="009E1DE4"/>
    <w:rsid w:val="009E2263"/>
    <w:rsid w:val="009E251B"/>
    <w:rsid w:val="009E3EAF"/>
    <w:rsid w:val="009E4F0F"/>
    <w:rsid w:val="009E5A7A"/>
    <w:rsid w:val="009E6A94"/>
    <w:rsid w:val="009E779D"/>
    <w:rsid w:val="009E7D98"/>
    <w:rsid w:val="009F002D"/>
    <w:rsid w:val="009F013C"/>
    <w:rsid w:val="009F0463"/>
    <w:rsid w:val="009F12F4"/>
    <w:rsid w:val="009F1621"/>
    <w:rsid w:val="009F3A4E"/>
    <w:rsid w:val="009F4388"/>
    <w:rsid w:val="009F5CCD"/>
    <w:rsid w:val="009F73DE"/>
    <w:rsid w:val="009F7A21"/>
    <w:rsid w:val="00A0006C"/>
    <w:rsid w:val="00A0033D"/>
    <w:rsid w:val="00A00EBD"/>
    <w:rsid w:val="00A0104C"/>
    <w:rsid w:val="00A0139D"/>
    <w:rsid w:val="00A020B4"/>
    <w:rsid w:val="00A02124"/>
    <w:rsid w:val="00A02136"/>
    <w:rsid w:val="00A022BD"/>
    <w:rsid w:val="00A033AD"/>
    <w:rsid w:val="00A03565"/>
    <w:rsid w:val="00A03AD5"/>
    <w:rsid w:val="00A0465D"/>
    <w:rsid w:val="00A04744"/>
    <w:rsid w:val="00A04768"/>
    <w:rsid w:val="00A06185"/>
    <w:rsid w:val="00A07762"/>
    <w:rsid w:val="00A07824"/>
    <w:rsid w:val="00A07A4B"/>
    <w:rsid w:val="00A10001"/>
    <w:rsid w:val="00A106EF"/>
    <w:rsid w:val="00A10F23"/>
    <w:rsid w:val="00A113DD"/>
    <w:rsid w:val="00A114E3"/>
    <w:rsid w:val="00A11674"/>
    <w:rsid w:val="00A125CD"/>
    <w:rsid w:val="00A12F75"/>
    <w:rsid w:val="00A130F1"/>
    <w:rsid w:val="00A14B40"/>
    <w:rsid w:val="00A14D69"/>
    <w:rsid w:val="00A157EA"/>
    <w:rsid w:val="00A17A0A"/>
    <w:rsid w:val="00A17BE0"/>
    <w:rsid w:val="00A20C14"/>
    <w:rsid w:val="00A20F42"/>
    <w:rsid w:val="00A221AA"/>
    <w:rsid w:val="00A22E04"/>
    <w:rsid w:val="00A245D1"/>
    <w:rsid w:val="00A24EB5"/>
    <w:rsid w:val="00A25C3D"/>
    <w:rsid w:val="00A26261"/>
    <w:rsid w:val="00A30C75"/>
    <w:rsid w:val="00A331D9"/>
    <w:rsid w:val="00A33431"/>
    <w:rsid w:val="00A33BCE"/>
    <w:rsid w:val="00A3486D"/>
    <w:rsid w:val="00A40D0E"/>
    <w:rsid w:val="00A40F78"/>
    <w:rsid w:val="00A418DD"/>
    <w:rsid w:val="00A43264"/>
    <w:rsid w:val="00A44945"/>
    <w:rsid w:val="00A44B7F"/>
    <w:rsid w:val="00A4594A"/>
    <w:rsid w:val="00A50808"/>
    <w:rsid w:val="00A52AB5"/>
    <w:rsid w:val="00A54EB4"/>
    <w:rsid w:val="00A55BC2"/>
    <w:rsid w:val="00A5645A"/>
    <w:rsid w:val="00A570C3"/>
    <w:rsid w:val="00A60817"/>
    <w:rsid w:val="00A60EED"/>
    <w:rsid w:val="00A61CF7"/>
    <w:rsid w:val="00A62060"/>
    <w:rsid w:val="00A6218E"/>
    <w:rsid w:val="00A62486"/>
    <w:rsid w:val="00A62E0F"/>
    <w:rsid w:val="00A62EF5"/>
    <w:rsid w:val="00A6317C"/>
    <w:rsid w:val="00A6392F"/>
    <w:rsid w:val="00A63988"/>
    <w:rsid w:val="00A6499A"/>
    <w:rsid w:val="00A657F5"/>
    <w:rsid w:val="00A6660C"/>
    <w:rsid w:val="00A67F3E"/>
    <w:rsid w:val="00A70475"/>
    <w:rsid w:val="00A70C72"/>
    <w:rsid w:val="00A71511"/>
    <w:rsid w:val="00A71892"/>
    <w:rsid w:val="00A719C7"/>
    <w:rsid w:val="00A719DC"/>
    <w:rsid w:val="00A73154"/>
    <w:rsid w:val="00A73169"/>
    <w:rsid w:val="00A73B25"/>
    <w:rsid w:val="00A744FB"/>
    <w:rsid w:val="00A7470E"/>
    <w:rsid w:val="00A74C39"/>
    <w:rsid w:val="00A75B62"/>
    <w:rsid w:val="00A76D74"/>
    <w:rsid w:val="00A77214"/>
    <w:rsid w:val="00A803C2"/>
    <w:rsid w:val="00A808D6"/>
    <w:rsid w:val="00A82616"/>
    <w:rsid w:val="00A8270A"/>
    <w:rsid w:val="00A82E02"/>
    <w:rsid w:val="00A8346F"/>
    <w:rsid w:val="00A83F68"/>
    <w:rsid w:val="00A840B2"/>
    <w:rsid w:val="00A847D7"/>
    <w:rsid w:val="00A84931"/>
    <w:rsid w:val="00A8531D"/>
    <w:rsid w:val="00A855E6"/>
    <w:rsid w:val="00A85C98"/>
    <w:rsid w:val="00A861F2"/>
    <w:rsid w:val="00A86214"/>
    <w:rsid w:val="00A86284"/>
    <w:rsid w:val="00A87BE6"/>
    <w:rsid w:val="00A87DA6"/>
    <w:rsid w:val="00A90B0C"/>
    <w:rsid w:val="00A90B9B"/>
    <w:rsid w:val="00A910D4"/>
    <w:rsid w:val="00A9167C"/>
    <w:rsid w:val="00A91D4F"/>
    <w:rsid w:val="00A91FFC"/>
    <w:rsid w:val="00A92036"/>
    <w:rsid w:val="00A92132"/>
    <w:rsid w:val="00A9234A"/>
    <w:rsid w:val="00A92475"/>
    <w:rsid w:val="00A92FC2"/>
    <w:rsid w:val="00A93EDB"/>
    <w:rsid w:val="00A941F4"/>
    <w:rsid w:val="00A9457F"/>
    <w:rsid w:val="00A95655"/>
    <w:rsid w:val="00A963F8"/>
    <w:rsid w:val="00A96AEF"/>
    <w:rsid w:val="00A97D3B"/>
    <w:rsid w:val="00AA0F92"/>
    <w:rsid w:val="00AA1115"/>
    <w:rsid w:val="00AA18E0"/>
    <w:rsid w:val="00AA3070"/>
    <w:rsid w:val="00AA3083"/>
    <w:rsid w:val="00AA37D6"/>
    <w:rsid w:val="00AA3828"/>
    <w:rsid w:val="00AA4500"/>
    <w:rsid w:val="00AA60A8"/>
    <w:rsid w:val="00AA7C28"/>
    <w:rsid w:val="00AA7C95"/>
    <w:rsid w:val="00AB0469"/>
    <w:rsid w:val="00AB09DE"/>
    <w:rsid w:val="00AB0D00"/>
    <w:rsid w:val="00AB2D6C"/>
    <w:rsid w:val="00AB308C"/>
    <w:rsid w:val="00AB41C0"/>
    <w:rsid w:val="00AB46EF"/>
    <w:rsid w:val="00AB53D3"/>
    <w:rsid w:val="00AB5679"/>
    <w:rsid w:val="00AB646A"/>
    <w:rsid w:val="00AB752F"/>
    <w:rsid w:val="00AC0D5B"/>
    <w:rsid w:val="00AC242B"/>
    <w:rsid w:val="00AC48ED"/>
    <w:rsid w:val="00AC5671"/>
    <w:rsid w:val="00AC5C83"/>
    <w:rsid w:val="00AC66B6"/>
    <w:rsid w:val="00AC67F7"/>
    <w:rsid w:val="00AC6A36"/>
    <w:rsid w:val="00AC6F34"/>
    <w:rsid w:val="00AC7AE6"/>
    <w:rsid w:val="00AD0492"/>
    <w:rsid w:val="00AD0555"/>
    <w:rsid w:val="00AD100A"/>
    <w:rsid w:val="00AD170E"/>
    <w:rsid w:val="00AD19DA"/>
    <w:rsid w:val="00AD1B14"/>
    <w:rsid w:val="00AD29A9"/>
    <w:rsid w:val="00AD29BB"/>
    <w:rsid w:val="00AD38BE"/>
    <w:rsid w:val="00AD484F"/>
    <w:rsid w:val="00AD4E5C"/>
    <w:rsid w:val="00AD5037"/>
    <w:rsid w:val="00AD555F"/>
    <w:rsid w:val="00AD56B6"/>
    <w:rsid w:val="00AD579F"/>
    <w:rsid w:val="00AD636A"/>
    <w:rsid w:val="00AD684A"/>
    <w:rsid w:val="00AD6A38"/>
    <w:rsid w:val="00AD74E7"/>
    <w:rsid w:val="00AD76DF"/>
    <w:rsid w:val="00AD790A"/>
    <w:rsid w:val="00AD7F1A"/>
    <w:rsid w:val="00AD7F7F"/>
    <w:rsid w:val="00AE00A1"/>
    <w:rsid w:val="00AE0320"/>
    <w:rsid w:val="00AE0416"/>
    <w:rsid w:val="00AE0913"/>
    <w:rsid w:val="00AE0DCC"/>
    <w:rsid w:val="00AE10A7"/>
    <w:rsid w:val="00AE1200"/>
    <w:rsid w:val="00AE1875"/>
    <w:rsid w:val="00AE2B8D"/>
    <w:rsid w:val="00AE2E97"/>
    <w:rsid w:val="00AE3165"/>
    <w:rsid w:val="00AE33CD"/>
    <w:rsid w:val="00AE3DD7"/>
    <w:rsid w:val="00AE3F77"/>
    <w:rsid w:val="00AE499D"/>
    <w:rsid w:val="00AE50B4"/>
    <w:rsid w:val="00AE55CE"/>
    <w:rsid w:val="00AE58FF"/>
    <w:rsid w:val="00AE5918"/>
    <w:rsid w:val="00AE5CA9"/>
    <w:rsid w:val="00AE64EF"/>
    <w:rsid w:val="00AE7459"/>
    <w:rsid w:val="00AE7916"/>
    <w:rsid w:val="00AF0A1B"/>
    <w:rsid w:val="00AF100B"/>
    <w:rsid w:val="00AF1148"/>
    <w:rsid w:val="00AF13D9"/>
    <w:rsid w:val="00AF18F7"/>
    <w:rsid w:val="00AF1F32"/>
    <w:rsid w:val="00AF2639"/>
    <w:rsid w:val="00AF2FCD"/>
    <w:rsid w:val="00AF365C"/>
    <w:rsid w:val="00AF459E"/>
    <w:rsid w:val="00AF4A81"/>
    <w:rsid w:val="00AF5574"/>
    <w:rsid w:val="00AF5F4C"/>
    <w:rsid w:val="00AF7326"/>
    <w:rsid w:val="00AF7669"/>
    <w:rsid w:val="00AF7DB1"/>
    <w:rsid w:val="00B01051"/>
    <w:rsid w:val="00B01D4A"/>
    <w:rsid w:val="00B02B0A"/>
    <w:rsid w:val="00B02C8A"/>
    <w:rsid w:val="00B02CC3"/>
    <w:rsid w:val="00B0312E"/>
    <w:rsid w:val="00B04A89"/>
    <w:rsid w:val="00B04E22"/>
    <w:rsid w:val="00B05D98"/>
    <w:rsid w:val="00B05ED3"/>
    <w:rsid w:val="00B06078"/>
    <w:rsid w:val="00B06BB4"/>
    <w:rsid w:val="00B06C60"/>
    <w:rsid w:val="00B06FE2"/>
    <w:rsid w:val="00B07CA4"/>
    <w:rsid w:val="00B07F04"/>
    <w:rsid w:val="00B10903"/>
    <w:rsid w:val="00B110DE"/>
    <w:rsid w:val="00B118C7"/>
    <w:rsid w:val="00B11B26"/>
    <w:rsid w:val="00B1200A"/>
    <w:rsid w:val="00B123B4"/>
    <w:rsid w:val="00B128A1"/>
    <w:rsid w:val="00B13B39"/>
    <w:rsid w:val="00B13BF9"/>
    <w:rsid w:val="00B14D31"/>
    <w:rsid w:val="00B15AEF"/>
    <w:rsid w:val="00B16087"/>
    <w:rsid w:val="00B16D42"/>
    <w:rsid w:val="00B1785A"/>
    <w:rsid w:val="00B17CB1"/>
    <w:rsid w:val="00B209F2"/>
    <w:rsid w:val="00B20AB1"/>
    <w:rsid w:val="00B21155"/>
    <w:rsid w:val="00B22921"/>
    <w:rsid w:val="00B2362E"/>
    <w:rsid w:val="00B24B03"/>
    <w:rsid w:val="00B277F2"/>
    <w:rsid w:val="00B33201"/>
    <w:rsid w:val="00B33DDA"/>
    <w:rsid w:val="00B357C7"/>
    <w:rsid w:val="00B35892"/>
    <w:rsid w:val="00B35C4B"/>
    <w:rsid w:val="00B35D9B"/>
    <w:rsid w:val="00B366E8"/>
    <w:rsid w:val="00B36EFD"/>
    <w:rsid w:val="00B37255"/>
    <w:rsid w:val="00B37BCB"/>
    <w:rsid w:val="00B402E3"/>
    <w:rsid w:val="00B4045C"/>
    <w:rsid w:val="00B42174"/>
    <w:rsid w:val="00B42459"/>
    <w:rsid w:val="00B439B6"/>
    <w:rsid w:val="00B453C9"/>
    <w:rsid w:val="00B45766"/>
    <w:rsid w:val="00B46575"/>
    <w:rsid w:val="00B46976"/>
    <w:rsid w:val="00B46D3A"/>
    <w:rsid w:val="00B475FE"/>
    <w:rsid w:val="00B47957"/>
    <w:rsid w:val="00B47C0F"/>
    <w:rsid w:val="00B506EA"/>
    <w:rsid w:val="00B50E53"/>
    <w:rsid w:val="00B512E9"/>
    <w:rsid w:val="00B51CF6"/>
    <w:rsid w:val="00B5329E"/>
    <w:rsid w:val="00B533FD"/>
    <w:rsid w:val="00B54E56"/>
    <w:rsid w:val="00B54E72"/>
    <w:rsid w:val="00B557F2"/>
    <w:rsid w:val="00B567E3"/>
    <w:rsid w:val="00B5695B"/>
    <w:rsid w:val="00B57AF2"/>
    <w:rsid w:val="00B606BC"/>
    <w:rsid w:val="00B6166F"/>
    <w:rsid w:val="00B62ACF"/>
    <w:rsid w:val="00B635A8"/>
    <w:rsid w:val="00B63A44"/>
    <w:rsid w:val="00B63B34"/>
    <w:rsid w:val="00B6419D"/>
    <w:rsid w:val="00B65081"/>
    <w:rsid w:val="00B65D8A"/>
    <w:rsid w:val="00B65EFD"/>
    <w:rsid w:val="00B6602F"/>
    <w:rsid w:val="00B673CE"/>
    <w:rsid w:val="00B7052D"/>
    <w:rsid w:val="00B7167F"/>
    <w:rsid w:val="00B72118"/>
    <w:rsid w:val="00B72622"/>
    <w:rsid w:val="00B7272F"/>
    <w:rsid w:val="00B72B85"/>
    <w:rsid w:val="00B732CC"/>
    <w:rsid w:val="00B737A2"/>
    <w:rsid w:val="00B74F09"/>
    <w:rsid w:val="00B75080"/>
    <w:rsid w:val="00B754CE"/>
    <w:rsid w:val="00B75FE5"/>
    <w:rsid w:val="00B761D7"/>
    <w:rsid w:val="00B76C7E"/>
    <w:rsid w:val="00B775EF"/>
    <w:rsid w:val="00B80737"/>
    <w:rsid w:val="00B82039"/>
    <w:rsid w:val="00B8203D"/>
    <w:rsid w:val="00B82BEC"/>
    <w:rsid w:val="00B84243"/>
    <w:rsid w:val="00B84266"/>
    <w:rsid w:val="00B8431A"/>
    <w:rsid w:val="00B84A74"/>
    <w:rsid w:val="00B86242"/>
    <w:rsid w:val="00B863F5"/>
    <w:rsid w:val="00B86423"/>
    <w:rsid w:val="00B86662"/>
    <w:rsid w:val="00B86874"/>
    <w:rsid w:val="00B87EF6"/>
    <w:rsid w:val="00B91C05"/>
    <w:rsid w:val="00B93016"/>
    <w:rsid w:val="00B9364E"/>
    <w:rsid w:val="00B939A1"/>
    <w:rsid w:val="00B939BF"/>
    <w:rsid w:val="00B93AD5"/>
    <w:rsid w:val="00B93D67"/>
    <w:rsid w:val="00B93F2F"/>
    <w:rsid w:val="00B958FD"/>
    <w:rsid w:val="00B96ACA"/>
    <w:rsid w:val="00B978C4"/>
    <w:rsid w:val="00B97BE3"/>
    <w:rsid w:val="00BA09B3"/>
    <w:rsid w:val="00BA09F1"/>
    <w:rsid w:val="00BA0C3A"/>
    <w:rsid w:val="00BA0E3E"/>
    <w:rsid w:val="00BA11DB"/>
    <w:rsid w:val="00BA18C8"/>
    <w:rsid w:val="00BA19E6"/>
    <w:rsid w:val="00BA3037"/>
    <w:rsid w:val="00BA3C1B"/>
    <w:rsid w:val="00BA4336"/>
    <w:rsid w:val="00BA54A2"/>
    <w:rsid w:val="00BA5565"/>
    <w:rsid w:val="00BA5F48"/>
    <w:rsid w:val="00BA63AD"/>
    <w:rsid w:val="00BA6F3D"/>
    <w:rsid w:val="00BA71D4"/>
    <w:rsid w:val="00BA7A24"/>
    <w:rsid w:val="00BA7F73"/>
    <w:rsid w:val="00BB0215"/>
    <w:rsid w:val="00BB1112"/>
    <w:rsid w:val="00BB11E4"/>
    <w:rsid w:val="00BB1205"/>
    <w:rsid w:val="00BB2429"/>
    <w:rsid w:val="00BB2D80"/>
    <w:rsid w:val="00BB3B80"/>
    <w:rsid w:val="00BB3CE1"/>
    <w:rsid w:val="00BB41B2"/>
    <w:rsid w:val="00BB4368"/>
    <w:rsid w:val="00BB458B"/>
    <w:rsid w:val="00BB45BE"/>
    <w:rsid w:val="00BB4930"/>
    <w:rsid w:val="00BB4EDA"/>
    <w:rsid w:val="00BB6060"/>
    <w:rsid w:val="00BB6539"/>
    <w:rsid w:val="00BB6CC0"/>
    <w:rsid w:val="00BB7817"/>
    <w:rsid w:val="00BB7A91"/>
    <w:rsid w:val="00BC0137"/>
    <w:rsid w:val="00BC022C"/>
    <w:rsid w:val="00BC2A23"/>
    <w:rsid w:val="00BC3100"/>
    <w:rsid w:val="00BC326C"/>
    <w:rsid w:val="00BC3DA9"/>
    <w:rsid w:val="00BC451C"/>
    <w:rsid w:val="00BC4C75"/>
    <w:rsid w:val="00BC5308"/>
    <w:rsid w:val="00BC7566"/>
    <w:rsid w:val="00BD0381"/>
    <w:rsid w:val="00BD07C2"/>
    <w:rsid w:val="00BD0B5C"/>
    <w:rsid w:val="00BD0EE5"/>
    <w:rsid w:val="00BD10E2"/>
    <w:rsid w:val="00BD2939"/>
    <w:rsid w:val="00BD2BC3"/>
    <w:rsid w:val="00BD2F5E"/>
    <w:rsid w:val="00BD3191"/>
    <w:rsid w:val="00BD5286"/>
    <w:rsid w:val="00BD61FA"/>
    <w:rsid w:val="00BD6DFC"/>
    <w:rsid w:val="00BD7A0F"/>
    <w:rsid w:val="00BE224A"/>
    <w:rsid w:val="00BE374F"/>
    <w:rsid w:val="00BE3EB9"/>
    <w:rsid w:val="00BE401F"/>
    <w:rsid w:val="00BE419D"/>
    <w:rsid w:val="00BE4DF7"/>
    <w:rsid w:val="00BE5AA8"/>
    <w:rsid w:val="00BE62AD"/>
    <w:rsid w:val="00BE6402"/>
    <w:rsid w:val="00BE72BF"/>
    <w:rsid w:val="00BE78E8"/>
    <w:rsid w:val="00BF118A"/>
    <w:rsid w:val="00BF142D"/>
    <w:rsid w:val="00BF20E4"/>
    <w:rsid w:val="00BF26FC"/>
    <w:rsid w:val="00BF3614"/>
    <w:rsid w:val="00BF3883"/>
    <w:rsid w:val="00BF3E8E"/>
    <w:rsid w:val="00BF43FC"/>
    <w:rsid w:val="00BF4755"/>
    <w:rsid w:val="00BF56C1"/>
    <w:rsid w:val="00BF5A55"/>
    <w:rsid w:val="00BF5BDF"/>
    <w:rsid w:val="00BF6772"/>
    <w:rsid w:val="00BF6E0F"/>
    <w:rsid w:val="00BF7B0E"/>
    <w:rsid w:val="00C007FF"/>
    <w:rsid w:val="00C01463"/>
    <w:rsid w:val="00C022C4"/>
    <w:rsid w:val="00C025C3"/>
    <w:rsid w:val="00C02C12"/>
    <w:rsid w:val="00C02ECA"/>
    <w:rsid w:val="00C03033"/>
    <w:rsid w:val="00C03E0A"/>
    <w:rsid w:val="00C04542"/>
    <w:rsid w:val="00C05174"/>
    <w:rsid w:val="00C0538C"/>
    <w:rsid w:val="00C0562D"/>
    <w:rsid w:val="00C05930"/>
    <w:rsid w:val="00C06370"/>
    <w:rsid w:val="00C079B3"/>
    <w:rsid w:val="00C07E7D"/>
    <w:rsid w:val="00C108B0"/>
    <w:rsid w:val="00C112D8"/>
    <w:rsid w:val="00C11FBD"/>
    <w:rsid w:val="00C12313"/>
    <w:rsid w:val="00C12701"/>
    <w:rsid w:val="00C12BA2"/>
    <w:rsid w:val="00C12EAF"/>
    <w:rsid w:val="00C12EB6"/>
    <w:rsid w:val="00C12F10"/>
    <w:rsid w:val="00C139CB"/>
    <w:rsid w:val="00C145CD"/>
    <w:rsid w:val="00C14F30"/>
    <w:rsid w:val="00C15487"/>
    <w:rsid w:val="00C156DD"/>
    <w:rsid w:val="00C17DBC"/>
    <w:rsid w:val="00C2001F"/>
    <w:rsid w:val="00C200DD"/>
    <w:rsid w:val="00C2045E"/>
    <w:rsid w:val="00C20DB6"/>
    <w:rsid w:val="00C2128D"/>
    <w:rsid w:val="00C21564"/>
    <w:rsid w:val="00C2248F"/>
    <w:rsid w:val="00C24266"/>
    <w:rsid w:val="00C2620F"/>
    <w:rsid w:val="00C27007"/>
    <w:rsid w:val="00C2789E"/>
    <w:rsid w:val="00C27F95"/>
    <w:rsid w:val="00C307B1"/>
    <w:rsid w:val="00C31DC3"/>
    <w:rsid w:val="00C33479"/>
    <w:rsid w:val="00C335C6"/>
    <w:rsid w:val="00C33789"/>
    <w:rsid w:val="00C34B3C"/>
    <w:rsid w:val="00C34D7F"/>
    <w:rsid w:val="00C351B3"/>
    <w:rsid w:val="00C3570D"/>
    <w:rsid w:val="00C357C3"/>
    <w:rsid w:val="00C359D1"/>
    <w:rsid w:val="00C3657E"/>
    <w:rsid w:val="00C36E3B"/>
    <w:rsid w:val="00C37052"/>
    <w:rsid w:val="00C377C8"/>
    <w:rsid w:val="00C37F5A"/>
    <w:rsid w:val="00C40390"/>
    <w:rsid w:val="00C40AB3"/>
    <w:rsid w:val="00C416C2"/>
    <w:rsid w:val="00C4198F"/>
    <w:rsid w:val="00C423F7"/>
    <w:rsid w:val="00C43BB7"/>
    <w:rsid w:val="00C44694"/>
    <w:rsid w:val="00C45E1A"/>
    <w:rsid w:val="00C466F5"/>
    <w:rsid w:val="00C4770B"/>
    <w:rsid w:val="00C5025D"/>
    <w:rsid w:val="00C506AE"/>
    <w:rsid w:val="00C5200E"/>
    <w:rsid w:val="00C522BD"/>
    <w:rsid w:val="00C522FD"/>
    <w:rsid w:val="00C53F78"/>
    <w:rsid w:val="00C546DD"/>
    <w:rsid w:val="00C54DBE"/>
    <w:rsid w:val="00C5502D"/>
    <w:rsid w:val="00C5529E"/>
    <w:rsid w:val="00C577B9"/>
    <w:rsid w:val="00C60049"/>
    <w:rsid w:val="00C61C16"/>
    <w:rsid w:val="00C63778"/>
    <w:rsid w:val="00C63AA6"/>
    <w:rsid w:val="00C64808"/>
    <w:rsid w:val="00C65CF0"/>
    <w:rsid w:val="00C66CDA"/>
    <w:rsid w:val="00C70167"/>
    <w:rsid w:val="00C70771"/>
    <w:rsid w:val="00C71342"/>
    <w:rsid w:val="00C71950"/>
    <w:rsid w:val="00C727C9"/>
    <w:rsid w:val="00C729C5"/>
    <w:rsid w:val="00C73278"/>
    <w:rsid w:val="00C741D6"/>
    <w:rsid w:val="00C74C84"/>
    <w:rsid w:val="00C75B62"/>
    <w:rsid w:val="00C762FE"/>
    <w:rsid w:val="00C77F3E"/>
    <w:rsid w:val="00C8103F"/>
    <w:rsid w:val="00C81600"/>
    <w:rsid w:val="00C818BE"/>
    <w:rsid w:val="00C82688"/>
    <w:rsid w:val="00C826E1"/>
    <w:rsid w:val="00C82F48"/>
    <w:rsid w:val="00C86A3B"/>
    <w:rsid w:val="00C86CD2"/>
    <w:rsid w:val="00C87DAE"/>
    <w:rsid w:val="00C9064F"/>
    <w:rsid w:val="00C90A89"/>
    <w:rsid w:val="00C9131F"/>
    <w:rsid w:val="00C91B1A"/>
    <w:rsid w:val="00C9205A"/>
    <w:rsid w:val="00C9231E"/>
    <w:rsid w:val="00C932AE"/>
    <w:rsid w:val="00C93AFC"/>
    <w:rsid w:val="00C93BDB"/>
    <w:rsid w:val="00C9457C"/>
    <w:rsid w:val="00C94AC7"/>
    <w:rsid w:val="00C94C07"/>
    <w:rsid w:val="00C954D4"/>
    <w:rsid w:val="00C97E40"/>
    <w:rsid w:val="00CA09F2"/>
    <w:rsid w:val="00CA0E22"/>
    <w:rsid w:val="00CA20F2"/>
    <w:rsid w:val="00CA27A5"/>
    <w:rsid w:val="00CA3799"/>
    <w:rsid w:val="00CA5CCA"/>
    <w:rsid w:val="00CA6110"/>
    <w:rsid w:val="00CB1AE3"/>
    <w:rsid w:val="00CB1B83"/>
    <w:rsid w:val="00CB1D18"/>
    <w:rsid w:val="00CB2202"/>
    <w:rsid w:val="00CB25CE"/>
    <w:rsid w:val="00CB2805"/>
    <w:rsid w:val="00CB3166"/>
    <w:rsid w:val="00CB3577"/>
    <w:rsid w:val="00CB35D3"/>
    <w:rsid w:val="00CB35F6"/>
    <w:rsid w:val="00CB3A49"/>
    <w:rsid w:val="00CB62DD"/>
    <w:rsid w:val="00CB6333"/>
    <w:rsid w:val="00CB6386"/>
    <w:rsid w:val="00CB63BA"/>
    <w:rsid w:val="00CC04D1"/>
    <w:rsid w:val="00CC06E2"/>
    <w:rsid w:val="00CC09C8"/>
    <w:rsid w:val="00CC0AEB"/>
    <w:rsid w:val="00CC0E2A"/>
    <w:rsid w:val="00CC120B"/>
    <w:rsid w:val="00CC1AE5"/>
    <w:rsid w:val="00CC1ED9"/>
    <w:rsid w:val="00CC1FE9"/>
    <w:rsid w:val="00CC29C1"/>
    <w:rsid w:val="00CC37E7"/>
    <w:rsid w:val="00CC382F"/>
    <w:rsid w:val="00CC444D"/>
    <w:rsid w:val="00CC4ABA"/>
    <w:rsid w:val="00CC4B82"/>
    <w:rsid w:val="00CC67F2"/>
    <w:rsid w:val="00CC6B35"/>
    <w:rsid w:val="00CC6F32"/>
    <w:rsid w:val="00CC6FCF"/>
    <w:rsid w:val="00CD039F"/>
    <w:rsid w:val="00CD0631"/>
    <w:rsid w:val="00CD070F"/>
    <w:rsid w:val="00CD1468"/>
    <w:rsid w:val="00CD385F"/>
    <w:rsid w:val="00CD5CD9"/>
    <w:rsid w:val="00CD619B"/>
    <w:rsid w:val="00CD642E"/>
    <w:rsid w:val="00CD6577"/>
    <w:rsid w:val="00CD6F1A"/>
    <w:rsid w:val="00CD7241"/>
    <w:rsid w:val="00CD787F"/>
    <w:rsid w:val="00CD7982"/>
    <w:rsid w:val="00CD7DEE"/>
    <w:rsid w:val="00CE0AC9"/>
    <w:rsid w:val="00CE0E54"/>
    <w:rsid w:val="00CE2551"/>
    <w:rsid w:val="00CE2BCB"/>
    <w:rsid w:val="00CE38A3"/>
    <w:rsid w:val="00CE597D"/>
    <w:rsid w:val="00CE5E36"/>
    <w:rsid w:val="00CE699B"/>
    <w:rsid w:val="00CF00F2"/>
    <w:rsid w:val="00CF05B9"/>
    <w:rsid w:val="00CF0FB6"/>
    <w:rsid w:val="00CF1CAD"/>
    <w:rsid w:val="00CF1FC2"/>
    <w:rsid w:val="00CF2FE7"/>
    <w:rsid w:val="00CF4AE7"/>
    <w:rsid w:val="00CF5397"/>
    <w:rsid w:val="00CF5745"/>
    <w:rsid w:val="00CF5A8A"/>
    <w:rsid w:val="00CF5DE3"/>
    <w:rsid w:val="00CF631A"/>
    <w:rsid w:val="00CF6CDF"/>
    <w:rsid w:val="00D00D82"/>
    <w:rsid w:val="00D01C6D"/>
    <w:rsid w:val="00D02066"/>
    <w:rsid w:val="00D02F42"/>
    <w:rsid w:val="00D03062"/>
    <w:rsid w:val="00D03668"/>
    <w:rsid w:val="00D03F68"/>
    <w:rsid w:val="00D03FA3"/>
    <w:rsid w:val="00D0482A"/>
    <w:rsid w:val="00D04942"/>
    <w:rsid w:val="00D04BD2"/>
    <w:rsid w:val="00D04C96"/>
    <w:rsid w:val="00D05F91"/>
    <w:rsid w:val="00D062BF"/>
    <w:rsid w:val="00D06520"/>
    <w:rsid w:val="00D06837"/>
    <w:rsid w:val="00D06B17"/>
    <w:rsid w:val="00D075BF"/>
    <w:rsid w:val="00D1061E"/>
    <w:rsid w:val="00D10AD7"/>
    <w:rsid w:val="00D10FDA"/>
    <w:rsid w:val="00D11DE9"/>
    <w:rsid w:val="00D13053"/>
    <w:rsid w:val="00D13720"/>
    <w:rsid w:val="00D139CE"/>
    <w:rsid w:val="00D13F52"/>
    <w:rsid w:val="00D145AD"/>
    <w:rsid w:val="00D14947"/>
    <w:rsid w:val="00D14B63"/>
    <w:rsid w:val="00D15722"/>
    <w:rsid w:val="00D16260"/>
    <w:rsid w:val="00D165B5"/>
    <w:rsid w:val="00D16E09"/>
    <w:rsid w:val="00D17A01"/>
    <w:rsid w:val="00D17AD7"/>
    <w:rsid w:val="00D17E04"/>
    <w:rsid w:val="00D2089F"/>
    <w:rsid w:val="00D20C41"/>
    <w:rsid w:val="00D20FF5"/>
    <w:rsid w:val="00D21C24"/>
    <w:rsid w:val="00D21E24"/>
    <w:rsid w:val="00D2217E"/>
    <w:rsid w:val="00D2228D"/>
    <w:rsid w:val="00D229F1"/>
    <w:rsid w:val="00D23AFA"/>
    <w:rsid w:val="00D2463F"/>
    <w:rsid w:val="00D24780"/>
    <w:rsid w:val="00D24FAE"/>
    <w:rsid w:val="00D2610E"/>
    <w:rsid w:val="00D274EB"/>
    <w:rsid w:val="00D30568"/>
    <w:rsid w:val="00D3226E"/>
    <w:rsid w:val="00D3258F"/>
    <w:rsid w:val="00D32746"/>
    <w:rsid w:val="00D3387B"/>
    <w:rsid w:val="00D342EB"/>
    <w:rsid w:val="00D35276"/>
    <w:rsid w:val="00D425B6"/>
    <w:rsid w:val="00D43EDE"/>
    <w:rsid w:val="00D44558"/>
    <w:rsid w:val="00D467C1"/>
    <w:rsid w:val="00D47C82"/>
    <w:rsid w:val="00D502D5"/>
    <w:rsid w:val="00D5088D"/>
    <w:rsid w:val="00D51045"/>
    <w:rsid w:val="00D51625"/>
    <w:rsid w:val="00D53E03"/>
    <w:rsid w:val="00D55CFA"/>
    <w:rsid w:val="00D56B8A"/>
    <w:rsid w:val="00D5700B"/>
    <w:rsid w:val="00D57649"/>
    <w:rsid w:val="00D61B99"/>
    <w:rsid w:val="00D61E0C"/>
    <w:rsid w:val="00D62707"/>
    <w:rsid w:val="00D65511"/>
    <w:rsid w:val="00D65BBA"/>
    <w:rsid w:val="00D6617A"/>
    <w:rsid w:val="00D6697C"/>
    <w:rsid w:val="00D66E29"/>
    <w:rsid w:val="00D6717F"/>
    <w:rsid w:val="00D70685"/>
    <w:rsid w:val="00D72F30"/>
    <w:rsid w:val="00D7331F"/>
    <w:rsid w:val="00D734A7"/>
    <w:rsid w:val="00D7397F"/>
    <w:rsid w:val="00D73B0D"/>
    <w:rsid w:val="00D74375"/>
    <w:rsid w:val="00D74984"/>
    <w:rsid w:val="00D74CD4"/>
    <w:rsid w:val="00D75109"/>
    <w:rsid w:val="00D75356"/>
    <w:rsid w:val="00D75388"/>
    <w:rsid w:val="00D762E1"/>
    <w:rsid w:val="00D775F0"/>
    <w:rsid w:val="00D801EE"/>
    <w:rsid w:val="00D810B0"/>
    <w:rsid w:val="00D81489"/>
    <w:rsid w:val="00D815B8"/>
    <w:rsid w:val="00D81A95"/>
    <w:rsid w:val="00D81AED"/>
    <w:rsid w:val="00D81F8F"/>
    <w:rsid w:val="00D8210A"/>
    <w:rsid w:val="00D823A1"/>
    <w:rsid w:val="00D829F8"/>
    <w:rsid w:val="00D84517"/>
    <w:rsid w:val="00D847FA"/>
    <w:rsid w:val="00D85A3A"/>
    <w:rsid w:val="00D85F0C"/>
    <w:rsid w:val="00D861FF"/>
    <w:rsid w:val="00D86238"/>
    <w:rsid w:val="00D8739C"/>
    <w:rsid w:val="00D87F22"/>
    <w:rsid w:val="00D90ED4"/>
    <w:rsid w:val="00D90EF1"/>
    <w:rsid w:val="00D94C34"/>
    <w:rsid w:val="00D94EA1"/>
    <w:rsid w:val="00D96A5C"/>
    <w:rsid w:val="00D96EA7"/>
    <w:rsid w:val="00D9749A"/>
    <w:rsid w:val="00D9767A"/>
    <w:rsid w:val="00D97A64"/>
    <w:rsid w:val="00D97C30"/>
    <w:rsid w:val="00DA15B9"/>
    <w:rsid w:val="00DA1A3C"/>
    <w:rsid w:val="00DA2295"/>
    <w:rsid w:val="00DA2741"/>
    <w:rsid w:val="00DA33AB"/>
    <w:rsid w:val="00DA59C5"/>
    <w:rsid w:val="00DA5B16"/>
    <w:rsid w:val="00DA6212"/>
    <w:rsid w:val="00DA66B2"/>
    <w:rsid w:val="00DA6DDC"/>
    <w:rsid w:val="00DA7323"/>
    <w:rsid w:val="00DA78D4"/>
    <w:rsid w:val="00DB0511"/>
    <w:rsid w:val="00DB0FA9"/>
    <w:rsid w:val="00DB16BA"/>
    <w:rsid w:val="00DB1D38"/>
    <w:rsid w:val="00DB23FD"/>
    <w:rsid w:val="00DB2642"/>
    <w:rsid w:val="00DB43CC"/>
    <w:rsid w:val="00DB46C5"/>
    <w:rsid w:val="00DB58C0"/>
    <w:rsid w:val="00DB6A45"/>
    <w:rsid w:val="00DB6D06"/>
    <w:rsid w:val="00DB7899"/>
    <w:rsid w:val="00DB7D54"/>
    <w:rsid w:val="00DB7DFC"/>
    <w:rsid w:val="00DC12E5"/>
    <w:rsid w:val="00DC1324"/>
    <w:rsid w:val="00DC1487"/>
    <w:rsid w:val="00DC33C6"/>
    <w:rsid w:val="00DC4243"/>
    <w:rsid w:val="00DC4AA9"/>
    <w:rsid w:val="00DC5E6D"/>
    <w:rsid w:val="00DC67C2"/>
    <w:rsid w:val="00DD04F9"/>
    <w:rsid w:val="00DD08B6"/>
    <w:rsid w:val="00DD104D"/>
    <w:rsid w:val="00DD1483"/>
    <w:rsid w:val="00DD1CFA"/>
    <w:rsid w:val="00DD2986"/>
    <w:rsid w:val="00DD4D53"/>
    <w:rsid w:val="00DD5533"/>
    <w:rsid w:val="00DD74A2"/>
    <w:rsid w:val="00DD77DE"/>
    <w:rsid w:val="00DD780C"/>
    <w:rsid w:val="00DD7CC7"/>
    <w:rsid w:val="00DE024E"/>
    <w:rsid w:val="00DE1F6D"/>
    <w:rsid w:val="00DE2811"/>
    <w:rsid w:val="00DE2D02"/>
    <w:rsid w:val="00DE3B6A"/>
    <w:rsid w:val="00DE40E0"/>
    <w:rsid w:val="00DE567A"/>
    <w:rsid w:val="00DE7582"/>
    <w:rsid w:val="00DE75CF"/>
    <w:rsid w:val="00DE776E"/>
    <w:rsid w:val="00DF05D4"/>
    <w:rsid w:val="00DF0841"/>
    <w:rsid w:val="00DF0DBC"/>
    <w:rsid w:val="00DF0FED"/>
    <w:rsid w:val="00DF1083"/>
    <w:rsid w:val="00DF140F"/>
    <w:rsid w:val="00DF2E02"/>
    <w:rsid w:val="00DF3340"/>
    <w:rsid w:val="00DF3AF9"/>
    <w:rsid w:val="00DF3E76"/>
    <w:rsid w:val="00DF4A12"/>
    <w:rsid w:val="00DF4AC8"/>
    <w:rsid w:val="00DF4FDE"/>
    <w:rsid w:val="00DF568E"/>
    <w:rsid w:val="00DF5DB2"/>
    <w:rsid w:val="00DF5DDC"/>
    <w:rsid w:val="00DF5E32"/>
    <w:rsid w:val="00DF655E"/>
    <w:rsid w:val="00DF6F69"/>
    <w:rsid w:val="00DF7D9D"/>
    <w:rsid w:val="00DF7EA8"/>
    <w:rsid w:val="00E002BD"/>
    <w:rsid w:val="00E007B4"/>
    <w:rsid w:val="00E0236F"/>
    <w:rsid w:val="00E02493"/>
    <w:rsid w:val="00E030A9"/>
    <w:rsid w:val="00E03A55"/>
    <w:rsid w:val="00E05541"/>
    <w:rsid w:val="00E05BFC"/>
    <w:rsid w:val="00E0615A"/>
    <w:rsid w:val="00E077B7"/>
    <w:rsid w:val="00E1067D"/>
    <w:rsid w:val="00E10700"/>
    <w:rsid w:val="00E11286"/>
    <w:rsid w:val="00E11D3D"/>
    <w:rsid w:val="00E12639"/>
    <w:rsid w:val="00E12EE5"/>
    <w:rsid w:val="00E139E4"/>
    <w:rsid w:val="00E142E0"/>
    <w:rsid w:val="00E1587A"/>
    <w:rsid w:val="00E178FA"/>
    <w:rsid w:val="00E17F3D"/>
    <w:rsid w:val="00E204A6"/>
    <w:rsid w:val="00E2059E"/>
    <w:rsid w:val="00E20D02"/>
    <w:rsid w:val="00E21829"/>
    <w:rsid w:val="00E2248C"/>
    <w:rsid w:val="00E23DD4"/>
    <w:rsid w:val="00E23EFB"/>
    <w:rsid w:val="00E24EA9"/>
    <w:rsid w:val="00E25CA3"/>
    <w:rsid w:val="00E26134"/>
    <w:rsid w:val="00E26A01"/>
    <w:rsid w:val="00E276C5"/>
    <w:rsid w:val="00E27C5E"/>
    <w:rsid w:val="00E305BB"/>
    <w:rsid w:val="00E3089F"/>
    <w:rsid w:val="00E31536"/>
    <w:rsid w:val="00E323A9"/>
    <w:rsid w:val="00E32836"/>
    <w:rsid w:val="00E3295B"/>
    <w:rsid w:val="00E32F4D"/>
    <w:rsid w:val="00E3304E"/>
    <w:rsid w:val="00E33199"/>
    <w:rsid w:val="00E33701"/>
    <w:rsid w:val="00E3389B"/>
    <w:rsid w:val="00E34463"/>
    <w:rsid w:val="00E34F59"/>
    <w:rsid w:val="00E40415"/>
    <w:rsid w:val="00E40EEC"/>
    <w:rsid w:val="00E41E36"/>
    <w:rsid w:val="00E41FD8"/>
    <w:rsid w:val="00E4215A"/>
    <w:rsid w:val="00E42514"/>
    <w:rsid w:val="00E43541"/>
    <w:rsid w:val="00E43CEA"/>
    <w:rsid w:val="00E43D58"/>
    <w:rsid w:val="00E450A9"/>
    <w:rsid w:val="00E45280"/>
    <w:rsid w:val="00E45478"/>
    <w:rsid w:val="00E45590"/>
    <w:rsid w:val="00E45DD8"/>
    <w:rsid w:val="00E46B26"/>
    <w:rsid w:val="00E46B43"/>
    <w:rsid w:val="00E47409"/>
    <w:rsid w:val="00E47563"/>
    <w:rsid w:val="00E51A34"/>
    <w:rsid w:val="00E521A4"/>
    <w:rsid w:val="00E52246"/>
    <w:rsid w:val="00E52AC8"/>
    <w:rsid w:val="00E52B0B"/>
    <w:rsid w:val="00E539AA"/>
    <w:rsid w:val="00E53C3C"/>
    <w:rsid w:val="00E543DD"/>
    <w:rsid w:val="00E546DF"/>
    <w:rsid w:val="00E54CEF"/>
    <w:rsid w:val="00E54D8E"/>
    <w:rsid w:val="00E55694"/>
    <w:rsid w:val="00E5578E"/>
    <w:rsid w:val="00E5612B"/>
    <w:rsid w:val="00E566C3"/>
    <w:rsid w:val="00E56CF8"/>
    <w:rsid w:val="00E57114"/>
    <w:rsid w:val="00E600CE"/>
    <w:rsid w:val="00E6053A"/>
    <w:rsid w:val="00E60C59"/>
    <w:rsid w:val="00E64F2D"/>
    <w:rsid w:val="00E65218"/>
    <w:rsid w:val="00E6566E"/>
    <w:rsid w:val="00E656F7"/>
    <w:rsid w:val="00E6614E"/>
    <w:rsid w:val="00E667AB"/>
    <w:rsid w:val="00E6720D"/>
    <w:rsid w:val="00E67850"/>
    <w:rsid w:val="00E7032F"/>
    <w:rsid w:val="00E70771"/>
    <w:rsid w:val="00E70FDA"/>
    <w:rsid w:val="00E71EBF"/>
    <w:rsid w:val="00E7224F"/>
    <w:rsid w:val="00E72917"/>
    <w:rsid w:val="00E73ACE"/>
    <w:rsid w:val="00E74AAA"/>
    <w:rsid w:val="00E7550C"/>
    <w:rsid w:val="00E75B1F"/>
    <w:rsid w:val="00E75F17"/>
    <w:rsid w:val="00E760E1"/>
    <w:rsid w:val="00E7670B"/>
    <w:rsid w:val="00E76A08"/>
    <w:rsid w:val="00E77587"/>
    <w:rsid w:val="00E77693"/>
    <w:rsid w:val="00E77F83"/>
    <w:rsid w:val="00E821F1"/>
    <w:rsid w:val="00E83ECD"/>
    <w:rsid w:val="00E8468C"/>
    <w:rsid w:val="00E85B5E"/>
    <w:rsid w:val="00E86368"/>
    <w:rsid w:val="00E863B7"/>
    <w:rsid w:val="00E8645F"/>
    <w:rsid w:val="00E870DF"/>
    <w:rsid w:val="00E8715D"/>
    <w:rsid w:val="00E87900"/>
    <w:rsid w:val="00E90257"/>
    <w:rsid w:val="00E907EE"/>
    <w:rsid w:val="00E90F50"/>
    <w:rsid w:val="00E920E4"/>
    <w:rsid w:val="00E92846"/>
    <w:rsid w:val="00E92D3A"/>
    <w:rsid w:val="00E93BCC"/>
    <w:rsid w:val="00E94CAA"/>
    <w:rsid w:val="00E95994"/>
    <w:rsid w:val="00E95A6B"/>
    <w:rsid w:val="00E96945"/>
    <w:rsid w:val="00E96FDF"/>
    <w:rsid w:val="00E9797D"/>
    <w:rsid w:val="00E979A6"/>
    <w:rsid w:val="00EA03C7"/>
    <w:rsid w:val="00EA04F4"/>
    <w:rsid w:val="00EA06F8"/>
    <w:rsid w:val="00EA18EA"/>
    <w:rsid w:val="00EA1DEE"/>
    <w:rsid w:val="00EA246E"/>
    <w:rsid w:val="00EA277D"/>
    <w:rsid w:val="00EA2CAB"/>
    <w:rsid w:val="00EA2FCA"/>
    <w:rsid w:val="00EA39CA"/>
    <w:rsid w:val="00EA3B2D"/>
    <w:rsid w:val="00EA5226"/>
    <w:rsid w:val="00EA5BFE"/>
    <w:rsid w:val="00EA7728"/>
    <w:rsid w:val="00EB3B78"/>
    <w:rsid w:val="00EB3B9A"/>
    <w:rsid w:val="00EB3EB4"/>
    <w:rsid w:val="00EB476A"/>
    <w:rsid w:val="00EB543A"/>
    <w:rsid w:val="00EB553A"/>
    <w:rsid w:val="00EB6862"/>
    <w:rsid w:val="00EB6C57"/>
    <w:rsid w:val="00EC04F4"/>
    <w:rsid w:val="00EC0A37"/>
    <w:rsid w:val="00EC1067"/>
    <w:rsid w:val="00EC139A"/>
    <w:rsid w:val="00EC18D8"/>
    <w:rsid w:val="00EC1A82"/>
    <w:rsid w:val="00EC1A8C"/>
    <w:rsid w:val="00EC32E9"/>
    <w:rsid w:val="00EC34DF"/>
    <w:rsid w:val="00EC3AB6"/>
    <w:rsid w:val="00EC3EBA"/>
    <w:rsid w:val="00EC6437"/>
    <w:rsid w:val="00EC674B"/>
    <w:rsid w:val="00ED0077"/>
    <w:rsid w:val="00ED1981"/>
    <w:rsid w:val="00ED1CEB"/>
    <w:rsid w:val="00ED22C9"/>
    <w:rsid w:val="00ED260A"/>
    <w:rsid w:val="00ED2690"/>
    <w:rsid w:val="00ED2B8D"/>
    <w:rsid w:val="00ED3236"/>
    <w:rsid w:val="00ED4152"/>
    <w:rsid w:val="00ED487B"/>
    <w:rsid w:val="00ED488D"/>
    <w:rsid w:val="00ED54F4"/>
    <w:rsid w:val="00ED5598"/>
    <w:rsid w:val="00ED5921"/>
    <w:rsid w:val="00ED59B9"/>
    <w:rsid w:val="00ED59CB"/>
    <w:rsid w:val="00ED5A87"/>
    <w:rsid w:val="00ED5B16"/>
    <w:rsid w:val="00ED6BCC"/>
    <w:rsid w:val="00ED7022"/>
    <w:rsid w:val="00ED7341"/>
    <w:rsid w:val="00ED7559"/>
    <w:rsid w:val="00ED7EF7"/>
    <w:rsid w:val="00EE01BB"/>
    <w:rsid w:val="00EE130F"/>
    <w:rsid w:val="00EE13E7"/>
    <w:rsid w:val="00EE1636"/>
    <w:rsid w:val="00EE3851"/>
    <w:rsid w:val="00EE45BD"/>
    <w:rsid w:val="00EE5147"/>
    <w:rsid w:val="00EE59A0"/>
    <w:rsid w:val="00EE5F69"/>
    <w:rsid w:val="00EE675F"/>
    <w:rsid w:val="00EE6D95"/>
    <w:rsid w:val="00EE7192"/>
    <w:rsid w:val="00EE7598"/>
    <w:rsid w:val="00EF028A"/>
    <w:rsid w:val="00EF11C4"/>
    <w:rsid w:val="00EF16D4"/>
    <w:rsid w:val="00EF2D8D"/>
    <w:rsid w:val="00EF2F81"/>
    <w:rsid w:val="00EF404D"/>
    <w:rsid w:val="00EF48B6"/>
    <w:rsid w:val="00EF4C97"/>
    <w:rsid w:val="00EF512D"/>
    <w:rsid w:val="00EF59C5"/>
    <w:rsid w:val="00EF5E91"/>
    <w:rsid w:val="00EF6DEA"/>
    <w:rsid w:val="00EF6E7A"/>
    <w:rsid w:val="00EF7217"/>
    <w:rsid w:val="00EF7889"/>
    <w:rsid w:val="00F00F2B"/>
    <w:rsid w:val="00F0166F"/>
    <w:rsid w:val="00F027A6"/>
    <w:rsid w:val="00F02D88"/>
    <w:rsid w:val="00F0316C"/>
    <w:rsid w:val="00F03B99"/>
    <w:rsid w:val="00F04652"/>
    <w:rsid w:val="00F05478"/>
    <w:rsid w:val="00F0703F"/>
    <w:rsid w:val="00F07AC8"/>
    <w:rsid w:val="00F10311"/>
    <w:rsid w:val="00F12336"/>
    <w:rsid w:val="00F12D19"/>
    <w:rsid w:val="00F13CE9"/>
    <w:rsid w:val="00F14B95"/>
    <w:rsid w:val="00F14F8E"/>
    <w:rsid w:val="00F15AF9"/>
    <w:rsid w:val="00F15D50"/>
    <w:rsid w:val="00F16C2C"/>
    <w:rsid w:val="00F16FB4"/>
    <w:rsid w:val="00F16FF1"/>
    <w:rsid w:val="00F17336"/>
    <w:rsid w:val="00F17CF9"/>
    <w:rsid w:val="00F217D9"/>
    <w:rsid w:val="00F21E43"/>
    <w:rsid w:val="00F226F1"/>
    <w:rsid w:val="00F22820"/>
    <w:rsid w:val="00F22FB9"/>
    <w:rsid w:val="00F23A97"/>
    <w:rsid w:val="00F242B3"/>
    <w:rsid w:val="00F251FE"/>
    <w:rsid w:val="00F25266"/>
    <w:rsid w:val="00F271CA"/>
    <w:rsid w:val="00F27F8A"/>
    <w:rsid w:val="00F3015F"/>
    <w:rsid w:val="00F3046D"/>
    <w:rsid w:val="00F30E93"/>
    <w:rsid w:val="00F31032"/>
    <w:rsid w:val="00F318DD"/>
    <w:rsid w:val="00F328E6"/>
    <w:rsid w:val="00F32931"/>
    <w:rsid w:val="00F33886"/>
    <w:rsid w:val="00F33FDD"/>
    <w:rsid w:val="00F34B8A"/>
    <w:rsid w:val="00F35DB8"/>
    <w:rsid w:val="00F35E27"/>
    <w:rsid w:val="00F36258"/>
    <w:rsid w:val="00F369B8"/>
    <w:rsid w:val="00F36D7C"/>
    <w:rsid w:val="00F3734E"/>
    <w:rsid w:val="00F41764"/>
    <w:rsid w:val="00F419EE"/>
    <w:rsid w:val="00F42440"/>
    <w:rsid w:val="00F42560"/>
    <w:rsid w:val="00F43A59"/>
    <w:rsid w:val="00F43C40"/>
    <w:rsid w:val="00F453A5"/>
    <w:rsid w:val="00F46643"/>
    <w:rsid w:val="00F500DC"/>
    <w:rsid w:val="00F5043A"/>
    <w:rsid w:val="00F50EC1"/>
    <w:rsid w:val="00F510FA"/>
    <w:rsid w:val="00F51256"/>
    <w:rsid w:val="00F51EE8"/>
    <w:rsid w:val="00F528C0"/>
    <w:rsid w:val="00F531E7"/>
    <w:rsid w:val="00F53B3F"/>
    <w:rsid w:val="00F54135"/>
    <w:rsid w:val="00F54447"/>
    <w:rsid w:val="00F54999"/>
    <w:rsid w:val="00F551E4"/>
    <w:rsid w:val="00F57326"/>
    <w:rsid w:val="00F57470"/>
    <w:rsid w:val="00F577B5"/>
    <w:rsid w:val="00F57A5C"/>
    <w:rsid w:val="00F57F15"/>
    <w:rsid w:val="00F60025"/>
    <w:rsid w:val="00F61D7B"/>
    <w:rsid w:val="00F61DC4"/>
    <w:rsid w:val="00F6329A"/>
    <w:rsid w:val="00F633FF"/>
    <w:rsid w:val="00F63CC2"/>
    <w:rsid w:val="00F63CC7"/>
    <w:rsid w:val="00F63F30"/>
    <w:rsid w:val="00F64683"/>
    <w:rsid w:val="00F64CC9"/>
    <w:rsid w:val="00F6556A"/>
    <w:rsid w:val="00F66215"/>
    <w:rsid w:val="00F7013F"/>
    <w:rsid w:val="00F704B5"/>
    <w:rsid w:val="00F7081C"/>
    <w:rsid w:val="00F71BC1"/>
    <w:rsid w:val="00F72179"/>
    <w:rsid w:val="00F7229A"/>
    <w:rsid w:val="00F73D42"/>
    <w:rsid w:val="00F740D0"/>
    <w:rsid w:val="00F74F2C"/>
    <w:rsid w:val="00F754D4"/>
    <w:rsid w:val="00F75D71"/>
    <w:rsid w:val="00F775B5"/>
    <w:rsid w:val="00F77D1A"/>
    <w:rsid w:val="00F77E24"/>
    <w:rsid w:val="00F80541"/>
    <w:rsid w:val="00F8073D"/>
    <w:rsid w:val="00F80774"/>
    <w:rsid w:val="00F809B3"/>
    <w:rsid w:val="00F80DA3"/>
    <w:rsid w:val="00F8157D"/>
    <w:rsid w:val="00F81663"/>
    <w:rsid w:val="00F81665"/>
    <w:rsid w:val="00F81889"/>
    <w:rsid w:val="00F82445"/>
    <w:rsid w:val="00F831C1"/>
    <w:rsid w:val="00F8330D"/>
    <w:rsid w:val="00F83A99"/>
    <w:rsid w:val="00F84D85"/>
    <w:rsid w:val="00F8532C"/>
    <w:rsid w:val="00F87838"/>
    <w:rsid w:val="00F87BDE"/>
    <w:rsid w:val="00F905E3"/>
    <w:rsid w:val="00F90AAB"/>
    <w:rsid w:val="00F913F3"/>
    <w:rsid w:val="00F9147D"/>
    <w:rsid w:val="00F91DAD"/>
    <w:rsid w:val="00F920D7"/>
    <w:rsid w:val="00F932C4"/>
    <w:rsid w:val="00F936EF"/>
    <w:rsid w:val="00F938E1"/>
    <w:rsid w:val="00F93BA4"/>
    <w:rsid w:val="00F94162"/>
    <w:rsid w:val="00F942C1"/>
    <w:rsid w:val="00F9498E"/>
    <w:rsid w:val="00F94E99"/>
    <w:rsid w:val="00F9549D"/>
    <w:rsid w:val="00F95905"/>
    <w:rsid w:val="00F95AC2"/>
    <w:rsid w:val="00F95FC1"/>
    <w:rsid w:val="00F97B0B"/>
    <w:rsid w:val="00FA0530"/>
    <w:rsid w:val="00FA081C"/>
    <w:rsid w:val="00FA1BDA"/>
    <w:rsid w:val="00FA22AC"/>
    <w:rsid w:val="00FA2A76"/>
    <w:rsid w:val="00FA3563"/>
    <w:rsid w:val="00FA42F9"/>
    <w:rsid w:val="00FA4B54"/>
    <w:rsid w:val="00FA5640"/>
    <w:rsid w:val="00FA5DE1"/>
    <w:rsid w:val="00FA5FA4"/>
    <w:rsid w:val="00FA6B8B"/>
    <w:rsid w:val="00FA6BB3"/>
    <w:rsid w:val="00FB2221"/>
    <w:rsid w:val="00FB2616"/>
    <w:rsid w:val="00FB2D3C"/>
    <w:rsid w:val="00FB2E72"/>
    <w:rsid w:val="00FB47D2"/>
    <w:rsid w:val="00FB4DDC"/>
    <w:rsid w:val="00FB4E13"/>
    <w:rsid w:val="00FB4F68"/>
    <w:rsid w:val="00FB52DA"/>
    <w:rsid w:val="00FB7F97"/>
    <w:rsid w:val="00FC004E"/>
    <w:rsid w:val="00FC0B88"/>
    <w:rsid w:val="00FC21BA"/>
    <w:rsid w:val="00FC2767"/>
    <w:rsid w:val="00FC2AA7"/>
    <w:rsid w:val="00FC2E93"/>
    <w:rsid w:val="00FC31EE"/>
    <w:rsid w:val="00FC3C7F"/>
    <w:rsid w:val="00FC4B95"/>
    <w:rsid w:val="00FC5872"/>
    <w:rsid w:val="00FC61AA"/>
    <w:rsid w:val="00FC6ECE"/>
    <w:rsid w:val="00FC6F88"/>
    <w:rsid w:val="00FC73EC"/>
    <w:rsid w:val="00FC7CFE"/>
    <w:rsid w:val="00FD06CB"/>
    <w:rsid w:val="00FD0923"/>
    <w:rsid w:val="00FD10EB"/>
    <w:rsid w:val="00FD17D1"/>
    <w:rsid w:val="00FD194C"/>
    <w:rsid w:val="00FD1C6D"/>
    <w:rsid w:val="00FD2232"/>
    <w:rsid w:val="00FD53C8"/>
    <w:rsid w:val="00FD5845"/>
    <w:rsid w:val="00FD669D"/>
    <w:rsid w:val="00FD7C00"/>
    <w:rsid w:val="00FE03CC"/>
    <w:rsid w:val="00FE1287"/>
    <w:rsid w:val="00FE1B1C"/>
    <w:rsid w:val="00FE2744"/>
    <w:rsid w:val="00FE3B1B"/>
    <w:rsid w:val="00FE3B6D"/>
    <w:rsid w:val="00FE401A"/>
    <w:rsid w:val="00FE432F"/>
    <w:rsid w:val="00FE55B3"/>
    <w:rsid w:val="00FE5A2B"/>
    <w:rsid w:val="00FE5F15"/>
    <w:rsid w:val="00FE631C"/>
    <w:rsid w:val="00FE68C1"/>
    <w:rsid w:val="00FF027A"/>
    <w:rsid w:val="00FF031D"/>
    <w:rsid w:val="00FF0B93"/>
    <w:rsid w:val="00FF1F2C"/>
    <w:rsid w:val="00FF24DD"/>
    <w:rsid w:val="00FF3202"/>
    <w:rsid w:val="00FF3756"/>
    <w:rsid w:val="00FF3C1F"/>
    <w:rsid w:val="00FF3DD6"/>
    <w:rsid w:val="00FF407E"/>
    <w:rsid w:val="00FF4870"/>
    <w:rsid w:val="00FF5035"/>
    <w:rsid w:val="00FF57FF"/>
    <w:rsid w:val="00FF5CBA"/>
    <w:rsid w:val="00FF5DE3"/>
    <w:rsid w:val="00FF5FDC"/>
    <w:rsid w:val="00FF6899"/>
    <w:rsid w:val="00FF6DA0"/>
    <w:rsid w:val="00FF7330"/>
    <w:rsid w:val="00FF77B5"/>
    <w:rsid w:val="00FF7DDC"/>
    <w:rsid w:val="0167398B"/>
    <w:rsid w:val="01FE4927"/>
    <w:rsid w:val="0211236D"/>
    <w:rsid w:val="02290E4C"/>
    <w:rsid w:val="02504B3F"/>
    <w:rsid w:val="028234DD"/>
    <w:rsid w:val="02A464AF"/>
    <w:rsid w:val="031E3709"/>
    <w:rsid w:val="032C4E8C"/>
    <w:rsid w:val="03A10CAA"/>
    <w:rsid w:val="03B56796"/>
    <w:rsid w:val="03BB7FBE"/>
    <w:rsid w:val="03F4527E"/>
    <w:rsid w:val="04504404"/>
    <w:rsid w:val="04636BBD"/>
    <w:rsid w:val="046C3066"/>
    <w:rsid w:val="04CE2BC6"/>
    <w:rsid w:val="05247740"/>
    <w:rsid w:val="057A2E9A"/>
    <w:rsid w:val="05917228"/>
    <w:rsid w:val="05A54A82"/>
    <w:rsid w:val="063E411F"/>
    <w:rsid w:val="06A42F8B"/>
    <w:rsid w:val="06BA27AF"/>
    <w:rsid w:val="075C5614"/>
    <w:rsid w:val="07810C30"/>
    <w:rsid w:val="07FE491D"/>
    <w:rsid w:val="08C521C9"/>
    <w:rsid w:val="08C6543B"/>
    <w:rsid w:val="08CE7D92"/>
    <w:rsid w:val="091D1F66"/>
    <w:rsid w:val="09D678FF"/>
    <w:rsid w:val="0AB94323"/>
    <w:rsid w:val="0CBF3D0E"/>
    <w:rsid w:val="0D112137"/>
    <w:rsid w:val="0D7763F1"/>
    <w:rsid w:val="0DE140E3"/>
    <w:rsid w:val="0E6D28B4"/>
    <w:rsid w:val="0F73548E"/>
    <w:rsid w:val="0FDA5C70"/>
    <w:rsid w:val="10A337BD"/>
    <w:rsid w:val="11391F42"/>
    <w:rsid w:val="12176D07"/>
    <w:rsid w:val="123C676E"/>
    <w:rsid w:val="13645F7C"/>
    <w:rsid w:val="14714DBA"/>
    <w:rsid w:val="149B6D32"/>
    <w:rsid w:val="14D603F7"/>
    <w:rsid w:val="15102603"/>
    <w:rsid w:val="157B135B"/>
    <w:rsid w:val="15916DD0"/>
    <w:rsid w:val="159643E7"/>
    <w:rsid w:val="15D74094"/>
    <w:rsid w:val="15FF2A69"/>
    <w:rsid w:val="1740460A"/>
    <w:rsid w:val="175B7696"/>
    <w:rsid w:val="18787932"/>
    <w:rsid w:val="189B3AC2"/>
    <w:rsid w:val="18B352B0"/>
    <w:rsid w:val="18EB2430"/>
    <w:rsid w:val="193444C2"/>
    <w:rsid w:val="19614284"/>
    <w:rsid w:val="1B09308C"/>
    <w:rsid w:val="1BB90AD6"/>
    <w:rsid w:val="1BBE6F2C"/>
    <w:rsid w:val="1C295FB5"/>
    <w:rsid w:val="1C666DF3"/>
    <w:rsid w:val="1C6F78BE"/>
    <w:rsid w:val="1C877E57"/>
    <w:rsid w:val="1D787FA6"/>
    <w:rsid w:val="1DB5533A"/>
    <w:rsid w:val="1F1F3C3A"/>
    <w:rsid w:val="1F371399"/>
    <w:rsid w:val="1F792DAF"/>
    <w:rsid w:val="1F7F17CC"/>
    <w:rsid w:val="20B42D17"/>
    <w:rsid w:val="20C22C4A"/>
    <w:rsid w:val="21424A7E"/>
    <w:rsid w:val="21B225A8"/>
    <w:rsid w:val="21C1459A"/>
    <w:rsid w:val="21F4496F"/>
    <w:rsid w:val="223643DF"/>
    <w:rsid w:val="224A05B8"/>
    <w:rsid w:val="24550402"/>
    <w:rsid w:val="248012B4"/>
    <w:rsid w:val="24E122FF"/>
    <w:rsid w:val="24E24F53"/>
    <w:rsid w:val="259957D2"/>
    <w:rsid w:val="263B256E"/>
    <w:rsid w:val="265046A2"/>
    <w:rsid w:val="26581242"/>
    <w:rsid w:val="265C2AE3"/>
    <w:rsid w:val="26BD0AC1"/>
    <w:rsid w:val="27A358FB"/>
    <w:rsid w:val="286363AA"/>
    <w:rsid w:val="287405B8"/>
    <w:rsid w:val="28D472A8"/>
    <w:rsid w:val="28F43BD2"/>
    <w:rsid w:val="29D05AD9"/>
    <w:rsid w:val="29D56857"/>
    <w:rsid w:val="2A0239A1"/>
    <w:rsid w:val="2ABA4B08"/>
    <w:rsid w:val="2ABC1DA2"/>
    <w:rsid w:val="2B516861"/>
    <w:rsid w:val="2B846F51"/>
    <w:rsid w:val="2BE73506"/>
    <w:rsid w:val="2BEB3E72"/>
    <w:rsid w:val="2C0F5A5F"/>
    <w:rsid w:val="2C1005F7"/>
    <w:rsid w:val="2C4D1D45"/>
    <w:rsid w:val="2C976422"/>
    <w:rsid w:val="2D9214E0"/>
    <w:rsid w:val="2DC0604D"/>
    <w:rsid w:val="2DEC32E2"/>
    <w:rsid w:val="2E416702"/>
    <w:rsid w:val="2E941D00"/>
    <w:rsid w:val="2EB21578"/>
    <w:rsid w:val="2ECB041C"/>
    <w:rsid w:val="2F43549E"/>
    <w:rsid w:val="2F740E9D"/>
    <w:rsid w:val="2FEC3129"/>
    <w:rsid w:val="30197C97"/>
    <w:rsid w:val="301F52AD"/>
    <w:rsid w:val="30CC6015"/>
    <w:rsid w:val="315C7E3B"/>
    <w:rsid w:val="316E548A"/>
    <w:rsid w:val="31A33CBC"/>
    <w:rsid w:val="31CA56EC"/>
    <w:rsid w:val="31E55956"/>
    <w:rsid w:val="33540A82"/>
    <w:rsid w:val="339C4E66"/>
    <w:rsid w:val="33B54E2C"/>
    <w:rsid w:val="35696FCA"/>
    <w:rsid w:val="35E50B72"/>
    <w:rsid w:val="365F4D76"/>
    <w:rsid w:val="36A15F47"/>
    <w:rsid w:val="36E0150E"/>
    <w:rsid w:val="37215C8A"/>
    <w:rsid w:val="37324FEF"/>
    <w:rsid w:val="37773C20"/>
    <w:rsid w:val="380357AD"/>
    <w:rsid w:val="388346D1"/>
    <w:rsid w:val="38CD7870"/>
    <w:rsid w:val="38F60B75"/>
    <w:rsid w:val="399901D9"/>
    <w:rsid w:val="3A39715C"/>
    <w:rsid w:val="3AE157CA"/>
    <w:rsid w:val="3B1E43B3"/>
    <w:rsid w:val="3B230736"/>
    <w:rsid w:val="3B2C045B"/>
    <w:rsid w:val="3B9238C2"/>
    <w:rsid w:val="3C101F4E"/>
    <w:rsid w:val="3C5B695A"/>
    <w:rsid w:val="3C6D0699"/>
    <w:rsid w:val="3CA628B2"/>
    <w:rsid w:val="3CBA2232"/>
    <w:rsid w:val="3CD6072E"/>
    <w:rsid w:val="3D995F73"/>
    <w:rsid w:val="3E135DEE"/>
    <w:rsid w:val="3E53264A"/>
    <w:rsid w:val="3E79027E"/>
    <w:rsid w:val="3E820684"/>
    <w:rsid w:val="40027D94"/>
    <w:rsid w:val="40216B22"/>
    <w:rsid w:val="40371ECC"/>
    <w:rsid w:val="40EB2F89"/>
    <w:rsid w:val="41200E85"/>
    <w:rsid w:val="41FC6BB1"/>
    <w:rsid w:val="420F4263"/>
    <w:rsid w:val="427D61B0"/>
    <w:rsid w:val="42B775C7"/>
    <w:rsid w:val="42B86E9B"/>
    <w:rsid w:val="42E63FD0"/>
    <w:rsid w:val="43654427"/>
    <w:rsid w:val="443E022D"/>
    <w:rsid w:val="44627A06"/>
    <w:rsid w:val="44FC7513"/>
    <w:rsid w:val="45B46040"/>
    <w:rsid w:val="4605689B"/>
    <w:rsid w:val="461F3255"/>
    <w:rsid w:val="46827EEC"/>
    <w:rsid w:val="46C11AA9"/>
    <w:rsid w:val="47515EB8"/>
    <w:rsid w:val="484E60CD"/>
    <w:rsid w:val="48623AD0"/>
    <w:rsid w:val="48D569F9"/>
    <w:rsid w:val="49DF0B35"/>
    <w:rsid w:val="4A0B4E84"/>
    <w:rsid w:val="4ABA5EA6"/>
    <w:rsid w:val="4AEC002A"/>
    <w:rsid w:val="4B315A3D"/>
    <w:rsid w:val="4C0F6B4D"/>
    <w:rsid w:val="4D4B1038"/>
    <w:rsid w:val="4D7221B5"/>
    <w:rsid w:val="4EAF34D1"/>
    <w:rsid w:val="4F1418FD"/>
    <w:rsid w:val="4FB235F0"/>
    <w:rsid w:val="4FDC5A8C"/>
    <w:rsid w:val="50132F01"/>
    <w:rsid w:val="501716A5"/>
    <w:rsid w:val="51711289"/>
    <w:rsid w:val="51BE0836"/>
    <w:rsid w:val="52377DDC"/>
    <w:rsid w:val="528154FB"/>
    <w:rsid w:val="529E79AB"/>
    <w:rsid w:val="53195734"/>
    <w:rsid w:val="544F11B4"/>
    <w:rsid w:val="54C0055D"/>
    <w:rsid w:val="55570796"/>
    <w:rsid w:val="558E2409"/>
    <w:rsid w:val="55D4511B"/>
    <w:rsid w:val="56D95E44"/>
    <w:rsid w:val="56EB388B"/>
    <w:rsid w:val="57272B15"/>
    <w:rsid w:val="572A43B4"/>
    <w:rsid w:val="57672F12"/>
    <w:rsid w:val="580B134B"/>
    <w:rsid w:val="58637111"/>
    <w:rsid w:val="58752858"/>
    <w:rsid w:val="58C168E5"/>
    <w:rsid w:val="599E4BE5"/>
    <w:rsid w:val="59CA59DA"/>
    <w:rsid w:val="59D6437F"/>
    <w:rsid w:val="5A1B7FE4"/>
    <w:rsid w:val="5A3F181D"/>
    <w:rsid w:val="5A75307F"/>
    <w:rsid w:val="5A8E2EAB"/>
    <w:rsid w:val="5ADD34EB"/>
    <w:rsid w:val="5B194F45"/>
    <w:rsid w:val="5B7F2FEA"/>
    <w:rsid w:val="5BAE00E0"/>
    <w:rsid w:val="5BC36B85"/>
    <w:rsid w:val="5BC55A61"/>
    <w:rsid w:val="5C20021B"/>
    <w:rsid w:val="5CB3602E"/>
    <w:rsid w:val="5D243653"/>
    <w:rsid w:val="5D861C18"/>
    <w:rsid w:val="5D8C0E47"/>
    <w:rsid w:val="5E156D07"/>
    <w:rsid w:val="5E391921"/>
    <w:rsid w:val="5ED56E00"/>
    <w:rsid w:val="5F180F96"/>
    <w:rsid w:val="5F7F1015"/>
    <w:rsid w:val="5FBD75A1"/>
    <w:rsid w:val="5FED7B1A"/>
    <w:rsid w:val="60F938D0"/>
    <w:rsid w:val="61903065"/>
    <w:rsid w:val="61A60ADB"/>
    <w:rsid w:val="623C143F"/>
    <w:rsid w:val="623F6A34"/>
    <w:rsid w:val="627F65E4"/>
    <w:rsid w:val="628C7CD0"/>
    <w:rsid w:val="62C236F2"/>
    <w:rsid w:val="62D601DD"/>
    <w:rsid w:val="63785903"/>
    <w:rsid w:val="639E0FC2"/>
    <w:rsid w:val="63A1155A"/>
    <w:rsid w:val="63BE65AF"/>
    <w:rsid w:val="63E36016"/>
    <w:rsid w:val="647924D6"/>
    <w:rsid w:val="64B74DAD"/>
    <w:rsid w:val="64C9520C"/>
    <w:rsid w:val="64DE2339"/>
    <w:rsid w:val="651626BE"/>
    <w:rsid w:val="653D52B2"/>
    <w:rsid w:val="658E3D60"/>
    <w:rsid w:val="65B37C6A"/>
    <w:rsid w:val="65D61F4D"/>
    <w:rsid w:val="65DC3575"/>
    <w:rsid w:val="66616D3B"/>
    <w:rsid w:val="66B27F22"/>
    <w:rsid w:val="66D63C10"/>
    <w:rsid w:val="66EC3434"/>
    <w:rsid w:val="679D028A"/>
    <w:rsid w:val="67B83316"/>
    <w:rsid w:val="67F05745"/>
    <w:rsid w:val="682E5386"/>
    <w:rsid w:val="68476448"/>
    <w:rsid w:val="689C7120"/>
    <w:rsid w:val="68BB30BE"/>
    <w:rsid w:val="68C27158"/>
    <w:rsid w:val="68C92A1C"/>
    <w:rsid w:val="68DA075E"/>
    <w:rsid w:val="69471F65"/>
    <w:rsid w:val="69C67F6C"/>
    <w:rsid w:val="6A3921F2"/>
    <w:rsid w:val="6A507835"/>
    <w:rsid w:val="6AC9186E"/>
    <w:rsid w:val="6B50502E"/>
    <w:rsid w:val="6BB72AEA"/>
    <w:rsid w:val="6C6B33F6"/>
    <w:rsid w:val="6C832144"/>
    <w:rsid w:val="6D4974D8"/>
    <w:rsid w:val="6D544AB7"/>
    <w:rsid w:val="6D8A0652"/>
    <w:rsid w:val="6DE33E7D"/>
    <w:rsid w:val="6E95615F"/>
    <w:rsid w:val="6EFF5CCE"/>
    <w:rsid w:val="6F06705D"/>
    <w:rsid w:val="6F213E96"/>
    <w:rsid w:val="70090BB2"/>
    <w:rsid w:val="705418D7"/>
    <w:rsid w:val="70874FAF"/>
    <w:rsid w:val="713C6D66"/>
    <w:rsid w:val="717007BD"/>
    <w:rsid w:val="724C57BD"/>
    <w:rsid w:val="7252264E"/>
    <w:rsid w:val="72646574"/>
    <w:rsid w:val="729D55E2"/>
    <w:rsid w:val="72D11701"/>
    <w:rsid w:val="73905147"/>
    <w:rsid w:val="751C3136"/>
    <w:rsid w:val="75B94E29"/>
    <w:rsid w:val="75CE45CC"/>
    <w:rsid w:val="76065377"/>
    <w:rsid w:val="76857768"/>
    <w:rsid w:val="76D8463F"/>
    <w:rsid w:val="77505319"/>
    <w:rsid w:val="78003F95"/>
    <w:rsid w:val="78FD6DDA"/>
    <w:rsid w:val="79023A1B"/>
    <w:rsid w:val="79075EAB"/>
    <w:rsid w:val="79354183"/>
    <w:rsid w:val="79490272"/>
    <w:rsid w:val="79906C28"/>
    <w:rsid w:val="79AC4FB3"/>
    <w:rsid w:val="79E44F47"/>
    <w:rsid w:val="7A3126BD"/>
    <w:rsid w:val="7A684727"/>
    <w:rsid w:val="7AC43970"/>
    <w:rsid w:val="7B5A6766"/>
    <w:rsid w:val="7B670E83"/>
    <w:rsid w:val="7B8732D3"/>
    <w:rsid w:val="7BED0E49"/>
    <w:rsid w:val="7CA92035"/>
    <w:rsid w:val="7D242AD5"/>
    <w:rsid w:val="7DA261A2"/>
    <w:rsid w:val="7DC93E53"/>
    <w:rsid w:val="7DF436EC"/>
    <w:rsid w:val="7EA85A3A"/>
    <w:rsid w:val="7EB2240B"/>
    <w:rsid w:val="7FCE0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9E5AAD"/>
  <w15:docId w15:val="{D634FB37-B376-458B-9A8E-5959BBCB3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semiHidden="1" w:uiPriority="2" w:qFormat="1"/>
    <w:lsdException w:name="heading 1" w:locked="1" w:uiPriority="0" w:qFormat="1"/>
    <w:lsdException w:name="heading 2" w:locked="1" w:uiPriority="0" w:unhideWhenUsed="1" w:qFormat="1"/>
    <w:lsdException w:name="heading 3" w:locked="1" w:uiPriority="0" w:unhideWhenUsed="1" w:qFormat="1"/>
    <w:lsdException w:name="heading 4" w:locked="1" w:uiPriority="0" w:qFormat="1"/>
    <w:lsdException w:name="heading 5" w:locked="1" w:uiPriority="0" w:unhideWhenUsed="1" w:qFormat="1"/>
    <w:lsdException w:name="heading 6" w:locked="1" w:uiPriority="0" w:unhideWhenUsed="1" w:qFormat="1"/>
    <w:lsdException w:name="heading 7" w:locked="1" w:uiPriority="0" w:qFormat="1"/>
    <w:lsdException w:name="heading 8" w:locked="1" w:uiPriority="0" w:qFormat="1"/>
    <w:lsdException w:name="heading 9" w:locked="1" w:uiPriority="0" w:qFormat="1"/>
    <w:lsdException w:name="index 1" w:locked="1" w:semiHidden="1" w:uiPriority="0" w:qFormat="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locked="1" w:uiPriority="0"/>
    <w:lsdException w:name="footnote text" w:locked="1" w:semiHidden="1" w:unhideWhenUsed="1"/>
    <w:lsdException w:name="annotation text" w:locked="1" w:semiHidden="1" w:uiPriority="0" w:unhideWhenUsed="1" w:qFormat="1"/>
    <w:lsdException w:name="header" w:locked="1" w:uiPriority="0"/>
    <w:lsdException w:name="footer" w:locked="1"/>
    <w:lsdException w:name="index heading" w:locked="1" w:semiHidden="1" w:unhideWhenUsed="1"/>
    <w:lsdException w:name="caption" w:uiPriority="0" w:qFormat="1"/>
    <w:lsdException w:name="table of figures" w:lock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0" w:qFormat="1"/>
    <w:lsdException w:name="line number" w:locked="1" w:semiHidden="1" w:unhideWhenUsed="1"/>
    <w:lsdException w:name="page number" w:locked="1" w:uiPriority="0"/>
    <w:lsdException w:name="endnote reference" w:locked="1" w:semiHidden="1" w:unhideWhenUsed="1"/>
    <w:lsdException w:name="endnote text" w:locked="1" w:semiHidden="1" w:unhideWhenUsed="1"/>
    <w:lsdException w:name="table of authorities" w:locked="1" w:semiHidden="1"/>
    <w:lsdException w:name="macro" w:locked="1" w:semiHidden="1" w:unhideWhenUsed="1"/>
    <w:lsdException w:name="toa heading" w:locked="1" w:semiHidden="1" w:uiPriority="0" w:qFormat="1"/>
    <w:lsdException w:name="List" w:locked="1" w:uiPriority="0"/>
    <w:lsdException w:name="List Bullet" w:locked="1" w:semiHidden="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lsdException w:name="Closing" w:locked="1" w:semiHidden="1" w:unhideWhenUsed="1"/>
    <w:lsdException w:name="Signature" w:locked="1" w:semiHidden="1" w:unhideWhenUsed="1"/>
    <w:lsdException w:name="Default Paragraph Font" w:semiHidden="1" w:uiPriority="1" w:unhideWhenUsed="1" w:qFormat="1"/>
    <w:lsdException w:name="Body Text" w:locked="1" w:uiPriority="0"/>
    <w:lsdException w:name="Body Text Indent" w:locked="1" w:uiPriority="0"/>
    <w:lsdException w:name="List Continue" w:locked="1" w:semiHidden="1" w:unhideWhenUsed="1"/>
    <w:lsdException w:name="List Continue 2" w:locked="1" w:semiHidden="1"/>
    <w:lsdException w:name="List Continue 3" w:locked="1" w:semiHidden="1"/>
    <w:lsdException w:name="List Continue 4" w:locked="1" w:semiHidden="1"/>
    <w:lsdException w:name="List Continue 5" w:locked="1" w:semiHidden="1"/>
    <w:lsdException w:name="Message Header" w:locked="1" w:semiHidden="1" w:unhideWhenUsed="1"/>
    <w:lsdException w:name="Subtitle" w:locked="1" w:uiPriority="11"/>
    <w:lsdException w:name="Salutation" w:locked="1" w:semiHidden="1" w:unhideWhenUsed="1"/>
    <w:lsdException w:name="Date" w:locked="1" w:uiPriority="0"/>
    <w:lsdException w:name="Body Text First Indent" w:locked="1" w:semiHidden="1" w:uiPriority="0" w:qFormat="1"/>
    <w:lsdException w:name="Body Text First Indent 2" w:locked="1" w:semiHidden="1" w:uiPriority="0" w:qFormat="1"/>
    <w:lsdException w:name="Note Heading" w:locked="1" w:semiHidden="1" w:unhideWhenUsed="1"/>
    <w:lsdException w:name="Body Text 2" w:locked="1" w:uiPriority="0" w:unhideWhenUsed="1"/>
    <w:lsdException w:name="Body Text 3" w:locked="1" w:uiPriority="0"/>
    <w:lsdException w:name="Body Text Indent 2" w:locked="1" w:semiHidden="1" w:unhideWhenUsed="1" w:qFormat="1"/>
    <w:lsdException w:name="Body Text Indent 3" w:locked="1" w:uiPriority="0"/>
    <w:lsdException w:name="Block Text" w:locked="1" w:semiHidden="1" w:unhideWhenUsed="1"/>
    <w:lsdException w:name="Hyperlink" w:locked="1" w:qFormat="1"/>
    <w:lsdException w:name="FollowedHyperlink" w:locked="1" w:semiHidden="1" w:unhideWhenUsed="1" w:qFormat="1"/>
    <w:lsdException w:name="Strong" w:locked="1" w:uiPriority="22"/>
    <w:lsdException w:name="Emphasis" w:locked="1" w:uiPriority="20"/>
    <w:lsdException w:name="Document Map" w:locked="1" w:semiHidden="1" w:uiPriority="0" w:qFormat="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qFormat="1"/>
    <w:lsdException w:name="Table Grid" w:locked="1" w:uiPriority="0" w:qFormat="1"/>
    <w:lsdException w:name="Table Theme" w:locked="1" w:semiHidden="1" w:uiPriority="0" w:unhideWhenUsed="1"/>
    <w:lsdException w:name="Placeholder Text" w:semiHidden="1" w:unhideWhenUsed="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locked="1"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semiHidden/>
    <w:qFormat/>
    <w:pPr>
      <w:widowControl w:val="0"/>
      <w:spacing w:before="120"/>
    </w:pPr>
    <w:rPr>
      <w:kern w:val="2"/>
      <w:sz w:val="21"/>
      <w:szCs w:val="21"/>
    </w:rPr>
  </w:style>
  <w:style w:type="paragraph" w:styleId="1">
    <w:name w:val="heading 1"/>
    <w:basedOn w:val="a"/>
    <w:next w:val="a"/>
    <w:link w:val="10"/>
    <w:qFormat/>
    <w:locked/>
    <w:pPr>
      <w:keepNext/>
      <w:keepLines/>
      <w:numPr>
        <w:numId w:val="1"/>
      </w:numPr>
      <w:spacing w:before="340" w:after="200" w:line="360" w:lineRule="auto"/>
      <w:jc w:val="both"/>
      <w:outlineLvl w:val="0"/>
    </w:pPr>
    <w:rPr>
      <w:rFonts w:ascii="Times New Roman" w:hAnsi="Times New Roman" w:cstheme="minorBidi"/>
      <w:b/>
      <w:bCs/>
      <w:kern w:val="44"/>
      <w:sz w:val="24"/>
      <w:szCs w:val="44"/>
    </w:rPr>
  </w:style>
  <w:style w:type="paragraph" w:styleId="2">
    <w:name w:val="heading 2"/>
    <w:basedOn w:val="a"/>
    <w:next w:val="a"/>
    <w:link w:val="20"/>
    <w:unhideWhenUsed/>
    <w:qFormat/>
    <w:locked/>
    <w:pPr>
      <w:keepNext/>
      <w:keepLines/>
      <w:numPr>
        <w:ilvl w:val="1"/>
        <w:numId w:val="1"/>
      </w:numPr>
      <w:spacing w:before="260" w:after="200" w:line="360" w:lineRule="auto"/>
      <w:ind w:left="576"/>
      <w:jc w:val="both"/>
      <w:outlineLvl w:val="1"/>
    </w:pPr>
    <w:rPr>
      <w:rFonts w:ascii="Times New Roman" w:hAnsi="Times New Roman" w:cstheme="majorBidi"/>
      <w:b/>
      <w:bCs/>
      <w:sz w:val="24"/>
      <w:szCs w:val="32"/>
    </w:rPr>
  </w:style>
  <w:style w:type="paragraph" w:styleId="3">
    <w:name w:val="heading 3"/>
    <w:basedOn w:val="a"/>
    <w:next w:val="a"/>
    <w:link w:val="30"/>
    <w:unhideWhenUsed/>
    <w:qFormat/>
    <w:locked/>
    <w:pPr>
      <w:keepNext/>
      <w:keepLines/>
      <w:numPr>
        <w:ilvl w:val="2"/>
        <w:numId w:val="1"/>
      </w:numPr>
      <w:spacing w:after="120" w:line="360" w:lineRule="auto"/>
      <w:jc w:val="both"/>
      <w:outlineLvl w:val="2"/>
    </w:pPr>
    <w:rPr>
      <w:rFonts w:ascii="Times New Roman" w:hAnsi="Times New Roman" w:cstheme="minorBidi"/>
      <w:b/>
      <w:bCs/>
      <w:sz w:val="24"/>
      <w:szCs w:val="32"/>
    </w:rPr>
  </w:style>
  <w:style w:type="paragraph" w:styleId="4">
    <w:name w:val="heading 4"/>
    <w:basedOn w:val="a"/>
    <w:next w:val="a"/>
    <w:link w:val="40"/>
    <w:qFormat/>
    <w:locked/>
    <w:pPr>
      <w:keepNext/>
      <w:keepLines/>
      <w:numPr>
        <w:ilvl w:val="3"/>
        <w:numId w:val="1"/>
      </w:numPr>
      <w:tabs>
        <w:tab w:val="left" w:pos="851"/>
      </w:tabs>
      <w:spacing w:after="120" w:line="360" w:lineRule="auto"/>
      <w:outlineLvl w:val="3"/>
    </w:pPr>
    <w:rPr>
      <w:rFonts w:ascii="Times New Roman" w:hAnsi="Times New Roman"/>
      <w:b/>
      <w:bCs/>
      <w:sz w:val="24"/>
      <w:szCs w:val="28"/>
    </w:rPr>
  </w:style>
  <w:style w:type="paragraph" w:styleId="5">
    <w:name w:val="heading 5"/>
    <w:basedOn w:val="a"/>
    <w:next w:val="a"/>
    <w:link w:val="50"/>
    <w:unhideWhenUsed/>
    <w:qFormat/>
    <w:locked/>
    <w:pPr>
      <w:keepNext/>
      <w:keepLines/>
      <w:numPr>
        <w:ilvl w:val="4"/>
        <w:numId w:val="1"/>
      </w:numPr>
      <w:spacing w:after="120" w:line="360" w:lineRule="auto"/>
      <w:outlineLvl w:val="4"/>
    </w:pPr>
    <w:rPr>
      <w:rFonts w:asciiTheme="minorHAnsi" w:eastAsiaTheme="minorEastAsia" w:hAnsiTheme="minorHAnsi" w:cstheme="minorBidi"/>
      <w:b/>
      <w:bCs/>
      <w:sz w:val="28"/>
      <w:szCs w:val="28"/>
    </w:rPr>
  </w:style>
  <w:style w:type="paragraph" w:styleId="6">
    <w:name w:val="heading 6"/>
    <w:basedOn w:val="a"/>
    <w:next w:val="a"/>
    <w:link w:val="60"/>
    <w:unhideWhenUsed/>
    <w:qFormat/>
    <w:locked/>
    <w:pPr>
      <w:keepNext/>
      <w:keepLines/>
      <w:numPr>
        <w:ilvl w:val="5"/>
        <w:numId w:val="1"/>
      </w:numPr>
      <w:spacing w:before="240" w:after="64" w:line="320" w:lineRule="auto"/>
      <w:jc w:val="both"/>
      <w:outlineLvl w:val="5"/>
    </w:pPr>
    <w:rPr>
      <w:rFonts w:asciiTheme="majorHAnsi" w:eastAsiaTheme="majorEastAsia" w:hAnsiTheme="majorHAnsi" w:cstheme="majorBidi"/>
      <w:b/>
      <w:bCs/>
      <w:sz w:val="24"/>
      <w:szCs w:val="24"/>
    </w:rPr>
  </w:style>
  <w:style w:type="paragraph" w:styleId="7">
    <w:name w:val="heading 7"/>
    <w:basedOn w:val="a"/>
    <w:next w:val="a"/>
    <w:link w:val="70"/>
    <w:qFormat/>
    <w:locked/>
    <w:pPr>
      <w:keepNext/>
      <w:keepLines/>
      <w:numPr>
        <w:ilvl w:val="6"/>
        <w:numId w:val="1"/>
      </w:numPr>
      <w:spacing w:before="240" w:after="64" w:line="320" w:lineRule="atLeast"/>
      <w:outlineLvl w:val="6"/>
    </w:pPr>
    <w:rPr>
      <w:b/>
      <w:bCs/>
      <w:sz w:val="24"/>
      <w:szCs w:val="24"/>
    </w:rPr>
  </w:style>
  <w:style w:type="paragraph" w:styleId="8">
    <w:name w:val="heading 8"/>
    <w:basedOn w:val="a"/>
    <w:next w:val="a"/>
    <w:link w:val="80"/>
    <w:qFormat/>
    <w:locked/>
    <w:pPr>
      <w:keepNext/>
      <w:keepLines/>
      <w:numPr>
        <w:ilvl w:val="7"/>
        <w:numId w:val="1"/>
      </w:numPr>
      <w:spacing w:before="240" w:after="64" w:line="320" w:lineRule="atLeast"/>
      <w:outlineLvl w:val="7"/>
    </w:pPr>
    <w:rPr>
      <w:rFonts w:ascii="Cambria" w:hAnsi="Cambria"/>
      <w:sz w:val="24"/>
      <w:szCs w:val="24"/>
    </w:rPr>
  </w:style>
  <w:style w:type="paragraph" w:styleId="9">
    <w:name w:val="heading 9"/>
    <w:basedOn w:val="a"/>
    <w:next w:val="a"/>
    <w:link w:val="90"/>
    <w:qFormat/>
    <w:locked/>
    <w:pPr>
      <w:keepNext/>
      <w:keepLines/>
      <w:numPr>
        <w:ilvl w:val="8"/>
        <w:numId w:val="1"/>
      </w:numPr>
      <w:spacing w:before="240" w:after="64" w:line="320" w:lineRule="atLeast"/>
      <w:outlineLvl w:val="8"/>
    </w:pPr>
    <w:rPr>
      <w:rFonts w:ascii="Cambria"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F-">
    <w:name w:val="XF协议-正文"/>
    <w:basedOn w:val="a"/>
    <w:uiPriority w:val="2"/>
    <w:qFormat/>
    <w:rsid w:val="008E669B"/>
    <w:pPr>
      <w:spacing w:beforeLines="50" w:line="360" w:lineRule="auto"/>
      <w:ind w:firstLineChars="200" w:firstLine="480"/>
      <w:contextualSpacing/>
      <w:textAlignment w:val="center"/>
    </w:pPr>
    <w:rPr>
      <w:rFonts w:ascii="汉仪书宋二S" w:eastAsia="汉仪书宋二S" w:hAnsi="汉仪书宋二S"/>
      <w:sz w:val="24"/>
      <w:szCs w:val="24"/>
    </w:rPr>
  </w:style>
  <w:style w:type="paragraph" w:customStyle="1" w:styleId="XF-0">
    <w:name w:val="XF协议-表格文字"/>
    <w:basedOn w:val="a"/>
    <w:link w:val="XF-1"/>
    <w:uiPriority w:val="2"/>
    <w:qFormat/>
    <w:rsid w:val="00514B99"/>
    <w:pPr>
      <w:spacing w:line="276" w:lineRule="auto"/>
    </w:pPr>
    <w:rPr>
      <w:rFonts w:ascii="汉仪书宋二S" w:eastAsia="汉仪书宋二S" w:hAnsi="汉仪书宋二S"/>
    </w:rPr>
  </w:style>
  <w:style w:type="character" w:customStyle="1" w:styleId="XF-1">
    <w:name w:val="XF协议-表格文字 字符"/>
    <w:basedOn w:val="a0"/>
    <w:link w:val="XF-0"/>
    <w:uiPriority w:val="2"/>
    <w:rsid w:val="00514B99"/>
    <w:rPr>
      <w:rFonts w:ascii="汉仪书宋二S" w:eastAsia="汉仪书宋二S" w:hAnsi="汉仪书宋二S"/>
      <w:kern w:val="2"/>
      <w:sz w:val="21"/>
      <w:szCs w:val="21"/>
    </w:rPr>
  </w:style>
  <w:style w:type="paragraph" w:styleId="a3">
    <w:name w:val="caption"/>
    <w:basedOn w:val="a"/>
    <w:next w:val="a"/>
    <w:qFormat/>
    <w:rsid w:val="00514B99"/>
    <w:pPr>
      <w:spacing w:before="0" w:line="360" w:lineRule="auto"/>
      <w:contextualSpacing/>
      <w:jc w:val="center"/>
    </w:pPr>
    <w:rPr>
      <w:rFonts w:ascii="汉仪书宋二S" w:eastAsia="汉仪书宋二S" w:hAnsi="汉仪书宋二S"/>
    </w:rPr>
  </w:style>
  <w:style w:type="paragraph" w:styleId="TOC1">
    <w:name w:val="toc 1"/>
    <w:basedOn w:val="a"/>
    <w:next w:val="a"/>
    <w:autoRedefine/>
    <w:uiPriority w:val="39"/>
    <w:locked/>
    <w:rsid w:val="001D0F89"/>
  </w:style>
  <w:style w:type="paragraph" w:styleId="TOC2">
    <w:name w:val="toc 2"/>
    <w:basedOn w:val="a"/>
    <w:next w:val="a"/>
    <w:autoRedefine/>
    <w:uiPriority w:val="39"/>
    <w:locked/>
    <w:rsid w:val="001D0F89"/>
    <w:pPr>
      <w:ind w:leftChars="200" w:left="420"/>
    </w:pPr>
  </w:style>
  <w:style w:type="paragraph" w:styleId="TOC3">
    <w:name w:val="toc 3"/>
    <w:basedOn w:val="a"/>
    <w:next w:val="a"/>
    <w:autoRedefine/>
    <w:uiPriority w:val="39"/>
    <w:locked/>
    <w:rsid w:val="001D0F89"/>
    <w:pPr>
      <w:ind w:leftChars="400" w:left="840"/>
    </w:pPr>
  </w:style>
  <w:style w:type="character" w:customStyle="1" w:styleId="80">
    <w:name w:val="标题 8 字符"/>
    <w:link w:val="8"/>
    <w:qFormat/>
    <w:rPr>
      <w:rFonts w:ascii="Cambria" w:hAnsi="Cambria"/>
      <w:kern w:val="2"/>
      <w:sz w:val="24"/>
      <w:szCs w:val="24"/>
    </w:rPr>
  </w:style>
  <w:style w:type="character" w:customStyle="1" w:styleId="70">
    <w:name w:val="标题 7 字符"/>
    <w:link w:val="7"/>
    <w:qFormat/>
    <w:rPr>
      <w:b/>
      <w:bCs/>
      <w:kern w:val="2"/>
      <w:sz w:val="24"/>
      <w:szCs w:val="24"/>
    </w:rPr>
  </w:style>
  <w:style w:type="character" w:customStyle="1" w:styleId="40">
    <w:name w:val="标题 4 字符"/>
    <w:link w:val="4"/>
    <w:qFormat/>
    <w:rPr>
      <w:rFonts w:ascii="Times New Roman" w:hAnsi="Times New Roman"/>
      <w:b/>
      <w:bCs/>
      <w:kern w:val="2"/>
      <w:sz w:val="24"/>
      <w:szCs w:val="28"/>
    </w:rPr>
  </w:style>
  <w:style w:type="character" w:customStyle="1" w:styleId="50">
    <w:name w:val="标题 5 字符"/>
    <w:basedOn w:val="a0"/>
    <w:link w:val="5"/>
    <w:qFormat/>
    <w:rPr>
      <w:rFonts w:asciiTheme="minorHAnsi" w:eastAsiaTheme="minorEastAsia" w:hAnsiTheme="minorHAnsi" w:cstheme="minorBidi"/>
      <w:b/>
      <w:bCs/>
      <w:kern w:val="2"/>
      <w:sz w:val="28"/>
      <w:szCs w:val="28"/>
    </w:rPr>
  </w:style>
  <w:style w:type="character" w:customStyle="1" w:styleId="60">
    <w:name w:val="标题 6 字符"/>
    <w:basedOn w:val="a0"/>
    <w:link w:val="6"/>
    <w:qFormat/>
    <w:rPr>
      <w:rFonts w:asciiTheme="majorHAnsi" w:eastAsiaTheme="majorEastAsia" w:hAnsiTheme="majorHAnsi" w:cstheme="majorBidi"/>
      <w:b/>
      <w:bCs/>
      <w:kern w:val="2"/>
      <w:sz w:val="24"/>
      <w:szCs w:val="24"/>
    </w:rPr>
  </w:style>
  <w:style w:type="character" w:customStyle="1" w:styleId="90">
    <w:name w:val="标题 9 字符"/>
    <w:link w:val="9"/>
    <w:qFormat/>
    <w:rPr>
      <w:rFonts w:ascii="Cambria" w:hAnsi="Cambria"/>
      <w:kern w:val="2"/>
      <w:sz w:val="21"/>
      <w:szCs w:val="21"/>
    </w:rPr>
  </w:style>
  <w:style w:type="character" w:customStyle="1" w:styleId="10">
    <w:name w:val="标题 1 字符"/>
    <w:basedOn w:val="a0"/>
    <w:link w:val="1"/>
    <w:qFormat/>
    <w:rPr>
      <w:rFonts w:ascii="Times New Roman" w:hAnsi="Times New Roman" w:cstheme="minorBidi"/>
      <w:b/>
      <w:bCs/>
      <w:kern w:val="44"/>
      <w:sz w:val="24"/>
      <w:szCs w:val="44"/>
    </w:rPr>
  </w:style>
  <w:style w:type="character" w:customStyle="1" w:styleId="20">
    <w:name w:val="标题 2 字符"/>
    <w:basedOn w:val="a0"/>
    <w:link w:val="2"/>
    <w:qFormat/>
    <w:rPr>
      <w:rFonts w:ascii="Times New Roman" w:hAnsi="Times New Roman" w:cstheme="majorBidi"/>
      <w:b/>
      <w:bCs/>
      <w:kern w:val="2"/>
      <w:sz w:val="24"/>
      <w:szCs w:val="32"/>
    </w:rPr>
  </w:style>
  <w:style w:type="character" w:customStyle="1" w:styleId="30">
    <w:name w:val="标题 3 字符"/>
    <w:basedOn w:val="a0"/>
    <w:link w:val="3"/>
    <w:qFormat/>
    <w:rPr>
      <w:rFonts w:ascii="Times New Roman" w:hAnsi="Times New Roman" w:cstheme="minorBidi"/>
      <w:b/>
      <w:bCs/>
      <w:kern w:val="2"/>
      <w:sz w:val="24"/>
      <w:szCs w:val="32"/>
    </w:rPr>
  </w:style>
  <w:style w:type="paragraph" w:customStyle="1" w:styleId="11">
    <w:name w:val="修订1"/>
    <w:hidden/>
    <w:uiPriority w:val="99"/>
    <w:semiHidden/>
    <w:qFormat/>
    <w:rPr>
      <w:kern w:val="2"/>
      <w:sz w:val="21"/>
      <w:szCs w:val="21"/>
    </w:rPr>
  </w:style>
  <w:style w:type="paragraph" w:styleId="a4">
    <w:name w:val="header"/>
    <w:basedOn w:val="a"/>
    <w:link w:val="a5"/>
    <w:locked/>
    <w:rsid w:val="00A719DC"/>
    <w:pPr>
      <w:tabs>
        <w:tab w:val="center" w:pos="4153"/>
        <w:tab w:val="right" w:pos="8306"/>
      </w:tabs>
      <w:snapToGrid w:val="0"/>
      <w:jc w:val="center"/>
    </w:pPr>
    <w:rPr>
      <w:sz w:val="18"/>
      <w:szCs w:val="18"/>
    </w:rPr>
  </w:style>
  <w:style w:type="character" w:customStyle="1" w:styleId="a5">
    <w:name w:val="页眉 字符"/>
    <w:basedOn w:val="a0"/>
    <w:link w:val="a4"/>
    <w:rsid w:val="00A719DC"/>
    <w:rPr>
      <w:kern w:val="2"/>
      <w:sz w:val="18"/>
      <w:szCs w:val="18"/>
    </w:rPr>
  </w:style>
  <w:style w:type="paragraph" w:styleId="a6">
    <w:name w:val="footer"/>
    <w:basedOn w:val="a"/>
    <w:link w:val="a7"/>
    <w:uiPriority w:val="99"/>
    <w:locked/>
    <w:rsid w:val="00A719DC"/>
    <w:pPr>
      <w:tabs>
        <w:tab w:val="center" w:pos="4153"/>
        <w:tab w:val="right" w:pos="8306"/>
      </w:tabs>
      <w:snapToGrid w:val="0"/>
    </w:pPr>
    <w:rPr>
      <w:sz w:val="18"/>
      <w:szCs w:val="18"/>
    </w:rPr>
  </w:style>
  <w:style w:type="character" w:customStyle="1" w:styleId="a7">
    <w:name w:val="页脚 字符"/>
    <w:basedOn w:val="a0"/>
    <w:link w:val="a6"/>
    <w:uiPriority w:val="99"/>
    <w:rsid w:val="00A719D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My%20Documents\&#20276;&#26143;2&#21495;\&#26412;&#20154;&#25991;&#26723;\&#24635;&#20307;&#24615;&#25991;&#20214;\&#20276;&#26143;&#20108;&#21495;&#25991;&#26723;&#32534;&#20889;&#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9878C37-66A9-4460-A53C-4279E22E802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伴星二号文档编写模板.dotx</Template>
  <TotalTime>3</TotalTime>
  <Pages>49</Pages>
  <Words>2872</Words>
  <Characters>16372</Characters>
  <Application>Microsoft Office Word</Application>
  <DocSecurity>0</DocSecurity>
  <Lines>136</Lines>
  <Paragraphs>38</Paragraphs>
  <ScaleCrop>false</ScaleCrop>
  <Company>Microsoft</Company>
  <LinksUpToDate>false</LinksUpToDate>
  <CharactersWithSpaces>19206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wuhy</dc:creator>
  <cp:lastModifiedBy>Eason Jin</cp:lastModifiedBy>
  <cp:revision>6</cp:revision>
  <cp:lastPrinted>2024-07-30T02:27:00Z</cp:lastPrinted>
  <dcterms:created xsi:type="dcterms:W3CDTF">2026-05-11T06:41:00Z</dcterms:created>
  <dcterms:modified xsi:type="dcterms:W3CDTF">2026-05-11T06:44:00Z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eyJoZGlkIjoiOTIwNDY0MzI4YTE3MzExNWRhNzYwZTlkYjU4MDg4YzgiLCJ1c2VySWQiOiIxNzY4NTIzMzEzIn0=</vt:lpwstr>
  </property>
  <property fmtid="{D5CDD505-2E9C-101B-9397-08002B2CF9AE}" pid="3" name="KSOProductBuildVer">
    <vt:lpwstr>2052-12.1.0.25865</vt:lpwstr>
  </property>
  <property fmtid="{D5CDD505-2E9C-101B-9397-08002B2CF9AE}" pid="4" name="ICV">
    <vt:lpwstr>7A978EC7A22444AC9A458F4D958C2B41_13</vt:lpwstr>
  </property>
</Properties>
</file>